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customizations.xml" ContentType="application/vnd.ms-word.keyMapCustomization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p14">
  <w:body>
    <w:p xmlns:wp14="http://schemas.microsoft.com/office/word/2010/wordml" w:rsidR="00457384" w:rsidRDefault="00457384" w14:paraId="672A6659" wp14:textId="77777777">
      <w:pPr>
        <w:rPr>
          <w:rFonts w:hint="eastAsia"/>
        </w:rPr>
      </w:pPr>
    </w:p>
    <w:p xmlns:wp14="http://schemas.microsoft.com/office/word/2010/wordml" w:rsidR="00457384" w:rsidRDefault="00457384" w14:paraId="4ABD56CC" wp14:textId="77777777">
      <w:pPr>
        <w:pStyle w:val="a8"/>
        <w:rPr>
          <w:rFonts w:hint="eastAsia"/>
        </w:rPr>
      </w:pPr>
      <w:r>
        <w:rPr>
          <w:rFonts w:hint="eastAsia"/>
        </w:rPr>
        <w:t>요구사항 명세서</w:t>
      </w:r>
    </w:p>
    <w:p xmlns:wp14="http://schemas.microsoft.com/office/word/2010/wordml" w:rsidR="00457384" w:rsidRDefault="004570FC" w14:paraId="0A37501D" wp14:textId="77777777">
      <w:pPr>
        <w:pStyle w:val="a8"/>
        <w:rPr>
          <w:rFonts w:hint="eastAsia"/>
        </w:rPr>
      </w:pPr>
      <w:r>
        <w:rPr>
          <w:noProof/>
        </w:rPr>
        <mc:AlternateContent>
          <mc:Choice Requires="wpg">
            <w:drawing>
              <wp:inline xmlns:wp14="http://schemas.microsoft.com/office/word/2010/wordprocessingDrawing" distT="0" distB="0" distL="0" distR="0" wp14:anchorId="3D9FE3F1" wp14:editId="7777777">
                <wp:extent cx="5372100" cy="198755"/>
                <wp:effectExtent l="0" t="0" r="0" b="1270"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198755"/>
                          <a:chOff x="0" y="0"/>
                          <a:chExt cx="8460" cy="313"/>
                        </a:xfrm>
                      </wpg:grpSpPr>
                      <wps:wsp>
                        <wps:cNvPr id="17" name="AutoShape 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8460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87"/>
                            <a:ext cx="8460" cy="22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614A21EF">
              <v:group id="Group 8" style="width:423pt;height:15.65pt;mso-position-horizontal-relative:char;mso-position-vertical-relative:line" coordsize="8460,313" o:spid="_x0000_s1026" w14:anchorId="1E165C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">
                <v:rect id="AutoShape 9" style="position:absolute;width:8460;height:313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">
                  <o:lock v:ext="edit" aspectratio="t"/>
                </v:rect>
                <v:rect id="Rectangle 10" style="position:absolute;top:87;width:8460;height:225;visibility:visible;mso-wrap-style:square;v-text-anchor:top" o:spid="_x0000_s1028" fillcolor="#903" stroked="f" strokecolor="blu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"/>
                <w10:anchorlock/>
              </v:group>
            </w:pict>
          </mc:Fallback>
        </mc:AlternateContent>
      </w:r>
    </w:p>
    <w:p xmlns:wp14="http://schemas.microsoft.com/office/word/2010/wordml" w:rsidR="00457384" w:rsidRDefault="00457384" w14:paraId="5DAB6C7B" wp14:textId="77777777">
      <w:pPr>
        <w:rPr>
          <w:rFonts w:hint="eastAsia"/>
        </w:rPr>
      </w:pPr>
    </w:p>
    <w:p xmlns:wp14="http://schemas.microsoft.com/office/word/2010/wordml" w:rsidR="00457384" w:rsidRDefault="00457384" w14:paraId="02EB378F" wp14:textId="77777777">
      <w:pPr>
        <w:rPr>
          <w:rFonts w:hint="eastAsia"/>
        </w:rPr>
      </w:pPr>
    </w:p>
    <w:p xmlns:wp14="http://schemas.microsoft.com/office/word/2010/wordml" w:rsidR="00457384" w:rsidRDefault="00457384" w14:paraId="6A05A809" wp14:textId="77777777">
      <w:pPr>
        <w:rPr>
          <w:rFonts w:hint="eastAsia"/>
        </w:rPr>
      </w:pPr>
    </w:p>
    <w:p xmlns:wp14="http://schemas.microsoft.com/office/word/2010/wordml" w:rsidR="00457384" w:rsidRDefault="00457384" w14:paraId="5A39BBE3" wp14:textId="77777777">
      <w:pPr>
        <w:rPr>
          <w:rFonts w:hint="eastAsia"/>
        </w:rPr>
      </w:pPr>
    </w:p>
    <w:p xmlns:wp14="http://schemas.microsoft.com/office/word/2010/wordml" w:rsidR="00457384" w:rsidRDefault="00457384" w14:paraId="41C8F396" wp14:textId="77777777">
      <w:pPr>
        <w:rPr>
          <w:rFonts w:hint="eastAsia"/>
        </w:rPr>
      </w:pPr>
    </w:p>
    <w:p xmlns:wp14="http://schemas.microsoft.com/office/word/2010/wordml" w:rsidR="00457384" w:rsidRDefault="00457384" w14:paraId="72A3D3EC" wp14:textId="77777777">
      <w:pPr>
        <w:rPr>
          <w:rFonts w:hint="eastAsia"/>
        </w:rPr>
      </w:pPr>
    </w:p>
    <w:p xmlns:wp14="http://schemas.microsoft.com/office/word/2010/wordml" w:rsidR="00457384" w:rsidRDefault="00457384" w14:paraId="0D0B940D" wp14:textId="77777777">
      <w:pPr>
        <w:rPr>
          <w:rFonts w:hint="eastAsia"/>
        </w:rPr>
      </w:pPr>
    </w:p>
    <w:p xmlns:wp14="http://schemas.microsoft.com/office/word/2010/wordml" w:rsidR="00457384" w:rsidRDefault="00457384" w14:paraId="0E27B00A" wp14:textId="77777777">
      <w:pPr>
        <w:rPr>
          <w:rFonts w:hint="eastAsia"/>
        </w:rPr>
      </w:pPr>
    </w:p>
    <w:p xmlns:wp14="http://schemas.microsoft.com/office/word/2010/wordml" w:rsidR="00457384" w:rsidRDefault="00457384" w14:paraId="60061E4C" wp14:textId="77777777">
      <w:pPr>
        <w:rPr>
          <w:rFonts w:hint="eastAsia"/>
        </w:rPr>
      </w:pPr>
    </w:p>
    <w:p xmlns:wp14="http://schemas.microsoft.com/office/word/2010/wordml" w:rsidR="00457384" w:rsidRDefault="00457384" w14:paraId="44EAFD9C" wp14:textId="77777777">
      <w:pPr>
        <w:rPr>
          <w:rFonts w:hint="eastAsia"/>
        </w:rPr>
      </w:pPr>
    </w:p>
    <w:p xmlns:wp14="http://schemas.microsoft.com/office/word/2010/wordml" w:rsidR="00457384" w:rsidRDefault="00457384" w14:paraId="4B94D5A5" wp14:textId="77777777">
      <w:pPr>
        <w:rPr>
          <w:rFonts w:hint="eastAsia"/>
        </w:rPr>
      </w:pPr>
    </w:p>
    <w:p xmlns:wp14="http://schemas.microsoft.com/office/word/2010/wordml" w:rsidR="00457384" w:rsidRDefault="00457384" w14:paraId="3DEEC669" wp14:textId="77777777">
      <w:pPr>
        <w:rPr>
          <w:rFonts w:hint="eastAsia"/>
        </w:rPr>
      </w:pPr>
    </w:p>
    <w:p xmlns:wp14="http://schemas.microsoft.com/office/word/2010/wordml" w:rsidR="00457384" w:rsidRDefault="00457384" w14:paraId="3656B9AB" wp14:textId="77777777">
      <w:pPr>
        <w:rPr>
          <w:rFonts w:hint="eastAsia"/>
        </w:rPr>
      </w:pPr>
    </w:p>
    <w:p xmlns:wp14="http://schemas.microsoft.com/office/word/2010/wordml" w:rsidR="00457384" w:rsidRDefault="00457384" w14:paraId="45FB0818" wp14:textId="77777777">
      <w:pPr>
        <w:rPr>
          <w:rFonts w:hint="eastAsia"/>
        </w:rPr>
      </w:pPr>
    </w:p>
    <w:p xmlns:wp14="http://schemas.microsoft.com/office/word/2010/wordml" w:rsidR="00457384" w:rsidRDefault="00457384" w14:paraId="049F31CB" wp14:textId="77777777">
      <w:pPr>
        <w:rPr>
          <w:rFonts w:hint="eastAsia"/>
        </w:rPr>
      </w:pPr>
    </w:p>
    <w:p xmlns:wp14="http://schemas.microsoft.com/office/word/2010/wordml" w:rsidR="00457384" w:rsidRDefault="00457384" w14:paraId="19AF3D1A" wp14:textId="77777777">
      <w:pPr>
        <w:pStyle w:val="ac"/>
        <w:rPr>
          <w:rFonts w:hint="eastAsia"/>
        </w:rPr>
      </w:pPr>
      <w:r>
        <w:rPr>
          <w:rFonts w:hint="eastAsia"/>
        </w:rPr>
        <w:t>&lt;</w:t>
      </w:r>
      <w:proofErr w:type="spellStart"/>
      <w:r w:rsidR="00C62A53">
        <w:rPr>
          <w:rFonts w:hint="eastAsia"/>
        </w:rPr>
        <w:t>N</w:t>
      </w:r>
      <w:r w:rsidR="00C62A53">
        <w:t>oPainNoCode</w:t>
      </w:r>
      <w:proofErr w:type="spellEnd"/>
      <w:r>
        <w:rPr>
          <w:rFonts w:hint="eastAsia"/>
        </w:rPr>
        <w:t>&gt;</w:t>
      </w:r>
    </w:p>
    <w:p xmlns:wp14="http://schemas.microsoft.com/office/word/2010/wordml" w:rsidR="00457384" w:rsidRDefault="00457384" w14:paraId="53128261" wp14:textId="77777777">
      <w:pPr>
        <w:rPr>
          <w:rFonts w:hint="eastAsia"/>
        </w:rPr>
      </w:pPr>
    </w:p>
    <w:p xmlns:wp14="http://schemas.microsoft.com/office/word/2010/wordml" w:rsidR="00457384" w:rsidRDefault="00457384" w14:paraId="62486C05" wp14:textId="77777777">
      <w:pPr>
        <w:rPr>
          <w:rFonts w:hint="eastAsia"/>
        </w:rPr>
      </w:pPr>
    </w:p>
    <w:p xmlns:wp14="http://schemas.microsoft.com/office/word/2010/wordml" w:rsidR="00457384" w:rsidRDefault="00457384" w14:paraId="4101652C" wp14:textId="77777777">
      <w:pPr>
        <w:rPr>
          <w:rFonts w:hint="eastAsia"/>
        </w:rPr>
      </w:pPr>
      <w:r>
        <w:br w:type="page"/>
      </w:r>
      <w:bookmarkStart w:name="[문서의_처음]" w:id="0"/>
      <w:bookmarkEnd w:id="0"/>
    </w:p>
    <w:p xmlns:wp14="http://schemas.microsoft.com/office/word/2010/wordml" w:rsidR="00457384" w:rsidRDefault="00457384" w14:paraId="4B99056E" wp14:textId="77777777">
      <w:pPr>
        <w:rPr>
          <w:rFonts w:hint="eastAsia"/>
        </w:rPr>
      </w:pPr>
    </w:p>
    <w:p xmlns:wp14="http://schemas.microsoft.com/office/word/2010/wordml" w:rsidR="00457384" w:rsidRDefault="00457384" w14:paraId="1299C43A" wp14:textId="77777777">
      <w:pPr>
        <w:rPr>
          <w:rFonts w:hint="eastAsia"/>
        </w:rPr>
      </w:pPr>
    </w:p>
    <w:p xmlns:wp14="http://schemas.microsoft.com/office/word/2010/wordml" w:rsidR="00457384" w:rsidRDefault="00457384" w14:paraId="3D74F2BA" wp14:textId="77777777">
      <w:pPr>
        <w:pStyle w:val="ab"/>
      </w:pPr>
      <w:r>
        <w:rPr>
          <w:rFonts w:hint="eastAsia"/>
        </w:rPr>
        <w:t>- 변 경 이 력 -</w:t>
      </w:r>
    </w:p>
    <w:p xmlns:wp14="http://schemas.microsoft.com/office/word/2010/wordml" w:rsidR="00457384" w:rsidRDefault="00457384" w14:paraId="4DDBEF00" wp14:textId="77777777">
      <w:pPr>
        <w:rPr>
          <w:rFonts w:hint="eastAsia"/>
        </w:rPr>
      </w:pPr>
    </w:p>
    <w:tbl>
      <w:tblPr>
        <w:tblW w:w="854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xmlns:wp14="http://schemas.microsoft.com/office/word/2010/wordml" w:rsidR="00457384" w:rsidTr="4D4A9660" w14:paraId="68A10F0C" wp14:textId="77777777"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E6E6E6"/>
            <w:tcMar/>
            <w:vAlign w:val="center"/>
          </w:tcPr>
          <w:p w:rsidR="00457384" w:rsidRDefault="00457384" w14:paraId="65CF6304" wp14:textId="77777777">
            <w:pPr>
              <w:pStyle w:val="aa"/>
            </w:pPr>
            <w:bookmarkStart w:name="#68c23650" w:id="1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E6E6E6"/>
            <w:tcMar/>
            <w:vAlign w:val="center"/>
          </w:tcPr>
          <w:p w:rsidR="00457384" w:rsidRDefault="00457384" w14:paraId="582F0D77" wp14:textId="77777777">
            <w:pPr>
              <w:pStyle w:val="aa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E6E6E6"/>
            <w:tcMar/>
            <w:vAlign w:val="center"/>
          </w:tcPr>
          <w:p w:rsidR="00457384" w:rsidRDefault="00457384" w14:paraId="6DA0F7B5" wp14:textId="77777777">
            <w:pPr>
              <w:pStyle w:val="aa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E6E6E6"/>
            <w:tcMar/>
            <w:vAlign w:val="center"/>
          </w:tcPr>
          <w:p w:rsidR="00457384" w:rsidRDefault="00457384" w14:paraId="31BCBB98" wp14:textId="77777777">
            <w:pPr>
              <w:pStyle w:val="aa"/>
            </w:pPr>
            <w:r>
              <w:rPr>
                <w:rFonts w:hint="eastAsia"/>
              </w:rPr>
              <w:t>작 성 자</w:t>
            </w:r>
          </w:p>
        </w:tc>
      </w:tr>
      <w:tr xmlns:wp14="http://schemas.microsoft.com/office/word/2010/wordml" w:rsidR="00457384" w:rsidTr="4D4A9660" w14:paraId="68C0FB0F" wp14:textId="77777777"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C62A53" w14:paraId="3A7B2982" wp14:textId="77777777">
            <w:pPr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10314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C62A53" w14:paraId="55D8B3B0" wp14:textId="77777777">
            <w:pPr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.1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C62A53" w14:paraId="4F11A401" wp14:textId="77777777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최초작성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C62A53" w14:paraId="5B1CBCF2" wp14:textId="77777777">
            <w:pPr>
              <w:rPr>
                <w:rFonts w:ascii="Dotum" w:hAnsi="Dotum" w:eastAsia="Dotum" w:cs="Gulim"/>
                <w:color w:val="000000"/>
                <w:kern w:val="0"/>
                <w:szCs w:val="20"/>
              </w:rPr>
            </w:pPr>
            <w:r>
              <w:rPr>
                <w:rFonts w:hint="eastAsia" w:ascii="Dotum" w:hAnsi="Dotum" w:eastAsia="Dotum" w:cs="Gulim"/>
                <w:color w:val="000000"/>
                <w:kern w:val="0"/>
                <w:szCs w:val="20"/>
              </w:rPr>
              <w:t>이다영</w:t>
            </w:r>
          </w:p>
        </w:tc>
      </w:tr>
      <w:tr xmlns:wp14="http://schemas.microsoft.com/office/word/2010/wordml" w:rsidR="00457384" w:rsidTr="4D4A9660" w14:paraId="51D86850" wp14:textId="77777777"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000816" w14:paraId="49E0ECF0" wp14:textId="77777777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10426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000816" w14:paraId="39D7D509" wp14:textId="77777777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.2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000816" w14:paraId="239B68D4" wp14:textId="77777777">
            <w:pPr>
              <w:rPr>
                <w:rFonts w:hint="eastAsia"/>
                <w:kern w:val="0"/>
              </w:rPr>
            </w:pPr>
            <w:proofErr w:type="spellStart"/>
            <w:r>
              <w:rPr>
                <w:rFonts w:hint="eastAsia"/>
                <w:kern w:val="0"/>
              </w:rPr>
              <w:t>유스케이스</w:t>
            </w:r>
            <w:proofErr w:type="spellEnd"/>
            <w:r>
              <w:rPr>
                <w:rFonts w:hint="eastAsia"/>
                <w:kern w:val="0"/>
              </w:rPr>
              <w:t xml:space="preserve"> </w:t>
            </w:r>
            <w:r w:rsidR="00C174D5">
              <w:rPr>
                <w:rFonts w:hint="eastAsia"/>
                <w:kern w:val="0"/>
              </w:rPr>
              <w:t>목록</w:t>
            </w:r>
            <w:r w:rsidR="00C174D5"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수정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000816" w14:paraId="6E057DF3" wp14:textId="77777777">
            <w:pPr>
              <w:rPr>
                <w:rFonts w:ascii="Dotum" w:hAnsi="Dotum" w:eastAsia="Dotum" w:cs="Gulim"/>
                <w:color w:val="000000"/>
                <w:kern w:val="0"/>
                <w:szCs w:val="20"/>
              </w:rPr>
            </w:pPr>
            <w:r>
              <w:rPr>
                <w:rFonts w:hint="eastAsia" w:ascii="Dotum" w:hAnsi="Dotum" w:eastAsia="Dotum" w:cs="Gulim"/>
                <w:color w:val="000000"/>
                <w:kern w:val="0"/>
                <w:szCs w:val="20"/>
              </w:rPr>
              <w:t>이다영</w:t>
            </w:r>
          </w:p>
        </w:tc>
      </w:tr>
      <w:tr xmlns:wp14="http://schemas.microsoft.com/office/word/2010/wordml" w:rsidR="00457384" w:rsidTr="4D4A9660" w14:paraId="25E1FD54" wp14:textId="77777777">
        <w:trPr>
          <w:trHeight w:val="337"/>
        </w:trPr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6E7BEAA2" wp14:textId="34F647A1">
            <w:r w:rsidR="00457384">
              <w:rPr/>
              <w:t> </w:t>
            </w:r>
            <w:r w:rsidR="27BE4DEC">
              <w:rPr/>
              <w:t>210506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63E4A9CD" wp14:textId="73109717">
            <w:r w:rsidR="00457384">
              <w:rPr/>
              <w:t> </w:t>
            </w:r>
            <w:r w:rsidR="419F42A5">
              <w:rPr/>
              <w:t>1.3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4F6584BE" wp14:textId="26D8EA0F">
            <w:r w:rsidR="00457384">
              <w:rPr/>
              <w:t> </w:t>
            </w:r>
            <w:proofErr w:type="spellStart"/>
            <w:r w:rsidR="505901A6">
              <w:rPr/>
              <w:t>유스케이스</w:t>
            </w:r>
            <w:proofErr w:type="spellEnd"/>
            <w:r w:rsidR="505901A6">
              <w:rPr/>
              <w:t xml:space="preserve"> 목록 보완 및 작성 완료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09AF38FC" wp14:textId="6C71C5AD">
            <w:r w:rsidR="00457384">
              <w:rPr/>
              <w:t> </w:t>
            </w:r>
            <w:r w:rsidR="713199C1">
              <w:rPr/>
              <w:t>전체 팀원</w:t>
            </w:r>
          </w:p>
        </w:tc>
      </w:tr>
      <w:tr xmlns:wp14="http://schemas.microsoft.com/office/word/2010/wordml" w:rsidR="00457384" w:rsidTr="4D4A9660" w14:paraId="2970B2BD" wp14:textId="77777777"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15AA318D" wp14:textId="77777777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01512BE8" wp14:textId="77777777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0DA70637" wp14:textId="77777777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46624170" wp14:textId="77777777">
            <w:r>
              <w:rPr>
                <w:rFonts w:hint="eastAsia"/>
              </w:rPr>
              <w:t> </w:t>
            </w:r>
          </w:p>
        </w:tc>
      </w:tr>
      <w:tr xmlns:wp14="http://schemas.microsoft.com/office/word/2010/wordml" w:rsidR="00457384" w:rsidTr="4D4A9660" w14:paraId="3510C91B" wp14:textId="77777777"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4B8484D5" wp14:textId="77777777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4F8F56C0" wp14:textId="77777777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649CC1FA" wp14:textId="77777777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10EF996B" wp14:textId="77777777">
            <w:r>
              <w:rPr>
                <w:rFonts w:hint="eastAsia"/>
              </w:rPr>
              <w:t> </w:t>
            </w:r>
          </w:p>
        </w:tc>
      </w:tr>
      <w:tr xmlns:wp14="http://schemas.microsoft.com/office/word/2010/wordml" w:rsidR="00457384" w:rsidTr="4D4A9660" w14:paraId="04531709" wp14:textId="77777777"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5E3886A4" wp14:textId="77777777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4ECEB114" wp14:textId="77777777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0D8BF348" wp14:textId="77777777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5EDB29A5" wp14:textId="77777777">
            <w:r>
              <w:rPr>
                <w:rFonts w:hint="eastAsia"/>
              </w:rPr>
              <w:t> </w:t>
            </w:r>
          </w:p>
        </w:tc>
      </w:tr>
      <w:tr xmlns:wp14="http://schemas.microsoft.com/office/word/2010/wordml" w:rsidR="00457384" w:rsidTr="4D4A9660" w14:paraId="2AE5A731" wp14:textId="77777777">
        <w:trPr>
          <w:trHeight w:val="365"/>
        </w:trPr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4474F8A0" wp14:textId="77777777"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5E6F60B5" wp14:textId="77777777"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1DF8BA61" wp14:textId="77777777"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="00457384" w:rsidRDefault="00457384" w14:paraId="365DB198" wp14:textId="77777777">
            <w:r>
              <w:rPr>
                <w:rFonts w:hint="eastAsia"/>
              </w:rPr>
              <w:t> </w:t>
            </w:r>
          </w:p>
        </w:tc>
      </w:tr>
    </w:tbl>
    <w:p xmlns:wp14="http://schemas.microsoft.com/office/word/2010/wordml" w:rsidR="00457384" w:rsidRDefault="00457384" w14:paraId="3461D779" wp14:textId="77777777">
      <w:pPr>
        <w:rPr>
          <w:rFonts w:hint="eastAsia"/>
        </w:rPr>
      </w:pPr>
      <w:r>
        <w:br w:type="page"/>
      </w:r>
    </w:p>
    <w:p xmlns:wp14="http://schemas.microsoft.com/office/word/2010/wordml" w:rsidR="00457384" w:rsidRDefault="00457384" w14:paraId="4A0F8D13" wp14:textId="77777777">
      <w:pPr>
        <w:pStyle w:val="a7"/>
        <w:spacing w:before="100" w:after="100"/>
      </w:pPr>
      <w:r>
        <w:rPr>
          <w:rFonts w:hint="eastAsia"/>
        </w:rPr>
        <w:t>- 목 차 -</w:t>
      </w:r>
    </w:p>
    <w:p xmlns:wp14="http://schemas.microsoft.com/office/word/2010/wordml" w:rsidR="00457384" w:rsidRDefault="00457384" w14:paraId="27C33EE3" wp14:textId="77777777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history="1" w:anchor="_Toc447209002">
        <w:r>
          <w:rPr>
            <w:rStyle w:val="a6"/>
            <w:noProof/>
          </w:rPr>
          <w:t>1.</w:t>
        </w:r>
        <w:r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>
          <w:rPr>
            <w:rStyle w:val="a6"/>
            <w:noProof/>
          </w:rPr>
          <w:t>시스템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7D3139D5" wp14:textId="77777777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hyperlink w:history="1" w:anchor="_Toc447209003">
        <w:r>
          <w:rPr>
            <w:rStyle w:val="a6"/>
            <w:noProof/>
          </w:rPr>
          <w:t>2.</w:t>
        </w:r>
        <w:r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>
          <w:rPr>
            <w:rStyle w:val="a6"/>
            <w:noProof/>
          </w:rPr>
          <w:t>사용자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453F06D6" wp14:textId="77777777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history="1" w:anchor="_Toc447209004">
        <w:r>
          <w:rPr>
            <w:rStyle w:val="a6"/>
            <w:noProof/>
          </w:rPr>
          <w:t>2.1</w:t>
        </w:r>
        <w:r>
          <w:rPr>
            <w:rFonts w:ascii="Malgun Gothic" w:hAnsi="Malgun Gothic"/>
            <w:smallCaps w:val="0"/>
            <w:noProof/>
            <w:szCs w:val="22"/>
          </w:rPr>
          <w:tab/>
        </w:r>
        <w:r>
          <w:rPr>
            <w:rStyle w:val="a6"/>
            <w:noProof/>
          </w:rPr>
          <w:t>액터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0F1200D7" wp14:textId="77777777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history="1" w:anchor="_Toc447209005">
        <w:r>
          <w:rPr>
            <w:rStyle w:val="a6"/>
            <w:noProof/>
          </w:rPr>
          <w:t>2.2</w:t>
        </w:r>
        <w:r>
          <w:rPr>
            <w:rFonts w:ascii="Malgun Gothic" w:hAnsi="Malgun Gothic"/>
            <w:smallCaps w:val="0"/>
            <w:noProof/>
            <w:szCs w:val="22"/>
          </w:rPr>
          <w:tab/>
        </w:r>
        <w:r>
          <w:rPr>
            <w:rStyle w:val="a6"/>
            <w:noProof/>
          </w:rPr>
          <w:t>액터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0D0E98C1" wp14:textId="77777777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hyperlink w:history="1" w:anchor="_Toc447209006">
        <w:r>
          <w:rPr>
            <w:rStyle w:val="a6"/>
            <w:noProof/>
          </w:rPr>
          <w:t>3.</w:t>
        </w:r>
        <w:r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>
          <w:rPr>
            <w:rStyle w:val="a6"/>
            <w:noProof/>
          </w:rPr>
          <w:t>요구사항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0BE6EF5A" wp14:textId="77777777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history="1" w:anchor="_Toc447209007">
        <w:r>
          <w:rPr>
            <w:rStyle w:val="a6"/>
            <w:noProof/>
          </w:rPr>
          <w:t>3.1</w:t>
        </w:r>
        <w:r>
          <w:rPr>
            <w:rFonts w:ascii="Malgun Gothic" w:hAnsi="Malgun Gothic"/>
            <w:smallCaps w:val="0"/>
            <w:noProof/>
            <w:szCs w:val="22"/>
          </w:rPr>
          <w:tab/>
        </w:r>
        <w:r>
          <w:rPr>
            <w:rStyle w:val="a6"/>
            <w:noProof/>
          </w:rPr>
          <w:t>고객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기능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26A932A3" wp14:textId="77777777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history="1" w:anchor="_Toc447209008">
        <w:r>
          <w:rPr>
            <w:rStyle w:val="a6"/>
            <w:noProof/>
          </w:rPr>
          <w:t>3.2</w:t>
        </w:r>
        <w:r>
          <w:rPr>
            <w:rFonts w:ascii="Malgun Gothic" w:hAnsi="Malgun Gothic"/>
            <w:smallCaps w:val="0"/>
            <w:noProof/>
            <w:szCs w:val="22"/>
          </w:rPr>
          <w:tab/>
        </w:r>
        <w:r>
          <w:rPr>
            <w:rStyle w:val="a6"/>
            <w:noProof/>
          </w:rPr>
          <w:t>유스케이스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33C19D1D" wp14:textId="77777777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history="1" w:anchor="_Toc447209009">
        <w:r>
          <w:rPr>
            <w:rStyle w:val="a6"/>
            <w:noProof/>
          </w:rPr>
          <w:t>3.2.1</w:t>
        </w:r>
        <w:r>
          <w:rPr>
            <w:rFonts w:ascii="Malgun Gothic" w:hAnsi="Malgun Gothic"/>
            <w:iCs w:val="0"/>
            <w:noProof/>
            <w:szCs w:val="22"/>
          </w:rPr>
          <w:tab/>
        </w:r>
        <w:r>
          <w:rPr>
            <w:rStyle w:val="a6"/>
            <w:noProof/>
          </w:rPr>
          <w:t>유스케이스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45CDB2EA" wp14:textId="77777777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history="1" w:anchor="_Toc447209010">
        <w:r>
          <w:rPr>
            <w:rStyle w:val="a6"/>
            <w:noProof/>
          </w:rPr>
          <w:t>3.2.2</w:t>
        </w:r>
        <w:r>
          <w:rPr>
            <w:rFonts w:ascii="Malgun Gothic" w:hAnsi="Malgun Gothic"/>
            <w:iCs w:val="0"/>
            <w:noProof/>
            <w:szCs w:val="22"/>
          </w:rPr>
          <w:tab/>
        </w:r>
        <w:r>
          <w:rPr>
            <w:rStyle w:val="a6"/>
            <w:noProof/>
          </w:rPr>
          <w:t>유스케이스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7EAA61DF" wp14:textId="77777777">
      <w:pPr>
        <w:pStyle w:val="20"/>
        <w:tabs>
          <w:tab w:val="left" w:pos="800"/>
          <w:tab w:val="right" w:leader="dot" w:pos="8494"/>
        </w:tabs>
        <w:rPr>
          <w:rFonts w:ascii="Malgun Gothic" w:hAnsi="Malgun Gothic"/>
          <w:smallCaps w:val="0"/>
          <w:noProof/>
          <w:szCs w:val="22"/>
        </w:rPr>
      </w:pPr>
      <w:hyperlink w:history="1" w:anchor="_Toc447209011">
        <w:r>
          <w:rPr>
            <w:rStyle w:val="a6"/>
            <w:noProof/>
          </w:rPr>
          <w:t>3.3</w:t>
        </w:r>
        <w:r>
          <w:rPr>
            <w:rFonts w:ascii="Malgun Gothic" w:hAnsi="Malgun Gothic"/>
            <w:smallCaps w:val="0"/>
            <w:noProof/>
            <w:szCs w:val="22"/>
          </w:rPr>
          <w:tab/>
        </w:r>
        <w:r>
          <w:rPr>
            <w:rStyle w:val="a6"/>
            <w:noProof/>
          </w:rPr>
          <w:t>사용자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인터페이스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7C560B2F" wp14:textId="77777777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history="1" w:anchor="_Toc447209012">
        <w:r>
          <w:rPr>
            <w:rStyle w:val="a6"/>
            <w:noProof/>
          </w:rPr>
          <w:t>3.3.1</w:t>
        </w:r>
        <w:r>
          <w:rPr>
            <w:rFonts w:ascii="Malgun Gothic" w:hAnsi="Malgun Gothic"/>
            <w:iCs w:val="0"/>
            <w:noProof/>
            <w:szCs w:val="22"/>
          </w:rPr>
          <w:tab/>
        </w:r>
        <w:r>
          <w:rPr>
            <w:rStyle w:val="a6"/>
            <w:noProof/>
          </w:rPr>
          <w:t>화면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33BA452D" wp14:textId="77777777">
      <w:pPr>
        <w:pStyle w:val="30"/>
        <w:tabs>
          <w:tab w:val="left" w:pos="1200"/>
          <w:tab w:val="right" w:leader="dot" w:pos="8494"/>
        </w:tabs>
        <w:rPr>
          <w:rFonts w:ascii="Malgun Gothic" w:hAnsi="Malgun Gothic"/>
          <w:iCs w:val="0"/>
          <w:noProof/>
          <w:szCs w:val="22"/>
        </w:rPr>
      </w:pPr>
      <w:hyperlink w:history="1" w:anchor="_Toc447209013">
        <w:r>
          <w:rPr>
            <w:rStyle w:val="a6"/>
            <w:noProof/>
          </w:rPr>
          <w:t>3.3.2</w:t>
        </w:r>
        <w:r>
          <w:rPr>
            <w:rFonts w:ascii="Malgun Gothic" w:hAnsi="Malgun Gothic"/>
            <w:iCs w:val="0"/>
            <w:noProof/>
            <w:szCs w:val="22"/>
          </w:rPr>
          <w:tab/>
        </w:r>
        <w:r>
          <w:rPr>
            <w:rStyle w:val="a6"/>
            <w:noProof/>
          </w:rPr>
          <w:t>화면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4493DE93" wp14:textId="77777777">
      <w:pPr>
        <w:pStyle w:val="10"/>
        <w:rPr>
          <w:rFonts w:ascii="Malgun Gothic" w:hAnsi="Malgun Gothic"/>
          <w:b w:val="0"/>
          <w:bCs w:val="0"/>
          <w:caps w:val="0"/>
          <w:noProof/>
          <w:szCs w:val="22"/>
        </w:rPr>
      </w:pPr>
      <w:hyperlink w:history="1" w:anchor="_Toc447209014">
        <w:r>
          <w:rPr>
            <w:rStyle w:val="a6"/>
            <w:noProof/>
          </w:rPr>
          <w:t>4.</w:t>
        </w:r>
        <w:r>
          <w:rPr>
            <w:rFonts w:ascii="Malgun Gothic" w:hAnsi="Malgun Gothic"/>
            <w:b w:val="0"/>
            <w:bCs w:val="0"/>
            <w:caps w:val="0"/>
            <w:noProof/>
            <w:szCs w:val="22"/>
          </w:rPr>
          <w:tab/>
        </w:r>
        <w:r>
          <w:rPr>
            <w:rStyle w:val="a6"/>
            <w:noProof/>
          </w:rPr>
          <w:t>비기능</w:t>
        </w:r>
        <w:r>
          <w:rPr>
            <w:rStyle w:val="a6"/>
            <w:noProof/>
          </w:rPr>
          <w:t xml:space="preserve"> </w:t>
        </w:r>
        <w:r>
          <w:rPr>
            <w:rStyle w:val="a6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457384" w:rsidRDefault="00457384" w14:paraId="3CF2D8B6" wp14:textId="77777777">
      <w:pPr>
        <w:rPr>
          <w:rFonts w:hint="eastAsia"/>
        </w:rPr>
      </w:pPr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</w:p>
    <w:p xmlns:wp14="http://schemas.microsoft.com/office/word/2010/wordml" w:rsidR="00457384" w:rsidRDefault="00457384" w14:paraId="65482945" wp14:textId="77777777">
      <w:pPr>
        <w:pStyle w:val="1"/>
      </w:pPr>
      <w:r>
        <w:rPr>
          <w:rFonts w:hint="eastAsia"/>
        </w:rPr>
        <w:t>시스템 개요</w:t>
      </w:r>
    </w:p>
    <w:tbl>
      <w:tblPr>
        <w:tblpPr w:leftFromText="142" w:rightFromText="142" w:vertAnchor="text" w:horzAnchor="margin" w:tblpY="133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8494"/>
      </w:tblGrid>
      <w:tr xmlns:wp14="http://schemas.microsoft.com/office/word/2010/wordml" w:rsidR="00457384" w14:paraId="1DDAFE67" wp14:textId="77777777">
        <w:tc>
          <w:tcPr>
            <w:tcW w:w="8538" w:type="dxa"/>
            <w:shd w:val="clear" w:color="auto" w:fill="auto"/>
          </w:tcPr>
          <w:p w:rsidRPr="00CC4708" w:rsidR="00457384" w:rsidRDefault="00457384" w14:paraId="3836C90E" wp14:textId="77777777">
            <w:pPr>
              <w:rPr>
                <w:rStyle w:val="a9"/>
                <w:rFonts w:hint="eastAsia"/>
                <w:color w:val="4472C4"/>
              </w:rPr>
            </w:pPr>
            <w:r w:rsidRPr="00CC4708">
              <w:rPr>
                <w:rStyle w:val="a9"/>
                <w:rFonts w:hint="eastAsia"/>
                <w:color w:val="4472C4"/>
              </w:rPr>
              <w:t>개발하고자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하는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시스템에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대한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개</w:t>
            </w:r>
            <w:bookmarkStart w:name="#68a31c0d" w:id="2"/>
            <w:bookmarkStart w:name="#68a31c0e" w:id="3"/>
            <w:bookmarkEnd w:id="2"/>
            <w:bookmarkEnd w:id="3"/>
            <w:r w:rsidRPr="00CC4708">
              <w:rPr>
                <w:rStyle w:val="a9"/>
                <w:rFonts w:hint="eastAsia"/>
                <w:color w:val="4472C4"/>
              </w:rPr>
              <w:t>괄</w:t>
            </w:r>
            <w:bookmarkStart w:name="_Toc447209002" w:id="4"/>
            <w:r w:rsidRPr="00CC4708">
              <w:rPr>
                <w:rStyle w:val="a9"/>
                <w:rFonts w:hint="eastAsia"/>
                <w:color w:val="4472C4"/>
              </w:rPr>
              <w:t>적인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설명을</w:t>
            </w:r>
            <w:bookmarkEnd w:id="4"/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기술한다</w:t>
            </w:r>
            <w:r w:rsidRPr="00CC4708">
              <w:rPr>
                <w:rStyle w:val="a9"/>
                <w:rFonts w:hint="eastAsia"/>
                <w:color w:val="4472C4"/>
              </w:rPr>
              <w:t>.</w:t>
            </w:r>
          </w:p>
        </w:tc>
      </w:tr>
    </w:tbl>
    <w:p xmlns:wp14="http://schemas.microsoft.com/office/word/2010/wordml" w:rsidR="00457384" w:rsidRDefault="00457384" w14:paraId="0FB78278" wp14:textId="77777777"/>
    <w:p xmlns:wp14="http://schemas.microsoft.com/office/word/2010/wordml" w:rsidR="00C62A53" w:rsidRDefault="00C62A53" w14:paraId="60ED3C0B" wp14:textId="77777777">
      <w:r>
        <w:rPr>
          <w:rFonts w:hint="eastAsia"/>
        </w:rPr>
        <w:t xml:space="preserve"> </w:t>
      </w:r>
      <w:r>
        <w:rPr>
          <w:highlight w:val="yellow"/>
        </w:rPr>
        <w:t>‘</w:t>
      </w:r>
      <w:proofErr w:type="spellStart"/>
      <w:r w:rsidRPr="00C62A53">
        <w:rPr>
          <w:rFonts w:hint="eastAsia"/>
          <w:highlight w:val="yellow"/>
        </w:rPr>
        <w:t>산책갈까</w:t>
      </w:r>
      <w:proofErr w:type="spellEnd"/>
      <w:r w:rsidRPr="00C62A53">
        <w:rPr>
          <w:rFonts w:hint="eastAsia"/>
          <w:highlight w:val="yellow"/>
        </w:rPr>
        <w:t>?</w:t>
      </w:r>
      <w:r w:rsidRPr="00C62A53">
        <w:rPr>
          <w:highlight w:val="yellow"/>
        </w:rPr>
        <w:t>’</w:t>
      </w:r>
      <w:r>
        <w:t xml:space="preserve">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산책로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반려동물</w:t>
      </w:r>
      <w:r>
        <w:rPr>
          <w:rFonts w:hint="eastAsia"/>
        </w:rPr>
        <w:t xml:space="preserve"> </w:t>
      </w:r>
      <w:r>
        <w:rPr>
          <w:rFonts w:hint="eastAsia"/>
        </w:rPr>
        <w:t>산책</w:t>
      </w:r>
      <w:r>
        <w:rPr>
          <w:rFonts w:hint="eastAsia"/>
        </w:rPr>
        <w:t xml:space="preserve"> </w:t>
      </w:r>
      <w:r>
        <w:rPr>
          <w:rFonts w:hint="eastAsia"/>
        </w:rPr>
        <w:t>친구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서비스이다</w:t>
      </w:r>
      <w:r>
        <w:rPr>
          <w:rFonts w:hint="eastAsia"/>
        </w:rPr>
        <w:t>.</w:t>
      </w:r>
    </w:p>
    <w:p xmlns:wp14="http://schemas.microsoft.com/office/word/2010/wordml" w:rsidR="00952FB3" w:rsidRDefault="00952FB3" w14:paraId="1FC39945" wp14:textId="77777777">
      <w:pPr>
        <w:rPr>
          <w:rFonts w:hint="eastAsia"/>
        </w:rPr>
      </w:pPr>
    </w:p>
    <w:p xmlns:wp14="http://schemas.microsoft.com/office/word/2010/wordml" w:rsidR="0044193D" w:rsidP="00952FB3" w:rsidRDefault="00C62A53" w14:paraId="5C85938E" wp14:textId="77777777">
      <w:pPr>
        <w:rPr>
          <w:rFonts w:hint="eastAsia"/>
        </w:rPr>
      </w:pPr>
      <w:r>
        <w:rPr>
          <w:rFonts w:hint="eastAsia"/>
        </w:rPr>
        <w:t xml:space="preserve"> </w:t>
      </w:r>
      <w:r w:rsidR="00952FB3">
        <w:rPr>
          <w:rFonts w:hint="eastAsia"/>
        </w:rPr>
        <w:t>위치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기반으로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산책로</w:t>
      </w:r>
      <w:r w:rsidR="00952FB3">
        <w:rPr>
          <w:rFonts w:hint="eastAsia"/>
        </w:rPr>
        <w:t>,</w:t>
      </w:r>
      <w:r w:rsidR="00952FB3">
        <w:t xml:space="preserve"> </w:t>
      </w:r>
      <w:r w:rsidR="00952FB3">
        <w:rPr>
          <w:rFonts w:hint="eastAsia"/>
        </w:rPr>
        <w:t>등산로를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추천해주고</w:t>
      </w:r>
      <w:r w:rsidR="00952FB3">
        <w:rPr>
          <w:rFonts w:hint="eastAsia"/>
        </w:rPr>
        <w:t>,</w:t>
      </w:r>
      <w:r w:rsidR="00952FB3">
        <w:t xml:space="preserve"> </w:t>
      </w:r>
      <w:r w:rsidR="00952FB3">
        <w:rPr>
          <w:rFonts w:hint="eastAsia"/>
        </w:rPr>
        <w:t>유저간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산책로에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대한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평을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남겨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산책로를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평가할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수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있다</w:t>
      </w:r>
      <w:r w:rsidR="00952FB3">
        <w:rPr>
          <w:rFonts w:hint="eastAsia"/>
        </w:rPr>
        <w:t>.</w:t>
      </w:r>
      <w:r w:rsidR="0044193D">
        <w:t xml:space="preserve"> </w:t>
      </w:r>
      <w:r w:rsidR="0044193D">
        <w:rPr>
          <w:rFonts w:hint="eastAsia"/>
        </w:rPr>
        <w:t>키워드로</w:t>
      </w:r>
      <w:r w:rsidR="0044193D">
        <w:t>(</w:t>
      </w:r>
      <w:proofErr w:type="spellStart"/>
      <w:r w:rsidR="0044193D">
        <w:rPr>
          <w:rFonts w:hint="eastAsia"/>
        </w:rPr>
        <w:t>반려견</w:t>
      </w:r>
      <w:proofErr w:type="spellEnd"/>
      <w:r w:rsidR="0044193D">
        <w:rPr>
          <w:rFonts w:hint="eastAsia"/>
        </w:rPr>
        <w:t>/</w:t>
      </w:r>
      <w:r w:rsidR="0044193D">
        <w:rPr>
          <w:rFonts w:hint="eastAsia"/>
        </w:rPr>
        <w:t>조용</w:t>
      </w:r>
      <w:r w:rsidR="0044193D">
        <w:rPr>
          <w:rFonts w:hint="eastAsia"/>
        </w:rPr>
        <w:t>/</w:t>
      </w:r>
      <w:r w:rsidR="0044193D">
        <w:rPr>
          <w:rFonts w:hint="eastAsia"/>
        </w:rPr>
        <w:t>한적</w:t>
      </w:r>
      <w:r w:rsidR="0044193D">
        <w:rPr>
          <w:rFonts w:hint="eastAsia"/>
        </w:rPr>
        <w:t xml:space="preserve"> </w:t>
      </w:r>
      <w:r w:rsidR="0044193D">
        <w:rPr>
          <w:rFonts w:hint="eastAsia"/>
        </w:rPr>
        <w:t>등</w:t>
      </w:r>
      <w:r w:rsidR="0044193D">
        <w:rPr>
          <w:rFonts w:hint="eastAsia"/>
        </w:rPr>
        <w:t>.</w:t>
      </w:r>
      <w:r w:rsidR="0044193D">
        <w:t xml:space="preserve">.) </w:t>
      </w:r>
      <w:r w:rsidR="0044193D">
        <w:rPr>
          <w:rFonts w:hint="eastAsia"/>
        </w:rPr>
        <w:t>산책로를</w:t>
      </w:r>
      <w:r w:rsidR="0044193D">
        <w:rPr>
          <w:rFonts w:hint="eastAsia"/>
        </w:rPr>
        <w:t xml:space="preserve"> </w:t>
      </w:r>
      <w:r w:rsidR="0044193D">
        <w:rPr>
          <w:rFonts w:hint="eastAsia"/>
        </w:rPr>
        <w:t>검색하여</w:t>
      </w:r>
      <w:r w:rsidR="0044193D">
        <w:rPr>
          <w:rFonts w:hint="eastAsia"/>
        </w:rPr>
        <w:t xml:space="preserve"> </w:t>
      </w:r>
      <w:r w:rsidR="0044193D">
        <w:rPr>
          <w:rFonts w:hint="eastAsia"/>
        </w:rPr>
        <w:t>찾을</w:t>
      </w:r>
      <w:r w:rsidR="0044193D">
        <w:rPr>
          <w:rFonts w:hint="eastAsia"/>
        </w:rPr>
        <w:t xml:space="preserve"> </w:t>
      </w:r>
      <w:r w:rsidR="0044193D">
        <w:rPr>
          <w:rFonts w:hint="eastAsia"/>
        </w:rPr>
        <w:t>수도</w:t>
      </w:r>
      <w:r w:rsidR="0044193D">
        <w:rPr>
          <w:rFonts w:hint="eastAsia"/>
        </w:rPr>
        <w:t xml:space="preserve"> </w:t>
      </w:r>
      <w:r w:rsidR="0044193D">
        <w:rPr>
          <w:rFonts w:hint="eastAsia"/>
        </w:rPr>
        <w:t>있다</w:t>
      </w:r>
      <w:r w:rsidR="0044193D">
        <w:rPr>
          <w:rFonts w:hint="eastAsia"/>
        </w:rPr>
        <w:t>.</w:t>
      </w:r>
      <w:r w:rsidR="00952FB3">
        <w:t xml:space="preserve"> </w:t>
      </w:r>
      <w:r w:rsidR="00952FB3">
        <w:rPr>
          <w:rFonts w:hint="eastAsia"/>
        </w:rPr>
        <w:t>또한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나만의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산책코스를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등록하고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이를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다른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사용자와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공유</w:t>
      </w:r>
      <w:r w:rsidR="00952FB3">
        <w:rPr>
          <w:rFonts w:hint="eastAsia"/>
        </w:rPr>
        <w:t xml:space="preserve"> </w:t>
      </w:r>
      <w:r w:rsidR="00952FB3">
        <w:rPr>
          <w:rFonts w:hint="eastAsia"/>
        </w:rPr>
        <w:t>가능하다</w:t>
      </w:r>
      <w:r w:rsidR="00952FB3">
        <w:rPr>
          <w:rFonts w:hint="eastAsia"/>
        </w:rPr>
        <w:t>.</w:t>
      </w:r>
    </w:p>
    <w:p xmlns:wp14="http://schemas.microsoft.com/office/word/2010/wordml" w:rsidR="00952FB3" w:rsidP="00952FB3" w:rsidRDefault="00952FB3" w14:paraId="03D9A397" wp14:textId="77777777"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기능으로는</w:t>
      </w:r>
      <w:r>
        <w:rPr>
          <w:rFonts w:hint="eastAsia"/>
        </w:rPr>
        <w:t xml:space="preserve"> </w:t>
      </w:r>
      <w:r>
        <w:rPr>
          <w:rFonts w:hint="eastAsia"/>
        </w:rPr>
        <w:t>반려견의</w:t>
      </w:r>
      <w:r>
        <w:rPr>
          <w:rFonts w:hint="eastAsia"/>
        </w:rPr>
        <w:t xml:space="preserve"> </w:t>
      </w:r>
      <w:r>
        <w:rPr>
          <w:rFonts w:hint="eastAsia"/>
        </w:rPr>
        <w:t>산책친구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반려견의</w:t>
      </w:r>
      <w:r>
        <w:rPr>
          <w:rFonts w:hint="eastAsia"/>
        </w:rPr>
        <w:t xml:space="preserve"> </w:t>
      </w:r>
      <w:r>
        <w:rPr>
          <w:rFonts w:hint="eastAsia"/>
        </w:rPr>
        <w:t>프로필을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프로필을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t xml:space="preserve"> </w:t>
      </w:r>
      <w:r>
        <w:rPr>
          <w:rFonts w:hint="eastAsia"/>
        </w:rPr>
        <w:t>반려견의</w:t>
      </w:r>
      <w:r>
        <w:rPr>
          <w:rFonts w:hint="eastAsia"/>
        </w:rPr>
        <w:t xml:space="preserve"> </w:t>
      </w:r>
      <w:r>
        <w:rPr>
          <w:rFonts w:hint="eastAsia"/>
        </w:rPr>
        <w:t>친구를</w:t>
      </w:r>
      <w:r>
        <w:rPr>
          <w:rFonts w:hint="eastAsia"/>
        </w:rPr>
        <w:t xml:space="preserve"> </w:t>
      </w:r>
      <w:r>
        <w:rPr>
          <w:rFonts w:hint="eastAsia"/>
        </w:rPr>
        <w:t>찾기를</w:t>
      </w:r>
      <w:r>
        <w:rPr>
          <w:rFonts w:hint="eastAsia"/>
        </w:rPr>
        <w:t xml:space="preserve"> </w:t>
      </w:r>
      <w:r>
        <w:rPr>
          <w:rFonts w:hint="eastAsia"/>
        </w:rPr>
        <w:t>원하면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산책</w:t>
      </w:r>
      <w:r>
        <w:rPr>
          <w:rFonts w:hint="eastAsia"/>
        </w:rPr>
        <w:t xml:space="preserve"> </w:t>
      </w:r>
      <w:r>
        <w:rPr>
          <w:rFonts w:hint="eastAsia"/>
        </w:rPr>
        <w:t>루트와</w:t>
      </w:r>
      <w:r>
        <w:rPr>
          <w:rFonts w:hint="eastAsia"/>
        </w:rPr>
        <w:t xml:space="preserve"> </w:t>
      </w:r>
      <w:r>
        <w:rPr>
          <w:rFonts w:hint="eastAsia"/>
        </w:rPr>
        <w:t>겹치는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만남</w:t>
      </w:r>
      <w:r>
        <w:rPr>
          <w:rFonts w:hint="eastAsia"/>
        </w:rPr>
        <w:t xml:space="preserve"> </w:t>
      </w:r>
      <w:r>
        <w:rPr>
          <w:rFonts w:hint="eastAsia"/>
        </w:rPr>
        <w:t>신청을</w:t>
      </w:r>
      <w:r>
        <w:rPr>
          <w:rFonts w:hint="eastAsia"/>
        </w:rPr>
        <w:t xml:space="preserve"> </w:t>
      </w:r>
      <w:r>
        <w:rPr>
          <w:rFonts w:hint="eastAsia"/>
        </w:rPr>
        <w:t>보낸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수락을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채팅으로</w:t>
      </w:r>
      <w:r>
        <w:rPr>
          <w:rFonts w:hint="eastAsia"/>
        </w:rPr>
        <w:t xml:space="preserve"> </w:t>
      </w:r>
      <w:r>
        <w:rPr>
          <w:rFonts w:hint="eastAsia"/>
        </w:rPr>
        <w:t>연락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산책을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t xml:space="preserve"> </w:t>
      </w:r>
      <w:r>
        <w:rPr>
          <w:rFonts w:hint="eastAsia"/>
        </w:rPr>
        <w:t>반려견의</w:t>
      </w:r>
      <w:r>
        <w:rPr>
          <w:rFonts w:hint="eastAsia"/>
        </w:rPr>
        <w:t xml:space="preserve"> </w:t>
      </w:r>
      <w:r>
        <w:rPr>
          <w:rFonts w:hint="eastAsia"/>
        </w:rPr>
        <w:t>친구를</w:t>
      </w:r>
      <w:r>
        <w:rPr>
          <w:rFonts w:hint="eastAsia"/>
        </w:rPr>
        <w:t xml:space="preserve"> </w:t>
      </w:r>
      <w:r>
        <w:rPr>
          <w:rFonts w:hint="eastAsia"/>
        </w:rPr>
        <w:t>만들어줄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xmlns:wp14="http://schemas.microsoft.com/office/word/2010/wordml" w:rsidR="0044193D" w:rsidP="00952FB3" w:rsidRDefault="0044193D" w14:paraId="54EC0923" wp14:textId="77777777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사이트의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산책</w:t>
      </w:r>
      <w:r>
        <w:rPr>
          <w:rFonts w:hint="eastAsia"/>
        </w:rPr>
        <w:t xml:space="preserve">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분석하여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장소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이용자가</w:t>
      </w:r>
      <w:r>
        <w:rPr>
          <w:rFonts w:hint="eastAsia"/>
        </w:rPr>
        <w:t xml:space="preserve"> </w:t>
      </w:r>
      <w:r>
        <w:rPr>
          <w:rFonts w:hint="eastAsia"/>
        </w:rPr>
        <w:t>많았던</w:t>
      </w:r>
      <w:r>
        <w:rPr>
          <w:rFonts w:hint="eastAsia"/>
        </w:rPr>
        <w:t xml:space="preserve"> </w:t>
      </w:r>
      <w:r>
        <w:rPr>
          <w:rFonts w:hint="eastAsia"/>
        </w:rPr>
        <w:t>곳을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시대에</w:t>
      </w:r>
      <w:r>
        <w:rPr>
          <w:rFonts w:hint="eastAsia"/>
        </w:rPr>
        <w:t xml:space="preserve"> </w:t>
      </w:r>
      <w:r>
        <w:rPr>
          <w:rFonts w:hint="eastAsia"/>
        </w:rPr>
        <w:t>산책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마주치는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적게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제공하기</w:t>
      </w:r>
      <w:r>
        <w:rPr>
          <w:rFonts w:hint="eastAsia"/>
        </w:rPr>
        <w:t xml:space="preserve"> </w:t>
      </w:r>
      <w:r>
        <w:rPr>
          <w:rFonts w:hint="eastAsia"/>
        </w:rPr>
        <w:t>위함이다</w:t>
      </w:r>
      <w:r>
        <w:rPr>
          <w:rFonts w:hint="eastAsia"/>
        </w:rPr>
        <w:t>.</w:t>
      </w:r>
    </w:p>
    <w:p xmlns:wp14="http://schemas.microsoft.com/office/word/2010/wordml" w:rsidRPr="0044193D" w:rsidR="00952FB3" w:rsidP="00952FB3" w:rsidRDefault="00952FB3" w14:paraId="0562CB0E" wp14:textId="77777777"/>
    <w:p xmlns:wp14="http://schemas.microsoft.com/office/word/2010/wordml" w:rsidR="00952FB3" w:rsidP="00952FB3" w:rsidRDefault="00952FB3" w14:paraId="34CE0A41" wp14:textId="77777777">
      <w:pPr>
        <w:rPr>
          <w:rFonts w:hint="eastAsia"/>
        </w:rPr>
      </w:pPr>
    </w:p>
    <w:p xmlns:wp14="http://schemas.microsoft.com/office/word/2010/wordml" w:rsidR="00952FB3" w:rsidP="00952FB3" w:rsidRDefault="00952FB3" w14:paraId="2955E17E" wp14:textId="77777777"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타겟</w:t>
      </w:r>
    </w:p>
    <w:p xmlns:wp14="http://schemas.microsoft.com/office/word/2010/wordml" w:rsidR="00952FB3" w:rsidP="00952FB3" w:rsidRDefault="00952FB3" w14:paraId="749B6F22" wp14:textId="77777777">
      <w:pPr>
        <w:numPr>
          <w:ilvl w:val="0"/>
          <w:numId w:val="4"/>
        </w:numPr>
      </w:pPr>
      <w:r>
        <w:t>1</w:t>
      </w:r>
      <w:r>
        <w:rPr>
          <w:rFonts w:hint="eastAsia"/>
        </w:rPr>
        <w:t>순위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애견인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반려견과</w:t>
      </w:r>
      <w:r>
        <w:rPr>
          <w:rFonts w:hint="eastAsia"/>
        </w:rPr>
        <w:t xml:space="preserve"> </w:t>
      </w:r>
      <w:r>
        <w:rPr>
          <w:rFonts w:hint="eastAsia"/>
        </w:rPr>
        <w:t>산책하고자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  <w:r>
        <w:rPr>
          <w:rFonts w:hint="eastAsia"/>
        </w:rPr>
        <w:t>.</w:t>
      </w:r>
    </w:p>
    <w:p xmlns:wp14="http://schemas.microsoft.com/office/word/2010/wordml" w:rsidR="00952FB3" w:rsidP="00952FB3" w:rsidRDefault="00952FB3" w14:paraId="7E91AEE2" wp14:textId="77777777">
      <w:pPr>
        <w:numPr>
          <w:ilvl w:val="0"/>
          <w:numId w:val="4"/>
        </w:numPr>
      </w:pPr>
      <w:r>
        <w:rPr>
          <w:rFonts w:hint="eastAsia"/>
        </w:rPr>
        <w:t>2</w:t>
      </w:r>
      <w:r>
        <w:rPr>
          <w:rFonts w:hint="eastAsia"/>
        </w:rPr>
        <w:t>순위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산책을</w:t>
      </w:r>
      <w:r>
        <w:rPr>
          <w:rFonts w:hint="eastAsia"/>
        </w:rPr>
        <w:t xml:space="preserve"> </w:t>
      </w:r>
      <w:r>
        <w:rPr>
          <w:rFonts w:hint="eastAsia"/>
        </w:rPr>
        <w:t>즐기는</w:t>
      </w:r>
      <w:r>
        <w:t xml:space="preserve"> </w:t>
      </w:r>
      <w:r>
        <w:rPr>
          <w:rFonts w:hint="eastAsia"/>
        </w:rPr>
        <w:t>사람</w:t>
      </w:r>
      <w:r>
        <w:rPr>
          <w:rFonts w:hint="eastAsia"/>
        </w:rPr>
        <w:t>.</w:t>
      </w:r>
    </w:p>
    <w:p xmlns:wp14="http://schemas.microsoft.com/office/word/2010/wordml" w:rsidR="00952FB3" w:rsidP="00952FB3" w:rsidRDefault="00952FB3" w14:paraId="62EBF3C5" wp14:textId="77777777"/>
    <w:p xmlns:wp14="http://schemas.microsoft.com/office/word/2010/wordml" w:rsidR="00952FB3" w:rsidP="00952FB3" w:rsidRDefault="00952FB3" w14:paraId="6D98A12B" wp14:textId="77777777">
      <w:pPr>
        <w:rPr>
          <w:rFonts w:hint="eastAsia"/>
        </w:rPr>
      </w:pPr>
    </w:p>
    <w:p xmlns:wp14="http://schemas.microsoft.com/office/word/2010/wordml" w:rsidR="00457384" w:rsidRDefault="00457384" w14:paraId="2946DB82" wp14:textId="77777777">
      <w:pPr>
        <w:rPr>
          <w:rFonts w:hint="eastAsia"/>
        </w:rPr>
      </w:pPr>
      <w:r>
        <w:br w:type="page"/>
      </w:r>
    </w:p>
    <w:p xmlns:wp14="http://schemas.microsoft.com/office/word/2010/wordml" w:rsidR="00457384" w:rsidRDefault="00457384" w14:paraId="14FA727B" wp14:textId="77777777">
      <w:pPr>
        <w:pStyle w:val="1"/>
        <w:rPr>
          <w:rFonts w:hint="eastAsia"/>
        </w:rPr>
      </w:pPr>
      <w:r>
        <w:rPr>
          <w:rFonts w:hint="eastAsia"/>
        </w:rPr>
        <w:t>사용자 분석</w:t>
      </w:r>
    </w:p>
    <w:p xmlns:wp14="http://schemas.microsoft.com/office/word/2010/wordml" w:rsidR="00457384" w:rsidP="000944F6" w:rsidRDefault="00457384" w14:paraId="5DAD836C" wp14:textId="77777777">
      <w:pPr>
        <w:pStyle w:val="2"/>
      </w:pP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</w:p>
    <w:p xmlns:wp14="http://schemas.microsoft.com/office/word/2010/wordml" w:rsidRPr="000944F6" w:rsidR="000944F6" w:rsidP="000944F6" w:rsidRDefault="000944F6" w14:paraId="5997CC1D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2423"/>
        <w:gridCol w:w="5893"/>
      </w:tblGrid>
      <w:tr xmlns:wp14="http://schemas.microsoft.com/office/word/2010/wordml" w:rsidRPr="0044193D" w:rsidR="00457384" w14:paraId="40637E48" wp14:textId="77777777">
        <w:tc>
          <w:tcPr>
            <w:tcW w:w="2482" w:type="dxa"/>
            <w:shd w:val="clear" w:color="auto" w:fill="CCCCCC"/>
          </w:tcPr>
          <w:p w:rsidRPr="0044193D" w:rsidR="00457384" w:rsidRDefault="00457384" w14:paraId="473206F9" wp14:textId="77777777">
            <w:pPr>
              <w:pStyle w:val="aa"/>
              <w:rPr>
                <w:rFonts w:hint="eastAsia"/>
              </w:rPr>
            </w:pPr>
            <w:proofErr w:type="spellStart"/>
            <w:r w:rsidRPr="0044193D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:rsidRPr="0044193D" w:rsidR="00457384" w:rsidRDefault="00457384" w14:paraId="10944B34" wp14:textId="77777777">
            <w:pPr>
              <w:pStyle w:val="aa"/>
              <w:rPr>
                <w:rFonts w:hint="eastAsia"/>
              </w:rPr>
            </w:pPr>
            <w:r w:rsidRPr="0044193D">
              <w:rPr>
                <w:rFonts w:hint="eastAsia"/>
              </w:rPr>
              <w:t>설명</w:t>
            </w:r>
          </w:p>
        </w:tc>
      </w:tr>
      <w:tr xmlns:wp14="http://schemas.microsoft.com/office/word/2010/wordml" w:rsidRPr="0044193D" w:rsidR="00457384" w14:paraId="4E86AF70" wp14:textId="77777777">
        <w:tc>
          <w:tcPr>
            <w:tcW w:w="2482" w:type="dxa"/>
            <w:shd w:val="clear" w:color="auto" w:fill="auto"/>
          </w:tcPr>
          <w:p w:rsidRPr="0044193D" w:rsidR="00457384" w:rsidRDefault="008A0B8C" w14:paraId="7B64B6DE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사용자</w:t>
            </w:r>
          </w:p>
        </w:tc>
        <w:tc>
          <w:tcPr>
            <w:tcW w:w="6042" w:type="dxa"/>
            <w:shd w:val="clear" w:color="auto" w:fill="auto"/>
          </w:tcPr>
          <w:p w:rsidRPr="0044193D" w:rsidR="00457384" w:rsidRDefault="0044193D" w14:paraId="7DF024A9" wp14:textId="77777777">
            <w:pPr>
              <w:rPr>
                <w:rStyle w:val="a9"/>
                <w:rFonts w:hint="eastAsia"/>
                <w:color w:val="auto"/>
              </w:rPr>
            </w:pPr>
            <w:r w:rsidRPr="0044193D">
              <w:rPr>
                <w:rStyle w:val="a9"/>
                <w:color w:val="auto"/>
              </w:rPr>
              <w:t>‘</w:t>
            </w:r>
            <w:proofErr w:type="spellStart"/>
            <w:r w:rsidRPr="0044193D">
              <w:rPr>
                <w:rStyle w:val="a9"/>
                <w:rFonts w:hint="eastAsia"/>
                <w:color w:val="auto"/>
              </w:rPr>
              <w:t>산책갈까</w:t>
            </w:r>
            <w:proofErr w:type="spellEnd"/>
            <w:r w:rsidRPr="0044193D">
              <w:rPr>
                <w:rStyle w:val="a9"/>
                <w:rFonts w:hint="eastAsia"/>
                <w:color w:val="auto"/>
              </w:rPr>
              <w:t>?</w:t>
            </w:r>
            <w:r w:rsidRPr="0044193D">
              <w:rPr>
                <w:rStyle w:val="a9"/>
                <w:color w:val="auto"/>
              </w:rPr>
              <w:t>’</w:t>
            </w:r>
            <w:r w:rsidR="008A0B8C">
              <w:rPr>
                <w:rStyle w:val="a9"/>
                <w:rFonts w:hint="eastAsia"/>
                <w:color w:val="auto"/>
              </w:rPr>
              <w:t>사이트를</w:t>
            </w:r>
            <w:r w:rsidRPr="0044193D">
              <w:rPr>
                <w:rStyle w:val="a9"/>
                <w:rFonts w:hint="eastAsia"/>
                <w:color w:val="auto"/>
              </w:rPr>
              <w:t xml:space="preserve"> </w:t>
            </w:r>
            <w:r w:rsidRPr="0044193D">
              <w:rPr>
                <w:rStyle w:val="a9"/>
                <w:rFonts w:hint="eastAsia"/>
                <w:color w:val="auto"/>
              </w:rPr>
              <w:t>사용하는</w:t>
            </w:r>
            <w:r w:rsidRPr="0044193D">
              <w:rPr>
                <w:rStyle w:val="a9"/>
                <w:rFonts w:hint="eastAsia"/>
                <w:color w:val="auto"/>
              </w:rPr>
              <w:t xml:space="preserve"> </w:t>
            </w:r>
            <w:r w:rsidRPr="0044193D">
              <w:rPr>
                <w:rStyle w:val="a9"/>
                <w:rFonts w:hint="eastAsia"/>
                <w:color w:val="auto"/>
              </w:rPr>
              <w:t>최상위</w:t>
            </w:r>
            <w:r w:rsidRPr="0044193D">
              <w:rPr>
                <w:rStyle w:val="a9"/>
                <w:rFonts w:hint="eastAsia"/>
                <w:color w:val="auto"/>
              </w:rPr>
              <w:t xml:space="preserve"> </w:t>
            </w:r>
            <w:r w:rsidRPr="0044193D">
              <w:rPr>
                <w:rStyle w:val="a9"/>
                <w:rFonts w:hint="eastAsia"/>
                <w:color w:val="auto"/>
              </w:rPr>
              <w:t>사용자</w:t>
            </w:r>
            <w:r w:rsidRPr="0044193D"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44193D" w:rsidR="00457384" w14:paraId="6C31EDBC" wp14:textId="77777777">
        <w:tc>
          <w:tcPr>
            <w:tcW w:w="2482" w:type="dxa"/>
            <w:shd w:val="clear" w:color="auto" w:fill="auto"/>
          </w:tcPr>
          <w:p w:rsidRPr="0044193D" w:rsidR="00457384" w:rsidRDefault="008A0B8C" w14:paraId="74845D1B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회원</w:t>
            </w:r>
          </w:p>
        </w:tc>
        <w:tc>
          <w:tcPr>
            <w:tcW w:w="6042" w:type="dxa"/>
            <w:shd w:val="clear" w:color="auto" w:fill="auto"/>
          </w:tcPr>
          <w:p w:rsidRPr="0044193D" w:rsidR="00457384" w:rsidRDefault="000944F6" w14:paraId="0FFAB973" wp14:textId="77777777">
            <w:pPr>
              <w:rPr>
                <w:rFonts w:hint="eastAsia" w:ascii="Dotum" w:hAnsi="Dotum" w:eastAsia="Dotum"/>
              </w:rPr>
            </w:pPr>
            <w:r>
              <w:rPr>
                <w:rFonts w:ascii="Dotum" w:hAnsi="Dotum" w:eastAsia="Dotum"/>
              </w:rPr>
              <w:t>‘</w:t>
            </w:r>
            <w:proofErr w:type="spellStart"/>
            <w:r>
              <w:rPr>
                <w:rFonts w:hint="eastAsia" w:ascii="Dotum" w:hAnsi="Dotum" w:eastAsia="Dotum"/>
              </w:rPr>
              <w:t>산책갈까</w:t>
            </w:r>
            <w:proofErr w:type="spellEnd"/>
            <w:r>
              <w:rPr>
                <w:rFonts w:hint="eastAsia" w:ascii="Dotum" w:hAnsi="Dotum" w:eastAsia="Dotum"/>
              </w:rPr>
              <w:t>?</w:t>
            </w:r>
            <w:r>
              <w:rPr>
                <w:rFonts w:ascii="Dotum" w:hAnsi="Dotum" w:eastAsia="Dotum"/>
              </w:rPr>
              <w:t>’</w:t>
            </w:r>
            <w:r>
              <w:rPr>
                <w:rFonts w:hint="eastAsia" w:ascii="Dotum" w:hAnsi="Dotum" w:eastAsia="Dotum"/>
              </w:rPr>
              <w:t>사이트에 회원가입한 사용자</w:t>
            </w:r>
          </w:p>
        </w:tc>
      </w:tr>
      <w:tr xmlns:wp14="http://schemas.microsoft.com/office/word/2010/wordml" w:rsidRPr="0044193D" w:rsidR="00457384" w14:paraId="4D9F10E8" wp14:textId="77777777">
        <w:tc>
          <w:tcPr>
            <w:tcW w:w="2482" w:type="dxa"/>
            <w:shd w:val="clear" w:color="auto" w:fill="auto"/>
          </w:tcPr>
          <w:p w:rsidRPr="0044193D" w:rsidR="00457384" w:rsidRDefault="008A0B8C" w14:paraId="75F97518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비회원</w:t>
            </w:r>
          </w:p>
        </w:tc>
        <w:tc>
          <w:tcPr>
            <w:tcW w:w="6042" w:type="dxa"/>
            <w:shd w:val="clear" w:color="auto" w:fill="auto"/>
          </w:tcPr>
          <w:p w:rsidRPr="0044193D" w:rsidR="00457384" w:rsidRDefault="000944F6" w14:paraId="7E27B42A" wp14:textId="77777777">
            <w:pPr>
              <w:rPr>
                <w:rFonts w:hint="eastAsia" w:ascii="Dotum" w:hAnsi="Dotum" w:eastAsia="Dotum"/>
              </w:rPr>
            </w:pPr>
            <w:r>
              <w:rPr>
                <w:rFonts w:ascii="Dotum" w:hAnsi="Dotum" w:eastAsia="Dotum"/>
              </w:rPr>
              <w:t>‘</w:t>
            </w:r>
            <w:proofErr w:type="spellStart"/>
            <w:r>
              <w:rPr>
                <w:rFonts w:hint="eastAsia" w:ascii="Dotum" w:hAnsi="Dotum" w:eastAsia="Dotum"/>
              </w:rPr>
              <w:t>산책갈까</w:t>
            </w:r>
            <w:proofErr w:type="spellEnd"/>
            <w:r>
              <w:rPr>
                <w:rFonts w:hint="eastAsia" w:ascii="Dotum" w:hAnsi="Dotum" w:eastAsia="Dotum"/>
              </w:rPr>
              <w:t>?</w:t>
            </w:r>
            <w:r>
              <w:rPr>
                <w:rFonts w:ascii="Dotum" w:hAnsi="Dotum" w:eastAsia="Dotum"/>
              </w:rPr>
              <w:t>’</w:t>
            </w:r>
            <w:r>
              <w:rPr>
                <w:rFonts w:hint="eastAsia" w:ascii="Dotum" w:hAnsi="Dotum" w:eastAsia="Dotum"/>
              </w:rPr>
              <w:t>사이트를 회원가입 하지 않고 사용하는 사용자</w:t>
            </w:r>
          </w:p>
        </w:tc>
      </w:tr>
      <w:tr xmlns:wp14="http://schemas.microsoft.com/office/word/2010/wordml" w:rsidRPr="0044193D" w:rsidR="00457384" w14:paraId="15C5E5CC" wp14:textId="77777777">
        <w:tc>
          <w:tcPr>
            <w:tcW w:w="2482" w:type="dxa"/>
            <w:shd w:val="clear" w:color="auto" w:fill="auto"/>
          </w:tcPr>
          <w:p w:rsidRPr="0044193D" w:rsidR="00457384" w:rsidRDefault="000046E5" w14:paraId="062340A8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:rsidRPr="0044193D" w:rsidR="00457384" w:rsidRDefault="000944F6" w14:paraId="6C228E23" wp14:textId="77777777">
            <w:pPr>
              <w:rPr>
                <w:rFonts w:hint="eastAsia" w:ascii="Dotum" w:hAnsi="Dotum" w:eastAsia="Dotum"/>
              </w:rPr>
            </w:pPr>
            <w:r>
              <w:rPr>
                <w:rFonts w:ascii="Dotum" w:hAnsi="Dotum" w:eastAsia="Dotum"/>
              </w:rPr>
              <w:t>‘</w:t>
            </w:r>
            <w:proofErr w:type="spellStart"/>
            <w:r>
              <w:rPr>
                <w:rFonts w:hint="eastAsia" w:ascii="Dotum" w:hAnsi="Dotum" w:eastAsia="Dotum"/>
              </w:rPr>
              <w:t>산책갈까</w:t>
            </w:r>
            <w:proofErr w:type="spellEnd"/>
            <w:r>
              <w:rPr>
                <w:rFonts w:hint="eastAsia" w:ascii="Dotum" w:hAnsi="Dotum" w:eastAsia="Dotum"/>
              </w:rPr>
              <w:t>?</w:t>
            </w:r>
            <w:r>
              <w:rPr>
                <w:rFonts w:ascii="Dotum" w:hAnsi="Dotum" w:eastAsia="Dotum"/>
              </w:rPr>
              <w:t>’</w:t>
            </w:r>
            <w:r>
              <w:rPr>
                <w:rFonts w:hint="eastAsia" w:ascii="Dotum" w:hAnsi="Dotum" w:eastAsia="Dotum"/>
              </w:rPr>
              <w:t>사이트 관리인</w:t>
            </w:r>
          </w:p>
        </w:tc>
      </w:tr>
      <w:tr xmlns:wp14="http://schemas.microsoft.com/office/word/2010/wordml" w:rsidRPr="0044193D" w:rsidR="00457384" w14:paraId="198C0773" wp14:textId="77777777">
        <w:tc>
          <w:tcPr>
            <w:tcW w:w="2482" w:type="dxa"/>
            <w:shd w:val="clear" w:color="auto" w:fill="auto"/>
          </w:tcPr>
          <w:p w:rsidRPr="0044193D" w:rsidR="00457384" w:rsidRDefault="000944F6" w14:paraId="5C554332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회원정보D</w:t>
            </w:r>
            <w:r>
              <w:rPr>
                <w:rFonts w:ascii="Dotum" w:hAnsi="Dotum" w:eastAsia="Dotum"/>
              </w:rPr>
              <w:t>B</w:t>
            </w:r>
          </w:p>
        </w:tc>
        <w:tc>
          <w:tcPr>
            <w:tcW w:w="6042" w:type="dxa"/>
            <w:shd w:val="clear" w:color="auto" w:fill="auto"/>
          </w:tcPr>
          <w:p w:rsidRPr="0044193D" w:rsidR="00457384" w:rsidRDefault="000944F6" w14:paraId="6439C906" wp14:textId="77777777">
            <w:pPr>
              <w:rPr>
                <w:rFonts w:hint="eastAsia" w:ascii="Dotum" w:hAnsi="Dotum" w:eastAsia="Dotum"/>
              </w:rPr>
            </w:pPr>
            <w:r>
              <w:rPr>
                <w:rFonts w:ascii="Dotum" w:hAnsi="Dotum" w:eastAsia="Dotum"/>
              </w:rPr>
              <w:t>‘</w:t>
            </w:r>
            <w:proofErr w:type="spellStart"/>
            <w:r>
              <w:rPr>
                <w:rFonts w:hint="eastAsia" w:ascii="Dotum" w:hAnsi="Dotum" w:eastAsia="Dotum"/>
              </w:rPr>
              <w:t>산책갈까</w:t>
            </w:r>
            <w:proofErr w:type="spellEnd"/>
            <w:r>
              <w:rPr>
                <w:rFonts w:hint="eastAsia" w:ascii="Dotum" w:hAnsi="Dotum" w:eastAsia="Dotum"/>
              </w:rPr>
              <w:t>?</w:t>
            </w:r>
            <w:r>
              <w:rPr>
                <w:rFonts w:ascii="Dotum" w:hAnsi="Dotum" w:eastAsia="Dotum"/>
              </w:rPr>
              <w:t>’</w:t>
            </w:r>
            <w:r>
              <w:rPr>
                <w:rFonts w:hint="eastAsia" w:ascii="Dotum" w:hAnsi="Dotum" w:eastAsia="Dotum"/>
              </w:rPr>
              <w:t xml:space="preserve">사이트 회원가입한 회원 정보 </w:t>
            </w:r>
            <w:r>
              <w:rPr>
                <w:rFonts w:ascii="Dotum" w:hAnsi="Dotum" w:eastAsia="Dotum"/>
              </w:rPr>
              <w:t>DB</w:t>
            </w:r>
          </w:p>
        </w:tc>
      </w:tr>
      <w:tr xmlns:wp14="http://schemas.microsoft.com/office/word/2010/wordml" w:rsidRPr="0044193D" w:rsidR="00457384" w14:paraId="29B4FDDD" wp14:textId="77777777">
        <w:tc>
          <w:tcPr>
            <w:tcW w:w="2482" w:type="dxa"/>
            <w:shd w:val="clear" w:color="auto" w:fill="auto"/>
          </w:tcPr>
          <w:p w:rsidRPr="0044193D" w:rsidR="00457384" w:rsidRDefault="000944F6" w14:paraId="1414FF9C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산책로정보D</w:t>
            </w:r>
            <w:r>
              <w:rPr>
                <w:rFonts w:ascii="Dotum" w:hAnsi="Dotum" w:eastAsia="Dotum"/>
              </w:rPr>
              <w:t>B</w:t>
            </w:r>
          </w:p>
        </w:tc>
        <w:tc>
          <w:tcPr>
            <w:tcW w:w="6042" w:type="dxa"/>
            <w:shd w:val="clear" w:color="auto" w:fill="auto"/>
          </w:tcPr>
          <w:p w:rsidRPr="0044193D" w:rsidR="00457384" w:rsidRDefault="000944F6" w14:paraId="35D0124F" wp14:textId="77777777">
            <w:pPr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 xml:space="preserve">산책로 정보 </w:t>
            </w:r>
            <w:proofErr w:type="spellStart"/>
            <w:r>
              <w:rPr>
                <w:rFonts w:ascii="Dotum" w:hAnsi="Dotum" w:eastAsia="Dotum"/>
              </w:rPr>
              <w:t>OpenAPI</w:t>
            </w:r>
            <w:proofErr w:type="spellEnd"/>
            <w:r>
              <w:rPr>
                <w:rFonts w:hint="eastAsia" w:ascii="Dotum" w:hAnsi="Dotum" w:eastAsia="Dotum"/>
              </w:rPr>
              <w:t xml:space="preserve">를 받아와 저장한 </w:t>
            </w:r>
            <w:r>
              <w:rPr>
                <w:rFonts w:ascii="Dotum" w:hAnsi="Dotum" w:eastAsia="Dotum"/>
              </w:rPr>
              <w:t>DB</w:t>
            </w:r>
          </w:p>
        </w:tc>
      </w:tr>
      <w:tr xmlns:wp14="http://schemas.microsoft.com/office/word/2010/wordml" w:rsidRPr="0044193D" w:rsidR="00457384" w14:paraId="1F4C3DBE" wp14:textId="77777777">
        <w:tc>
          <w:tcPr>
            <w:tcW w:w="2482" w:type="dxa"/>
            <w:shd w:val="clear" w:color="auto" w:fill="auto"/>
          </w:tcPr>
          <w:p w:rsidRPr="007D0594" w:rsidR="00457384" w:rsidRDefault="000944F6" w14:paraId="08A2D76F" wp14:textId="77777777">
            <w:pPr>
              <w:jc w:val="center"/>
              <w:rPr>
                <w:rFonts w:hint="eastAsia" w:ascii="Dotum" w:hAnsi="Dotum" w:eastAsia="Dotum"/>
                <w:color w:val="4472C4"/>
              </w:rPr>
            </w:pPr>
            <w:proofErr w:type="spellStart"/>
            <w:r w:rsidRPr="007D0594">
              <w:rPr>
                <w:rFonts w:hint="eastAsia" w:ascii="Dotum" w:hAnsi="Dotum" w:eastAsia="Dotum"/>
                <w:color w:val="4472C4"/>
              </w:rPr>
              <w:t>나만의산책로</w:t>
            </w:r>
            <w:proofErr w:type="spellEnd"/>
            <w:r w:rsidRPr="007D0594">
              <w:rPr>
                <w:rFonts w:hint="eastAsia" w:ascii="Dotum" w:hAnsi="Dotum" w:eastAsia="Dotum"/>
                <w:color w:val="4472C4"/>
              </w:rPr>
              <w:t>D</w:t>
            </w:r>
            <w:r w:rsidRPr="007D0594">
              <w:rPr>
                <w:rFonts w:ascii="Dotum" w:hAnsi="Dotum" w:eastAsia="Dotum"/>
                <w:color w:val="4472C4"/>
              </w:rPr>
              <w:t>B</w:t>
            </w:r>
          </w:p>
        </w:tc>
        <w:tc>
          <w:tcPr>
            <w:tcW w:w="6042" w:type="dxa"/>
            <w:shd w:val="clear" w:color="auto" w:fill="auto"/>
          </w:tcPr>
          <w:p w:rsidRPr="007D0594" w:rsidR="00457384" w:rsidRDefault="000944F6" w14:paraId="3A028F5A" wp14:textId="77777777">
            <w:pPr>
              <w:rPr>
                <w:rFonts w:hint="eastAsia" w:ascii="Dotum" w:hAnsi="Dotum" w:eastAsia="Dotum"/>
                <w:color w:val="4472C4"/>
              </w:rPr>
            </w:pPr>
            <w:r w:rsidRPr="007D0594">
              <w:rPr>
                <w:rFonts w:hint="eastAsia" w:ascii="Dotum" w:hAnsi="Dotum" w:eastAsia="Dotum"/>
                <w:color w:val="4472C4"/>
              </w:rPr>
              <w:t xml:space="preserve">회원이 생성한 산책로를 저장하는 </w:t>
            </w:r>
            <w:r w:rsidRPr="007D0594">
              <w:rPr>
                <w:rFonts w:ascii="Dotum" w:hAnsi="Dotum" w:eastAsia="Dotum"/>
                <w:color w:val="4472C4"/>
              </w:rPr>
              <w:t>DB</w:t>
            </w:r>
          </w:p>
        </w:tc>
      </w:tr>
      <w:tr xmlns:wp14="http://schemas.microsoft.com/office/word/2010/wordml" w:rsidRPr="0044193D" w:rsidR="00457384" w14:paraId="23077A7D" wp14:textId="77777777">
        <w:tc>
          <w:tcPr>
            <w:tcW w:w="2482" w:type="dxa"/>
            <w:shd w:val="clear" w:color="auto" w:fill="auto"/>
          </w:tcPr>
          <w:p w:rsidRPr="007D0594" w:rsidR="00457384" w:rsidRDefault="000944F6" w14:paraId="00963C5B" wp14:textId="77777777">
            <w:pPr>
              <w:jc w:val="center"/>
              <w:rPr>
                <w:rFonts w:hint="eastAsia" w:ascii="Dotum" w:hAnsi="Dotum" w:eastAsia="Dotum"/>
                <w:color w:val="4472C4"/>
              </w:rPr>
            </w:pPr>
            <w:r w:rsidRPr="007D0594">
              <w:rPr>
                <w:rFonts w:hint="eastAsia" w:ascii="Dotum" w:hAnsi="Dotum" w:eastAsia="Dotum"/>
                <w:color w:val="4472C4"/>
              </w:rPr>
              <w:t>산책D</w:t>
            </w:r>
            <w:r w:rsidRPr="007D0594">
              <w:rPr>
                <w:rFonts w:ascii="Dotum" w:hAnsi="Dotum" w:eastAsia="Dotum"/>
                <w:color w:val="4472C4"/>
              </w:rPr>
              <w:t>B</w:t>
            </w:r>
          </w:p>
        </w:tc>
        <w:tc>
          <w:tcPr>
            <w:tcW w:w="6042" w:type="dxa"/>
            <w:shd w:val="clear" w:color="auto" w:fill="auto"/>
          </w:tcPr>
          <w:p w:rsidRPr="007D0594" w:rsidR="00457384" w:rsidRDefault="000944F6" w14:paraId="605A076A" wp14:textId="77777777">
            <w:pPr>
              <w:rPr>
                <w:rFonts w:hint="eastAsia" w:ascii="Dotum" w:hAnsi="Dotum" w:eastAsia="Dotum"/>
                <w:color w:val="4472C4"/>
              </w:rPr>
            </w:pPr>
            <w:r w:rsidRPr="007D0594">
              <w:rPr>
                <w:rFonts w:hint="eastAsia" w:ascii="Dotum" w:hAnsi="Dotum" w:eastAsia="Dotum"/>
                <w:color w:val="4472C4"/>
              </w:rPr>
              <w:t xml:space="preserve">회원이 산책한 기록을 저장하는 </w:t>
            </w:r>
            <w:r w:rsidRPr="007D0594">
              <w:rPr>
                <w:rFonts w:ascii="Dotum" w:hAnsi="Dotum" w:eastAsia="Dotum"/>
                <w:color w:val="4472C4"/>
              </w:rPr>
              <w:t>DB</w:t>
            </w:r>
          </w:p>
        </w:tc>
      </w:tr>
      <w:tr xmlns:wp14="http://schemas.microsoft.com/office/word/2010/wordml" w:rsidRPr="0044193D" w:rsidR="000944F6" w14:paraId="6EA59B33" wp14:textId="77777777">
        <w:tc>
          <w:tcPr>
            <w:tcW w:w="2482" w:type="dxa"/>
            <w:shd w:val="clear" w:color="auto" w:fill="auto"/>
          </w:tcPr>
          <w:p w:rsidRPr="0044193D" w:rsidR="000944F6" w:rsidP="000944F6" w:rsidRDefault="000944F6" w14:paraId="5B93BCBB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그룹D</w:t>
            </w:r>
            <w:r>
              <w:rPr>
                <w:rFonts w:ascii="Dotum" w:hAnsi="Dotum" w:eastAsia="Dotum"/>
              </w:rPr>
              <w:t>B</w:t>
            </w:r>
          </w:p>
        </w:tc>
        <w:tc>
          <w:tcPr>
            <w:tcW w:w="6042" w:type="dxa"/>
            <w:shd w:val="clear" w:color="auto" w:fill="auto"/>
          </w:tcPr>
          <w:p w:rsidRPr="0044193D" w:rsidR="000944F6" w:rsidP="000944F6" w:rsidRDefault="000944F6" w14:paraId="0A7D09F1" wp14:textId="77777777">
            <w:pPr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 xml:space="preserve">회원 그룹 </w:t>
            </w:r>
            <w:r>
              <w:rPr>
                <w:rFonts w:ascii="Dotum" w:hAnsi="Dotum" w:eastAsia="Dotum"/>
              </w:rPr>
              <w:t>DB</w:t>
            </w:r>
          </w:p>
        </w:tc>
      </w:tr>
    </w:tbl>
    <w:p xmlns:wp14="http://schemas.microsoft.com/office/word/2010/wordml" w:rsidRPr="0044193D" w:rsidR="00457384" w:rsidRDefault="00457384" w14:paraId="110FFD37" wp14:textId="77777777">
      <w:pPr>
        <w:rPr>
          <w:rFonts w:hint="eastAsia"/>
        </w:rPr>
      </w:pPr>
    </w:p>
    <w:p xmlns:wp14="http://schemas.microsoft.com/office/word/2010/wordml" w:rsidR="002071D3" w:rsidP="002071D3" w:rsidRDefault="00457384" w14:paraId="2AC5C162" wp14:textId="77777777">
      <w:pPr>
        <w:pStyle w:val="2"/>
        <w:rPr>
          <w:rFonts w:hint="eastAsia"/>
        </w:rPr>
      </w:pPr>
      <w:proofErr w:type="spellStart"/>
      <w:r w:rsidRPr="0044193D">
        <w:rPr>
          <w:rFonts w:hint="eastAsia"/>
        </w:rPr>
        <w:t>액터</w:t>
      </w:r>
      <w:proofErr w:type="spellEnd"/>
      <w:r w:rsidRPr="0044193D">
        <w:rPr>
          <w:rFonts w:hint="eastAsia"/>
        </w:rPr>
        <w:t xml:space="preserve"> 다이어그램</w:t>
      </w:r>
    </w:p>
    <w:p xmlns:wp14="http://schemas.microsoft.com/office/word/2010/wordml" w:rsidRPr="002071D3" w:rsidR="002071D3" w:rsidP="002071D3" w:rsidRDefault="004570FC" w14:paraId="6B699379" wp14:textId="77777777">
      <w:pPr>
        <w:rPr>
          <w:rFonts w:hint="eastAsia"/>
        </w:rPr>
      </w:pPr>
      <w:r w:rsidR="004570FC">
        <w:drawing>
          <wp:inline xmlns:wp14="http://schemas.microsoft.com/office/word/2010/wordprocessingDrawing" wp14:editId="105B07DA" wp14:anchorId="315343C3">
            <wp:extent cx="3886200" cy="4000500"/>
            <wp:effectExtent l="0" t="0" r="0" b="0"/>
            <wp:docPr id="15" name="그림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"/>
                    <pic:cNvPicPr/>
                  </pic:nvPicPr>
                  <pic:blipFill>
                    <a:blip r:embed="Rba7d199f501341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57384" w:rsidRDefault="00457384" w14:paraId="3FE9F23F" wp14:textId="77777777">
      <w:pPr>
        <w:rPr>
          <w:rFonts w:hint="eastAsia"/>
        </w:rPr>
      </w:pPr>
      <w:r>
        <w:br w:type="page"/>
      </w:r>
    </w:p>
    <w:p xmlns:wp14="http://schemas.microsoft.com/office/word/2010/wordml" w:rsidR="00457384" w:rsidRDefault="00457384" w14:paraId="562C933A" wp14:textId="77777777">
      <w:pPr>
        <w:pStyle w:val="1"/>
        <w:rPr>
          <w:rFonts w:hint="eastAsia"/>
        </w:rPr>
      </w:pPr>
      <w:r>
        <w:rPr>
          <w:rFonts w:hint="eastAsia"/>
        </w:rPr>
        <w:t>요구사항 분석</w:t>
      </w:r>
    </w:p>
    <w:p xmlns:wp14="http://schemas.microsoft.com/office/word/2010/wordml" w:rsidR="00457384" w:rsidRDefault="00457384" w14:paraId="27B5ADA8" wp14:textId="77777777">
      <w:pPr>
        <w:pStyle w:val="2"/>
      </w:pPr>
      <w:r>
        <w:rPr>
          <w:rFonts w:hint="eastAsia"/>
        </w:rPr>
        <w:t>고객 기능 요구사항</w:t>
      </w:r>
    </w:p>
    <w:p xmlns:wp14="http://schemas.microsoft.com/office/word/2010/wordml" w:rsidR="00457384" w:rsidRDefault="00457384" w14:paraId="1F72F646" wp14:textId="77777777">
      <w:pPr>
        <w:rPr>
          <w:rFonts w:hint="eastAsia"/>
        </w:rPr>
      </w:pPr>
      <w:bookmarkStart w:name="_Toc447209007" w:id="5"/>
    </w:p>
    <w:tbl>
      <w:tblPr>
        <w:tblW w:w="8483" w:type="dxa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xmlns:wp14="http://schemas.microsoft.com/office/word/2010/wordml" w:rsidR="00457384" w14:paraId="02C8A28F" wp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:rsidR="00457384" w:rsidRDefault="00457384" w14:paraId="454134D1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:rsidR="00457384" w:rsidRDefault="00457384" w14:paraId="5B07596A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:rsidR="00457384" w:rsidRDefault="00457384" w14:paraId="49BA53CE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비고</w:t>
            </w:r>
          </w:p>
        </w:tc>
      </w:tr>
      <w:tr xmlns:wp14="http://schemas.microsoft.com/office/word/2010/wordml" w:rsidRPr="00CC4708" w:rsidR="00457384" w14:paraId="66BD2CA3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457384" w:rsidRDefault="0044193D" w14:paraId="1CC3E2F0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CC4708">
              <w:rPr>
                <w:rStyle w:val="a9"/>
                <w:rFonts w:hint="eastAsia"/>
                <w:color w:val="000000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P="0044193D" w:rsidRDefault="0044193D" w14:paraId="6AFFE239" wp14:textId="77777777">
            <w:pPr>
              <w:rPr>
                <w:rStyle w:val="a9"/>
                <w:color w:val="000000"/>
              </w:rPr>
            </w:pPr>
            <w:r w:rsidRPr="00CC4708">
              <w:rPr>
                <w:rStyle w:val="a9"/>
                <w:rFonts w:hint="eastAsia"/>
                <w:color w:val="000000"/>
              </w:rPr>
              <w:t>고려해야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할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점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color w:val="000000"/>
              </w:rPr>
              <w:t xml:space="preserve">: </w:t>
            </w:r>
            <w:r w:rsidRPr="00CC4708">
              <w:rPr>
                <w:rStyle w:val="a9"/>
                <w:rFonts w:hint="eastAsia"/>
                <w:color w:val="000000"/>
              </w:rPr>
              <w:t>회원가입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시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이메일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인증을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할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것인가</w:t>
            </w:r>
            <w:r w:rsidRPr="00CC4708">
              <w:rPr>
                <w:rStyle w:val="a9"/>
                <w:rFonts w:hint="eastAsia"/>
                <w:color w:val="000000"/>
              </w:rPr>
              <w:t>.</w:t>
            </w:r>
          </w:p>
          <w:p w:rsidRPr="00CC4708" w:rsidR="0044193D" w:rsidP="0044193D" w:rsidRDefault="0044193D" w14:paraId="08CE6F91" wp14:textId="77777777">
            <w:pPr>
              <w:rPr>
                <w:rStyle w:val="a9"/>
                <w:color w:val="000000"/>
              </w:rPr>
            </w:pPr>
          </w:p>
          <w:p w:rsidRPr="00CC4708" w:rsidR="0044193D" w:rsidP="0044193D" w:rsidRDefault="0044193D" w14:paraId="5FE3EE03" wp14:textId="77777777">
            <w:pPr>
              <w:rPr>
                <w:rStyle w:val="a9"/>
                <w:color w:val="000000"/>
              </w:rPr>
            </w:pPr>
            <w:r w:rsidRPr="00CC4708">
              <w:rPr>
                <w:rStyle w:val="a9"/>
                <w:rFonts w:hint="eastAsia"/>
                <w:color w:val="000000"/>
              </w:rPr>
              <w:t>이메일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인증하지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않을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시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color w:val="000000"/>
              </w:rPr>
              <w:t xml:space="preserve">-&gt; </w:t>
            </w:r>
            <w:r w:rsidRPr="00CC4708">
              <w:rPr>
                <w:rStyle w:val="a9"/>
                <w:rFonts w:hint="eastAsia"/>
                <w:color w:val="000000"/>
              </w:rPr>
              <w:t>보안은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탈락</w:t>
            </w:r>
            <w:r w:rsidRPr="00CC4708">
              <w:rPr>
                <w:rStyle w:val="a9"/>
                <w:rFonts w:hint="eastAsia"/>
                <w:color w:val="000000"/>
              </w:rPr>
              <w:t>,</w:t>
            </w:r>
            <w:r w:rsidRPr="00CC4708">
              <w:rPr>
                <w:rStyle w:val="a9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구현은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쉬움</w:t>
            </w:r>
            <w:r w:rsidRPr="00CC4708">
              <w:rPr>
                <w:rStyle w:val="a9"/>
                <w:rFonts w:hint="eastAsia"/>
                <w:color w:val="000000"/>
              </w:rPr>
              <w:t>.</w:t>
            </w:r>
          </w:p>
          <w:p w:rsidRPr="00CC4708" w:rsidR="00457384" w:rsidP="0044193D" w:rsidRDefault="0044193D" w14:paraId="5AB02885" wp14:textId="77777777">
            <w:pPr>
              <w:rPr>
                <w:rStyle w:val="a9"/>
                <w:color w:val="000000"/>
              </w:rPr>
            </w:pPr>
            <w:r w:rsidRPr="00CC4708">
              <w:rPr>
                <w:rStyle w:val="a9"/>
                <w:rFonts w:hint="eastAsia"/>
                <w:color w:val="000000"/>
              </w:rPr>
              <w:t>이메일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인증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시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color w:val="000000"/>
              </w:rPr>
              <w:t xml:space="preserve">-&gt; </w:t>
            </w:r>
            <w:r w:rsidRPr="00CC4708">
              <w:rPr>
                <w:rStyle w:val="a9"/>
                <w:rFonts w:hint="eastAsia"/>
                <w:color w:val="000000"/>
              </w:rPr>
              <w:t>구현은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공부해야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할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부분이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많지만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보안에서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합격</w:t>
            </w:r>
            <w:r w:rsidRPr="00CC4708">
              <w:rPr>
                <w:rStyle w:val="a9"/>
                <w:rFonts w:hint="eastAsia"/>
                <w:color w:val="000000"/>
              </w:rPr>
              <w:t>.</w:t>
            </w:r>
          </w:p>
          <w:p w:rsidR="00542CF5" w:rsidP="0044193D" w:rsidRDefault="00542CF5" w14:paraId="61CDCEAD" wp14:textId="77777777">
            <w:pPr>
              <w:rPr>
                <w:rStyle w:val="a9"/>
              </w:rPr>
            </w:pPr>
          </w:p>
          <w:p w:rsidR="00542CF5" w:rsidP="0044193D" w:rsidRDefault="00542CF5" w14:paraId="6C8E5C92" wp14:textId="77777777">
            <w:pPr>
              <w:rPr>
                <w:rStyle w:val="a9"/>
              </w:rPr>
            </w:pPr>
            <w:r>
              <w:rPr>
                <w:rStyle w:val="a9"/>
                <w:rFonts w:hint="eastAsia"/>
              </w:rPr>
              <w:t>회원가입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하지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않아도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이용할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수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있는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서비스</w:t>
            </w:r>
            <w:r>
              <w:rPr>
                <w:rStyle w:val="a9"/>
              </w:rPr>
              <w:t xml:space="preserve">: </w:t>
            </w:r>
            <w:r>
              <w:rPr>
                <w:rStyle w:val="a9"/>
                <w:rFonts w:hint="eastAsia"/>
              </w:rPr>
              <w:t>산책로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검색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및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산책로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후기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열람</w:t>
            </w:r>
            <w:r>
              <w:rPr>
                <w:rStyle w:val="a9"/>
                <w:rFonts w:hint="eastAsia"/>
              </w:rPr>
              <w:t>,</w:t>
            </w:r>
            <w:r>
              <w:rPr>
                <w:rStyle w:val="a9"/>
              </w:rPr>
              <w:t xml:space="preserve"> </w:t>
            </w:r>
            <w:r>
              <w:rPr>
                <w:rStyle w:val="a9"/>
                <w:rFonts w:hint="eastAsia"/>
              </w:rPr>
              <w:t>위치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기반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산책로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추천</w:t>
            </w:r>
          </w:p>
          <w:p w:rsidRPr="00CC4708" w:rsidR="00542CF5" w:rsidP="0044193D" w:rsidRDefault="00542CF5" w14:paraId="6D948A10" wp14:textId="77777777">
            <w:pPr>
              <w:rPr>
                <w:rStyle w:val="a9"/>
                <w:rFonts w:hint="eastAsia"/>
                <w:color w:val="000000"/>
              </w:rPr>
            </w:pPr>
            <w:r>
              <w:rPr>
                <w:rStyle w:val="a9"/>
                <w:rFonts w:hint="eastAsia"/>
              </w:rPr>
              <w:t>회원가입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및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로그인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해야만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이용가능한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서비스</w:t>
            </w:r>
            <w:r>
              <w:rPr>
                <w:rStyle w:val="a9"/>
                <w:rFonts w:hint="eastAsia"/>
              </w:rPr>
              <w:t>:</w:t>
            </w:r>
            <w:r>
              <w:rPr>
                <w:rStyle w:val="a9"/>
              </w:rPr>
              <w:t xml:space="preserve"> </w:t>
            </w:r>
            <w:r>
              <w:rPr>
                <w:rStyle w:val="a9"/>
                <w:rFonts w:hint="eastAsia"/>
              </w:rPr>
              <w:t>산책로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저장</w:t>
            </w:r>
            <w:r>
              <w:rPr>
                <w:rStyle w:val="a9"/>
                <w:rFonts w:hint="eastAsia"/>
              </w:rPr>
              <w:t>,</w:t>
            </w:r>
            <w:r>
              <w:rPr>
                <w:rStyle w:val="a9"/>
              </w:rPr>
              <w:t xml:space="preserve"> </w:t>
            </w:r>
            <w:proofErr w:type="spellStart"/>
            <w:r>
              <w:rPr>
                <w:rStyle w:val="a9"/>
                <w:rFonts w:hint="eastAsia"/>
              </w:rPr>
              <w:t>반려견</w:t>
            </w:r>
            <w:proofErr w:type="spellEnd"/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산책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친구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매칭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서비스</w:t>
            </w:r>
            <w:r>
              <w:rPr>
                <w:rStyle w:val="a9"/>
                <w:rFonts w:hint="eastAsia"/>
              </w:rPr>
              <w:t>,</w:t>
            </w:r>
            <w:r>
              <w:rPr>
                <w:rStyle w:val="a9"/>
              </w:rPr>
              <w:t xml:space="preserve"> </w:t>
            </w:r>
            <w:r>
              <w:rPr>
                <w:rStyle w:val="a9"/>
                <w:rFonts w:hint="eastAsia"/>
              </w:rPr>
              <w:t>그룹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관련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서비스</w:t>
            </w:r>
          </w:p>
        </w:tc>
        <w:tc>
          <w:tcPr>
            <w:tcW w:w="898" w:type="dxa"/>
            <w:shd w:val="clear" w:color="auto" w:fill="auto"/>
          </w:tcPr>
          <w:p w:rsidRPr="00CC4708" w:rsidR="00457384" w:rsidRDefault="00457384" w14:paraId="6BB9E253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57384" w14:paraId="24CC47B9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457384" w:rsidRDefault="0044193D" w14:paraId="31C633E1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:rsidRPr="00CC4708" w:rsidR="00542CF5" w:rsidP="00542CF5" w:rsidRDefault="00542CF5" w14:paraId="0D176EFE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회원가입한 아이디/비밀번호로 로그인 한다.</w:t>
            </w:r>
          </w:p>
        </w:tc>
        <w:tc>
          <w:tcPr>
            <w:tcW w:w="898" w:type="dxa"/>
            <w:shd w:val="clear" w:color="auto" w:fill="auto"/>
          </w:tcPr>
          <w:p w:rsidRPr="00CC4708" w:rsidR="00457384" w:rsidRDefault="00457384" w14:paraId="23DE523C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57384" w14:paraId="6A238A2C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457384" w:rsidRDefault="0044193D" w14:paraId="70C5C805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프로필 등록</w:t>
            </w:r>
          </w:p>
        </w:tc>
        <w:tc>
          <w:tcPr>
            <w:tcW w:w="6095" w:type="dxa"/>
            <w:shd w:val="clear" w:color="auto" w:fill="auto"/>
          </w:tcPr>
          <w:p w:rsidRPr="00CC4708" w:rsidR="00457384" w:rsidRDefault="00542CF5" w14:paraId="479E4822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 xml:space="preserve">사람(이름/나이/성별 </w:t>
            </w:r>
            <w:r w:rsidRPr="00CC4708">
              <w:rPr>
                <w:rFonts w:ascii="Dotum" w:hAnsi="Dotum" w:eastAsia="Dotum"/>
                <w:color w:val="000000"/>
              </w:rPr>
              <w:t xml:space="preserve">-&gt; </w:t>
            </w:r>
            <w:r w:rsidRPr="00CC4708">
              <w:rPr>
                <w:rFonts w:hint="eastAsia" w:ascii="Dotum" w:hAnsi="Dotum" w:eastAsia="Dotum"/>
                <w:color w:val="000000"/>
              </w:rPr>
              <w:t>블라인드 가능)의 프로필과,</w:t>
            </w:r>
            <w:r w:rsidRPr="00CC4708">
              <w:rPr>
                <w:rFonts w:ascii="Dotum" w:hAnsi="Dotum" w:eastAsia="Dotum"/>
                <w:color w:val="000000"/>
              </w:rPr>
              <w:t xml:space="preserve"> </w:t>
            </w:r>
            <w:r w:rsidRPr="00CC4708">
              <w:rPr>
                <w:rFonts w:hint="eastAsia" w:ascii="Dotum" w:hAnsi="Dotum" w:eastAsia="Dotum"/>
                <w:color w:val="000000"/>
              </w:rPr>
              <w:t>반려견의 프로필을 등록한다.</w:t>
            </w:r>
          </w:p>
        </w:tc>
        <w:tc>
          <w:tcPr>
            <w:tcW w:w="898" w:type="dxa"/>
            <w:shd w:val="clear" w:color="auto" w:fill="auto"/>
          </w:tcPr>
          <w:p w:rsidRPr="00CC4708" w:rsidR="00457384" w:rsidRDefault="00457384" w14:paraId="52E56223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57384" w14:paraId="40304E8A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457384" w:rsidRDefault="0044193D" w14:paraId="4B2614A7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 검색</w:t>
            </w:r>
          </w:p>
        </w:tc>
        <w:tc>
          <w:tcPr>
            <w:tcW w:w="6095" w:type="dxa"/>
            <w:shd w:val="clear" w:color="auto" w:fill="auto"/>
          </w:tcPr>
          <w:p w:rsidRPr="00CC4708" w:rsidR="00542CF5" w:rsidP="00542CF5" w:rsidRDefault="00542CF5" w14:paraId="7D5A02C7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국토교통부 산책로 데이터 혹은 구글 맵 데이터에서 산책로만을 뽑아 해당 사이트에 저장한다.</w:t>
            </w:r>
          </w:p>
          <w:p w:rsidRPr="00CC4708" w:rsidR="00542CF5" w:rsidRDefault="00542CF5" w14:paraId="4F4C5727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 xml:space="preserve">그 후 키워드로 검색을 하면 원하는 산책로를 </w:t>
            </w: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리턴할</w:t>
            </w:r>
            <w:proofErr w:type="spellEnd"/>
            <w:r w:rsidRPr="00CC4708">
              <w:rPr>
                <w:rFonts w:hint="eastAsia" w:ascii="Dotum" w:hAnsi="Dotum" w:eastAsia="Dotum"/>
                <w:color w:val="000000"/>
              </w:rPr>
              <w:t xml:space="preserve"> 수 있는 기능을 구현한다.</w:t>
            </w:r>
          </w:p>
        </w:tc>
        <w:tc>
          <w:tcPr>
            <w:tcW w:w="898" w:type="dxa"/>
            <w:shd w:val="clear" w:color="auto" w:fill="auto"/>
          </w:tcPr>
          <w:p w:rsidRPr="00CC4708" w:rsidR="00457384" w:rsidRDefault="00457384" w14:paraId="07547A01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57384" w14:paraId="74041F3E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457384" w:rsidRDefault="0044193D" w14:paraId="4ED94CC7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위치 기반 산책로 추천</w:t>
            </w:r>
          </w:p>
        </w:tc>
        <w:tc>
          <w:tcPr>
            <w:tcW w:w="6095" w:type="dxa"/>
            <w:shd w:val="clear" w:color="auto" w:fill="auto"/>
          </w:tcPr>
          <w:p w:rsidRPr="00CC4708" w:rsidR="00457384" w:rsidRDefault="00542CF5" w14:paraId="5C70FECD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위치 기반에서 가까운 산책로 목록을 불러준다.</w:t>
            </w:r>
          </w:p>
        </w:tc>
        <w:tc>
          <w:tcPr>
            <w:tcW w:w="898" w:type="dxa"/>
            <w:shd w:val="clear" w:color="auto" w:fill="auto"/>
          </w:tcPr>
          <w:p w:rsidRPr="00CC4708" w:rsidR="00457384" w:rsidRDefault="00457384" w14:paraId="5043CB0F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57384" w14:paraId="01D04329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457384" w:rsidRDefault="0044193D" w14:paraId="32096391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 후기</w:t>
            </w:r>
          </w:p>
        </w:tc>
        <w:tc>
          <w:tcPr>
            <w:tcW w:w="6095" w:type="dxa"/>
            <w:shd w:val="clear" w:color="auto" w:fill="auto"/>
          </w:tcPr>
          <w:p w:rsidRPr="00CC4708" w:rsidR="00457384" w:rsidRDefault="00542CF5" w14:paraId="0CC85E2A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 마다 사용자가 후기를 남길 수 있게 한다.</w:t>
            </w:r>
          </w:p>
        </w:tc>
        <w:tc>
          <w:tcPr>
            <w:tcW w:w="898" w:type="dxa"/>
            <w:shd w:val="clear" w:color="auto" w:fill="auto"/>
          </w:tcPr>
          <w:p w:rsidRPr="00CC4708" w:rsidR="00457384" w:rsidRDefault="00457384" w14:paraId="07459315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4193D" w14:paraId="5B82AC79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44193D" w:rsidRDefault="0044193D" w14:paraId="522A311D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 정보 공유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542CF5" w14:paraId="47E47CA8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산책로에 대한 정보를 공유할 수 있게 한다(</w:t>
            </w: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반려견</w:t>
            </w:r>
            <w:proofErr w:type="spellEnd"/>
            <w:r w:rsidRPr="00CC4708">
              <w:rPr>
                <w:rFonts w:hint="eastAsia" w:ascii="Dotum" w:hAnsi="Dotum" w:eastAsia="Dotum"/>
                <w:color w:val="000000"/>
              </w:rPr>
              <w:t xml:space="preserve"> 출입 가능 여부/주민 민원/청결/운동가능 여부 등)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0F8D57FE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 xml:space="preserve">위와 </w:t>
            </w: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비슷</w:t>
            </w:r>
            <w:proofErr w:type="spellEnd"/>
          </w:p>
        </w:tc>
      </w:tr>
      <w:tr xmlns:wp14="http://schemas.microsoft.com/office/word/2010/wordml" w:rsidRPr="00CC4708" w:rsidR="00542CF5" w14:paraId="778A1675" wp14:textId="77777777">
        <w:trPr>
          <w:trHeight w:val="338"/>
        </w:trPr>
        <w:tc>
          <w:tcPr>
            <w:tcW w:w="1490" w:type="dxa"/>
            <w:shd w:val="clear" w:color="auto" w:fill="auto"/>
          </w:tcPr>
          <w:p w:rsidRPr="00CC4708" w:rsidR="00542CF5" w:rsidRDefault="00542CF5" w14:paraId="6696CE03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 저장</w:t>
            </w:r>
          </w:p>
        </w:tc>
        <w:tc>
          <w:tcPr>
            <w:tcW w:w="6095" w:type="dxa"/>
            <w:shd w:val="clear" w:color="auto" w:fill="auto"/>
          </w:tcPr>
          <w:p w:rsidRPr="00CC4708" w:rsidR="00542CF5" w:rsidRDefault="00450521" w14:paraId="09796072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산책로를 저장할 수 있게 한다.</w:t>
            </w:r>
          </w:p>
        </w:tc>
        <w:tc>
          <w:tcPr>
            <w:tcW w:w="898" w:type="dxa"/>
            <w:shd w:val="clear" w:color="auto" w:fill="auto"/>
          </w:tcPr>
          <w:p w:rsidRPr="00CC4708" w:rsidR="00542CF5" w:rsidRDefault="00542CF5" w14:paraId="6537F28F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57384" w14:paraId="478B91DC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57384" w:rsidRDefault="0044193D" w14:paraId="5A5E6FF6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반려견</w:t>
            </w:r>
            <w:proofErr w:type="spellEnd"/>
            <w:r w:rsidRPr="00CC4708">
              <w:rPr>
                <w:rFonts w:hint="eastAsia" w:ascii="Dotum" w:hAnsi="Dotum" w:eastAsia="Dotum"/>
                <w:color w:val="000000"/>
              </w:rPr>
              <w:t xml:space="preserve"> 산책 친구 매칭 서비스</w:t>
            </w:r>
          </w:p>
        </w:tc>
        <w:tc>
          <w:tcPr>
            <w:tcW w:w="6095" w:type="dxa"/>
            <w:shd w:val="clear" w:color="auto" w:fill="auto"/>
          </w:tcPr>
          <w:p w:rsidRPr="00CC4708" w:rsidR="00457384" w:rsidRDefault="00450521" w14:paraId="075FB2FF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 xml:space="preserve">내 위치 주변에서 현재 산책중인 강아지를 찾아 메시지를 보내 해당 사용자가 메시지를 수락하면 함께 </w:t>
            </w: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반려견</w:t>
            </w:r>
            <w:proofErr w:type="spellEnd"/>
            <w:r w:rsidRPr="00CC4708">
              <w:rPr>
                <w:rFonts w:hint="eastAsia" w:ascii="Dotum" w:hAnsi="Dotum" w:eastAsia="Dotum"/>
                <w:color w:val="000000"/>
              </w:rPr>
              <w:t xml:space="preserve"> 산책을 하며 </w:t>
            </w: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반려견</w:t>
            </w:r>
            <w:proofErr w:type="spellEnd"/>
            <w:r w:rsidRPr="00CC4708">
              <w:rPr>
                <w:rFonts w:hint="eastAsia" w:ascii="Dotum" w:hAnsi="Dotum" w:eastAsia="Dotum"/>
                <w:color w:val="000000"/>
              </w:rPr>
              <w:t xml:space="preserve"> 친구를 만들어 준다.</w:t>
            </w:r>
          </w:p>
        </w:tc>
        <w:tc>
          <w:tcPr>
            <w:tcW w:w="898" w:type="dxa"/>
            <w:shd w:val="clear" w:color="auto" w:fill="auto"/>
          </w:tcPr>
          <w:p w:rsidRPr="00CC4708" w:rsidR="00457384" w:rsidRDefault="00457384" w14:paraId="6DFB9E20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4193D" w14:paraId="74D3C7A0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4193D" w:rsidRDefault="0044193D" w14:paraId="1390D5BC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 기록 저장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450521" w14:paraId="7FDC7749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 기록(어떤 산책로에서/얼마나)을 저장한다.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70DF9E56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  <w:tr xmlns:wp14="http://schemas.microsoft.com/office/word/2010/wordml" w:rsidRPr="00CC4708" w:rsidR="0044193D" w14:paraId="0102E818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4193D" w:rsidRDefault="0044193D" w14:paraId="32AD208E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그룹 생성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450521" w14:paraId="02178B85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 기록을 공유할 그룹을 생성할 수 있게 한다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04A8F1A7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보류</w:t>
            </w:r>
          </w:p>
        </w:tc>
      </w:tr>
      <w:tr xmlns:wp14="http://schemas.microsoft.com/office/word/2010/wordml" w:rsidRPr="00CC4708" w:rsidR="0044193D" w14:paraId="538A5050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4193D" w:rsidRDefault="0044193D" w14:paraId="3F93B050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그룹 검색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450521" w14:paraId="02187E39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들어가고자 하는 그룹을 검색할 수 있게 한다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34D2C0A1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보류</w:t>
            </w:r>
          </w:p>
        </w:tc>
      </w:tr>
      <w:tr xmlns:wp14="http://schemas.microsoft.com/office/word/2010/wordml" w:rsidRPr="00CC4708" w:rsidR="0044193D" w14:paraId="1F35E397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4193D" w:rsidRDefault="0044193D" w14:paraId="78BA4B14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그룹 초대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450521" w14:paraId="416B8D56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그룹원의 아이디 혹은 닉네임을 통해 그룹에 초대할 수 있게 한다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4CE7D98C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보류</w:t>
            </w:r>
          </w:p>
        </w:tc>
      </w:tr>
      <w:tr xmlns:wp14="http://schemas.microsoft.com/office/word/2010/wordml" w:rsidRPr="00CC4708" w:rsidR="0044193D" w14:paraId="0F49FF59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4193D" w:rsidRDefault="0044193D" w14:paraId="3263E5AE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그룹 가입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450521" w14:paraId="2D6B7CDF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그룹을 가입하는 기능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553C521C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보류</w:t>
            </w:r>
          </w:p>
        </w:tc>
      </w:tr>
      <w:tr xmlns:wp14="http://schemas.microsoft.com/office/word/2010/wordml" w:rsidRPr="00CC4708" w:rsidR="0044193D" w14:paraId="3F97ACF5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4193D" w:rsidRDefault="0044193D" w14:paraId="1B84CB81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 기록 공유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450521" w14:paraId="138C94E4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그룹 사용자 간 산책 기록을 공유하며 산책 습관을 길러준다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07CA0CDD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보류</w:t>
            </w:r>
          </w:p>
        </w:tc>
      </w:tr>
      <w:tr xmlns:wp14="http://schemas.microsoft.com/office/word/2010/wordml" w:rsidRPr="00CC4708" w:rsidR="0044193D" w14:paraId="6278354B" wp14:textId="77777777">
        <w:trPr>
          <w:trHeight w:val="353"/>
        </w:trPr>
        <w:tc>
          <w:tcPr>
            <w:tcW w:w="1490" w:type="dxa"/>
            <w:shd w:val="clear" w:color="auto" w:fill="auto"/>
          </w:tcPr>
          <w:p w:rsidRPr="00CC4708" w:rsidR="0044193D" w:rsidRDefault="0044193D" w14:paraId="7F81BB2D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 이용자 그래프</w:t>
            </w:r>
          </w:p>
        </w:tc>
        <w:tc>
          <w:tcPr>
            <w:tcW w:w="6095" w:type="dxa"/>
            <w:shd w:val="clear" w:color="auto" w:fill="auto"/>
          </w:tcPr>
          <w:p w:rsidRPr="00CC4708" w:rsidR="0044193D" w:rsidRDefault="00450521" w14:paraId="0EDAD2E1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 xml:space="preserve">산책로 이용자수를 분석하여 시간/장소별로 사용자 수를 지도에 </w:t>
            </w: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나타내준다</w:t>
            </w:r>
            <w:proofErr w:type="spellEnd"/>
            <w:r w:rsidRPr="00CC4708">
              <w:rPr>
                <w:rFonts w:hint="eastAsia" w:ascii="Dotum" w:hAnsi="Dotum" w:eastAsia="Dotum"/>
                <w:color w:val="000000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 w:rsidRPr="00CC4708" w:rsidR="0044193D" w:rsidRDefault="0044193D" w14:paraId="44E871BC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</w:p>
        </w:tc>
      </w:tr>
    </w:tbl>
    <w:p xmlns:wp14="http://schemas.microsoft.com/office/word/2010/wordml" w:rsidRPr="00CC4708" w:rsidR="00457384" w:rsidRDefault="00457384" w14:paraId="144A5D23" wp14:textId="77777777">
      <w:pPr>
        <w:rPr>
          <w:rFonts w:hint="eastAsia"/>
          <w:color w:val="000000"/>
        </w:rPr>
      </w:pPr>
    </w:p>
    <w:p xmlns:wp14="http://schemas.microsoft.com/office/word/2010/wordml" w:rsidR="00457384" w:rsidRDefault="00457384" w14:paraId="738610EB" wp14:textId="77777777">
      <w:pPr>
        <w:rPr>
          <w:rFonts w:hint="eastAsia"/>
        </w:rPr>
      </w:pPr>
    </w:p>
    <w:p xmlns:wp14="http://schemas.microsoft.com/office/word/2010/wordml" w:rsidR="00457384" w:rsidRDefault="00457384" w14:paraId="637805D2" wp14:textId="77777777">
      <w:pPr>
        <w:rPr>
          <w:rFonts w:hint="eastAsia"/>
        </w:rPr>
      </w:pPr>
    </w:p>
    <w:p xmlns:wp14="http://schemas.microsoft.com/office/word/2010/wordml" w:rsidR="00457384" w:rsidRDefault="00457384" w14:paraId="463F29E8" wp14:textId="77777777">
      <w:pPr>
        <w:rPr>
          <w:rFonts w:hint="eastAsia"/>
        </w:rPr>
      </w:pPr>
    </w:p>
    <w:p xmlns:wp14="http://schemas.microsoft.com/office/word/2010/wordml" w:rsidR="00457384" w:rsidRDefault="00457384" w14:paraId="3B7B4B86" wp14:textId="77777777">
      <w:pPr>
        <w:rPr>
          <w:rFonts w:hint="eastAsia"/>
        </w:rPr>
      </w:pPr>
    </w:p>
    <w:p xmlns:wp14="http://schemas.microsoft.com/office/word/2010/wordml" w:rsidR="00457384" w:rsidRDefault="00457384" w14:paraId="3A0FF5F2" wp14:textId="77777777">
      <w:pPr>
        <w:rPr>
          <w:rFonts w:hint="eastAsia"/>
        </w:rPr>
      </w:pPr>
    </w:p>
    <w:p xmlns:wp14="http://schemas.microsoft.com/office/word/2010/wordml" w:rsidR="00457384" w:rsidRDefault="00457384" w14:paraId="5630AD66" wp14:textId="77777777">
      <w:pPr>
        <w:rPr>
          <w:rFonts w:hint="eastAsia"/>
        </w:rPr>
      </w:pPr>
    </w:p>
    <w:p xmlns:wp14="http://schemas.microsoft.com/office/word/2010/wordml" w:rsidR="00457384" w:rsidRDefault="00457384" w14:paraId="61829076" wp14:textId="77777777">
      <w:pPr>
        <w:rPr>
          <w:rFonts w:hint="eastAsia"/>
        </w:rPr>
      </w:pPr>
    </w:p>
    <w:p xmlns:wp14="http://schemas.microsoft.com/office/word/2010/wordml" w:rsidR="00457384" w:rsidRDefault="00457384" w14:paraId="2BA226A1" wp14:textId="77777777">
      <w:pPr>
        <w:rPr>
          <w:rFonts w:hint="eastAsia"/>
        </w:rPr>
      </w:pPr>
    </w:p>
    <w:p xmlns:wp14="http://schemas.microsoft.com/office/word/2010/wordml" w:rsidR="00457384" w:rsidRDefault="00457384" w14:paraId="17AD93B2" wp14:textId="77777777">
      <w:pPr>
        <w:rPr>
          <w:rFonts w:hint="eastAsia"/>
        </w:rPr>
      </w:pPr>
    </w:p>
    <w:p xmlns:wp14="http://schemas.microsoft.com/office/word/2010/wordml" w:rsidR="00457384" w:rsidRDefault="00457384" w14:paraId="0DE4B5B7" wp14:textId="77777777">
      <w:pPr>
        <w:rPr>
          <w:rFonts w:hint="eastAsia"/>
        </w:rPr>
      </w:pPr>
    </w:p>
    <w:p xmlns:wp14="http://schemas.microsoft.com/office/word/2010/wordml" w:rsidR="00457384" w:rsidRDefault="00457384" w14:paraId="66204FF1" wp14:textId="77777777">
      <w:pPr>
        <w:rPr>
          <w:rFonts w:hint="eastAsia"/>
        </w:rPr>
      </w:pPr>
    </w:p>
    <w:p xmlns:wp14="http://schemas.microsoft.com/office/word/2010/wordml" w:rsidR="00457384" w:rsidRDefault="00457384" w14:paraId="2DBF0D7D" wp14:textId="77777777">
      <w:pPr>
        <w:rPr>
          <w:rFonts w:hint="eastAsia"/>
        </w:rPr>
      </w:pPr>
      <w:r>
        <w:br w:type="page"/>
      </w:r>
    </w:p>
    <w:p xmlns:wp14="http://schemas.microsoft.com/office/word/2010/wordml" w:rsidR="00457384" w:rsidRDefault="00457384" w14:paraId="1DFEF720" wp14:textId="77777777">
      <w:pPr>
        <w:pStyle w:val="2"/>
        <w:rPr>
          <w:rFonts w:hint="eastAsia"/>
        </w:rPr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</w:p>
    <w:p xmlns:wp14="http://schemas.microsoft.com/office/word/2010/wordml" w:rsidR="00457384" w:rsidRDefault="00457384" w14:paraId="6B62F1B3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8316"/>
      </w:tblGrid>
      <w:tr xmlns:wp14="http://schemas.microsoft.com/office/word/2010/wordml" w:rsidR="00457384" w14:paraId="2C05351C" wp14:textId="77777777">
        <w:tc>
          <w:tcPr>
            <w:tcW w:w="8524" w:type="dxa"/>
            <w:shd w:val="clear" w:color="auto" w:fill="auto"/>
          </w:tcPr>
          <w:p w:rsidRPr="00D074BC" w:rsidR="00457384" w:rsidRDefault="00457384" w14:paraId="3E649F68" wp14:textId="77777777">
            <w:pPr>
              <w:rPr>
                <w:rStyle w:val="a9"/>
                <w:rFonts w:hint="eastAsia"/>
                <w:color w:val="4472C4"/>
              </w:rPr>
            </w:pPr>
            <w:r w:rsidRPr="00D074BC">
              <w:rPr>
                <w:rStyle w:val="a9"/>
                <w:rFonts w:hint="eastAsia"/>
                <w:color w:val="4472C4"/>
              </w:rPr>
              <w:t>시스템이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제공하는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기능을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나열</w:t>
            </w:r>
            <w:bookmarkStart w:name="_Toc447209008" w:id="6"/>
            <w:r w:rsidRPr="00D074BC">
              <w:rPr>
                <w:rStyle w:val="a9"/>
                <w:rFonts w:hint="eastAsia"/>
                <w:color w:val="4472C4"/>
              </w:rPr>
              <w:t>한다</w:t>
            </w:r>
            <w:r w:rsidRPr="00D074BC">
              <w:rPr>
                <w:rStyle w:val="a9"/>
                <w:rFonts w:hint="eastAsia"/>
                <w:color w:val="4472C4"/>
              </w:rPr>
              <w:t xml:space="preserve">. </w:t>
            </w:r>
            <w:r w:rsidRPr="00D074BC">
              <w:rPr>
                <w:rStyle w:val="a9"/>
                <w:rFonts w:hint="eastAsia"/>
                <w:color w:val="4472C4"/>
              </w:rPr>
              <w:t>고유</w:t>
            </w:r>
            <w:r w:rsidRPr="00D074BC">
              <w:rPr>
                <w:rStyle w:val="a9"/>
                <w:rFonts w:hint="eastAsia"/>
                <w:color w:val="4472C4"/>
              </w:rPr>
              <w:t xml:space="preserve"> I</w:t>
            </w:r>
            <w:bookmarkEnd w:id="5"/>
            <w:bookmarkEnd w:id="6"/>
            <w:r w:rsidRPr="00D074BC">
              <w:rPr>
                <w:rStyle w:val="a9"/>
                <w:rFonts w:hint="eastAsia"/>
                <w:color w:val="4472C4"/>
              </w:rPr>
              <w:t>D</w:t>
            </w:r>
            <w:r w:rsidRPr="00D074BC">
              <w:rPr>
                <w:rStyle w:val="a9"/>
                <w:rFonts w:hint="eastAsia"/>
                <w:color w:val="4472C4"/>
              </w:rPr>
              <w:t>를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부여하고</w:t>
            </w:r>
            <w:r w:rsidRPr="00D074BC">
              <w:rPr>
                <w:rStyle w:val="a9"/>
                <w:rFonts w:hint="eastAsia"/>
                <w:color w:val="4472C4"/>
              </w:rPr>
              <w:t xml:space="preserve">, </w:t>
            </w:r>
            <w:r w:rsidRPr="00D074BC">
              <w:rPr>
                <w:rStyle w:val="a9"/>
                <w:rFonts w:hint="eastAsia"/>
                <w:color w:val="4472C4"/>
              </w:rPr>
              <w:t>개발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우선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순위를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고려한다</w:t>
            </w:r>
            <w:r w:rsidRPr="00D074BC">
              <w:rPr>
                <w:rStyle w:val="a9"/>
                <w:rFonts w:hint="eastAsia"/>
                <w:color w:val="4472C4"/>
              </w:rPr>
              <w:t>.</w:t>
            </w:r>
          </w:p>
          <w:p w:rsidR="00457384" w:rsidRDefault="00457384" w14:paraId="5A705FDE" wp14:textId="77777777">
            <w:pPr>
              <w:rPr>
                <w:rFonts w:hint="eastAsia"/>
                <w:color w:val="C00000"/>
              </w:rPr>
            </w:pPr>
            <w:r w:rsidRPr="00D074BC">
              <w:rPr>
                <w:rStyle w:val="a9"/>
                <w:rFonts w:hint="eastAsia"/>
                <w:color w:val="4472C4"/>
              </w:rPr>
              <w:t xml:space="preserve">Tip1) </w:t>
            </w:r>
            <w:r w:rsidRPr="00D074BC">
              <w:rPr>
                <w:rStyle w:val="a9"/>
                <w:rFonts w:hint="eastAsia"/>
                <w:color w:val="4472C4"/>
              </w:rPr>
              <w:t>개발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우선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순위는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팀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내에서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판단한다</w:t>
            </w:r>
            <w:r w:rsidRPr="00D074BC">
              <w:rPr>
                <w:rStyle w:val="a9"/>
                <w:rFonts w:hint="eastAsia"/>
                <w:color w:val="4472C4"/>
              </w:rPr>
              <w:t xml:space="preserve">. </w:t>
            </w:r>
            <w:r w:rsidRPr="00D074BC">
              <w:rPr>
                <w:rStyle w:val="a9"/>
                <w:rFonts w:hint="eastAsia"/>
                <w:color w:val="4472C4"/>
              </w:rPr>
              <w:t>쉬운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기능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순으로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개발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할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지</w:t>
            </w:r>
            <w:r w:rsidRPr="00D074BC">
              <w:rPr>
                <w:rStyle w:val="a9"/>
                <w:rFonts w:hint="eastAsia"/>
                <w:color w:val="4472C4"/>
              </w:rPr>
              <w:t xml:space="preserve">? </w:t>
            </w:r>
            <w:r w:rsidRPr="00D074BC">
              <w:rPr>
                <w:rStyle w:val="a9"/>
                <w:rFonts w:hint="eastAsia"/>
                <w:color w:val="4472C4"/>
              </w:rPr>
              <w:t>어려운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기능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순으로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개발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할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지</w:t>
            </w:r>
            <w:r w:rsidRPr="00D074BC">
              <w:rPr>
                <w:rStyle w:val="a9"/>
                <w:rFonts w:hint="eastAsia"/>
                <w:color w:val="4472C4"/>
              </w:rPr>
              <w:t xml:space="preserve">? </w:t>
            </w:r>
            <w:r w:rsidRPr="00D074BC">
              <w:rPr>
                <w:rStyle w:val="a9"/>
                <w:rFonts w:hint="eastAsia"/>
                <w:color w:val="4472C4"/>
              </w:rPr>
              <w:t>위험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요소가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많은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기능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순으로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개발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할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지</w:t>
            </w:r>
            <w:r w:rsidRPr="00D074BC">
              <w:rPr>
                <w:rStyle w:val="a9"/>
                <w:rFonts w:hint="eastAsia"/>
                <w:color w:val="4472C4"/>
              </w:rPr>
              <w:t xml:space="preserve">? </w:t>
            </w:r>
            <w:r w:rsidRPr="00D074BC">
              <w:rPr>
                <w:rStyle w:val="a9"/>
                <w:rFonts w:hint="eastAsia"/>
                <w:color w:val="4472C4"/>
              </w:rPr>
              <w:t>등을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고려해</w:t>
            </w:r>
            <w:r w:rsidRPr="00D074BC">
              <w:rPr>
                <w:rStyle w:val="a9"/>
                <w:rFonts w:hint="eastAsia"/>
                <w:color w:val="4472C4"/>
              </w:rPr>
              <w:t xml:space="preserve"> </w:t>
            </w:r>
            <w:r w:rsidRPr="00D074BC">
              <w:rPr>
                <w:rStyle w:val="a9"/>
                <w:rFonts w:hint="eastAsia"/>
                <w:color w:val="4472C4"/>
              </w:rPr>
              <w:t>본다</w:t>
            </w:r>
            <w:r w:rsidRPr="00D074BC">
              <w:rPr>
                <w:rStyle w:val="a9"/>
                <w:rFonts w:hint="eastAsia"/>
                <w:color w:val="4472C4"/>
              </w:rPr>
              <w:t>.</w:t>
            </w:r>
          </w:p>
        </w:tc>
      </w:tr>
    </w:tbl>
    <w:p xmlns:wp14="http://schemas.microsoft.com/office/word/2010/wordml" w:rsidR="00457384" w:rsidRDefault="00457384" w14:paraId="02F2C34E" wp14:textId="77777777">
      <w:pPr>
        <w:rPr>
          <w:rFonts w:hint="eastAsia"/>
        </w:rPr>
      </w:pPr>
    </w:p>
    <w:tbl>
      <w:tblPr>
        <w:tblW w:w="8485" w:type="dxa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xmlns:wp14="http://schemas.microsoft.com/office/word/2010/wordml" w:rsidR="00457384" w:rsidTr="4D4A9660" w14:paraId="79E61705" wp14:textId="77777777">
        <w:trPr>
          <w:trHeight w:val="727"/>
        </w:trPr>
        <w:tc>
          <w:tcPr>
            <w:tcW w:w="1335" w:type="dxa"/>
            <w:shd w:val="clear" w:color="auto" w:fill="CCCCCC"/>
            <w:tcMar/>
            <w:vAlign w:val="center"/>
          </w:tcPr>
          <w:p w:rsidR="00457384" w:rsidRDefault="00457384" w14:paraId="0A970367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tcMar/>
            <w:vAlign w:val="center"/>
          </w:tcPr>
          <w:p w:rsidR="00457384" w:rsidRDefault="00457384" w14:paraId="37BAFFE1" wp14:textId="77777777">
            <w:pPr>
              <w:pStyle w:val="aa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tcMar/>
            <w:vAlign w:val="center"/>
          </w:tcPr>
          <w:p w:rsidR="00457384" w:rsidRDefault="00457384" w14:paraId="6BEB8149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tcMar/>
            <w:vAlign w:val="center"/>
          </w:tcPr>
          <w:p w:rsidR="00457384" w:rsidRDefault="00457384" w14:paraId="0DFE6FF2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우선</w:t>
            </w:r>
          </w:p>
          <w:p w:rsidR="00457384" w:rsidRDefault="00457384" w14:paraId="6EE9BC55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순위</w:t>
            </w:r>
          </w:p>
        </w:tc>
      </w:tr>
      <w:tr xmlns:wp14="http://schemas.microsoft.com/office/word/2010/wordml" w:rsidR="00457384" w:rsidTr="4D4A9660" w14:paraId="22A97163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CC4708" w:rsidR="00457384" w:rsidRDefault="00457384" w14:paraId="2F818126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CC4708">
              <w:rPr>
                <w:rStyle w:val="a9"/>
                <w:rFonts w:hint="eastAsia"/>
                <w:color w:val="000000"/>
              </w:rPr>
              <w:t>UC0</w:t>
            </w:r>
            <w:r w:rsidRPr="00CC4708" w:rsidR="003F334C">
              <w:rPr>
                <w:rStyle w:val="a9"/>
                <w:color w:val="000000"/>
              </w:rPr>
              <w:t>11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7384" w:rsidRDefault="00450521" w14:paraId="0775147C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CC4708">
              <w:rPr>
                <w:rStyle w:val="a9"/>
                <w:rFonts w:hint="eastAsia"/>
                <w:color w:val="000000"/>
              </w:rPr>
              <w:t>로그인을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7384" w:rsidRDefault="00457384" w14:paraId="3EF374E1" wp14:textId="77777777">
            <w:pPr>
              <w:rPr>
                <w:rStyle w:val="a9"/>
                <w:rFonts w:hint="eastAsia"/>
                <w:color w:val="000000"/>
              </w:rPr>
            </w:pPr>
            <w:r w:rsidRPr="00CC4708">
              <w:rPr>
                <w:rStyle w:val="a9"/>
                <w:rFonts w:hint="eastAsia"/>
                <w:color w:val="000000"/>
              </w:rPr>
              <w:t>로그인을</w:t>
            </w:r>
            <w:r w:rsidRPr="00CC4708">
              <w:rPr>
                <w:rStyle w:val="a9"/>
                <w:rFonts w:hint="eastAsia"/>
                <w:color w:val="000000"/>
              </w:rPr>
              <w:t xml:space="preserve"> </w:t>
            </w:r>
            <w:r w:rsidRPr="00CC4708">
              <w:rPr>
                <w:rStyle w:val="a9"/>
                <w:rFonts w:hint="eastAsia"/>
                <w:color w:val="000000"/>
              </w:rPr>
              <w:t>한다</w:t>
            </w:r>
            <w:r w:rsidRPr="00CC4708">
              <w:rPr>
                <w:rStyle w:val="a9"/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7384" w:rsidRDefault="00457384" w14:paraId="649841BE" wp14:textId="77777777">
            <w:pPr>
              <w:jc w:val="center"/>
              <w:rPr>
                <w:rStyle w:val="a9"/>
                <w:rFonts w:hint="eastAsia"/>
                <w:b/>
                <w:bCs/>
                <w:color w:val="FF0000"/>
                <w:sz w:val="28"/>
                <w:szCs w:val="36"/>
              </w:rPr>
            </w:pPr>
            <w:r w:rsidRPr="000B5209">
              <w:rPr>
                <w:rStyle w:val="a9"/>
                <w:rFonts w:hint="eastAsia"/>
                <w:b/>
                <w:bCs/>
                <w:color w:val="FF0000"/>
                <w:sz w:val="28"/>
                <w:szCs w:val="36"/>
              </w:rPr>
              <w:t>1</w:t>
            </w:r>
          </w:p>
        </w:tc>
      </w:tr>
      <w:tr xmlns:wp14="http://schemas.microsoft.com/office/word/2010/wordml" w:rsidR="00457384" w:rsidTr="4D4A9660" w14:paraId="03001ED4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CC4708" w:rsidR="00457384" w:rsidRDefault="00450521" w14:paraId="49BA55F9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12</w:t>
            </w:r>
          </w:p>
        </w:tc>
        <w:tc>
          <w:tcPr>
            <w:tcW w:w="1714" w:type="dxa"/>
            <w:shd w:val="clear" w:color="auto" w:fill="auto"/>
            <w:tcMar/>
          </w:tcPr>
          <w:p w:rsidRPr="008A0B8C" w:rsidR="00457384" w:rsidRDefault="00450521" w14:paraId="48329923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8A0B8C">
              <w:rPr>
                <w:rFonts w:hint="eastAsia" w:ascii="Dotum" w:hAnsi="Dotum" w:eastAsia="Dotum"/>
                <w:color w:val="000000"/>
              </w:rPr>
              <w:t>회원가입을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8A0B8C" w:rsidR="00457384" w:rsidP="4D4A9660" w:rsidRDefault="008A0B8C" w14:paraId="09D356CA" wp14:textId="080B05C4">
            <w:pPr>
              <w:rPr>
                <w:color w:val="000000" w:themeColor="text1" w:themeTint="FF" w:themeShade="FF"/>
              </w:rPr>
            </w:pPr>
            <w:r w:rsidRPr="4D4A9660" w:rsidR="008A0B8C">
              <w:rPr>
                <w:color w:val="000000" w:themeColor="text1" w:themeTint="FF" w:themeShade="FF"/>
              </w:rPr>
              <w:t>나만의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산책로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서비스</w:t>
            </w:r>
            <w:r w:rsidRPr="4D4A9660" w:rsidR="008A0B8C">
              <w:rPr>
                <w:color w:val="000000" w:themeColor="text1" w:themeTint="FF" w:themeShade="FF"/>
              </w:rPr>
              <w:t>,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proofErr w:type="spellStart"/>
            <w:r w:rsidRPr="4D4A9660" w:rsidR="008A0B8C">
              <w:rPr>
                <w:color w:val="000000" w:themeColor="text1" w:themeTint="FF" w:themeShade="FF"/>
              </w:rPr>
              <w:t>반려견</w:t>
            </w:r>
            <w:proofErr w:type="spellEnd"/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친구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매칭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등의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서비스를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이용하기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위해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회원가입을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한다</w:t>
            </w:r>
            <w:r w:rsidRPr="4D4A9660" w:rsidR="008A0B8C">
              <w:rPr>
                <w:color w:val="000000" w:themeColor="text1" w:themeTint="FF" w:themeShade="FF"/>
              </w:rPr>
              <w:t>.</w:t>
            </w:r>
          </w:p>
          <w:p w:rsidRPr="008A0B8C" w:rsidR="00457384" w:rsidP="4D4A9660" w:rsidRDefault="008A0B8C" w14:paraId="6DE24140" wp14:textId="60B02F2D">
            <w:pPr>
              <w:pStyle w:val="a"/>
              <w:rPr>
                <w:rFonts w:ascii="Batang" w:hAnsi="Times New Roman" w:eastAsia="Malgun Gothic" w:cs="Times New Roman"/>
                <w:color w:val="000000" w:themeColor="text1" w:themeTint="FF" w:themeShade="FF"/>
              </w:rPr>
            </w:pPr>
          </w:p>
          <w:p w:rsidRPr="008A0B8C" w:rsidR="00457384" w:rsidP="4D4A9660" w:rsidRDefault="008A0B8C" w14:paraId="526B8E01" wp14:textId="4E97122A">
            <w:pPr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4D4A9660" w:rsidR="243CA1DB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  <w:t>개발 우선순위</w:t>
            </w:r>
          </w:p>
          <w:p w:rsidRPr="008A0B8C" w:rsidR="00457384" w:rsidP="4D4A9660" w:rsidRDefault="008A0B8C" w14:paraId="0954C55C" wp14:textId="4052CCF1">
            <w:pPr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4D4A9660" w:rsidR="243CA1DB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  <w:t>1순위 : SNS로그인</w:t>
            </w:r>
          </w:p>
          <w:p w:rsidRPr="008A0B8C" w:rsidR="00457384" w:rsidP="4D4A9660" w:rsidRDefault="008A0B8C" w14:paraId="104F5465" wp14:textId="44137D85">
            <w:pPr>
              <w:pStyle w:val="ListParagraph"/>
              <w:numPr>
                <w:ilvl w:val="0"/>
                <w:numId w:val="14"/>
              </w:numPr>
              <w:ind w:leftChars="0"/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4D4A9660" w:rsidR="243CA1DB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  <w:t>UC013, UC014 필요x</w:t>
            </w:r>
          </w:p>
          <w:p w:rsidRPr="008A0B8C" w:rsidR="00457384" w:rsidP="4D4A9660" w:rsidRDefault="008A0B8C" w14:paraId="59839CAE" wp14:textId="60883D8A">
            <w:pPr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4D4A9660" w:rsidR="243CA1DB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  <w:t>2순위 : 이메일 인증 로그인</w:t>
            </w:r>
          </w:p>
          <w:p w:rsidRPr="008A0B8C" w:rsidR="00457384" w:rsidP="4D4A9660" w:rsidRDefault="008A0B8C" w14:paraId="11A5E205" wp14:textId="79533DF5">
            <w:pPr>
              <w:pStyle w:val="ListParagraph"/>
              <w:numPr>
                <w:ilvl w:val="0"/>
                <w:numId w:val="15"/>
              </w:numPr>
              <w:ind w:leftChars="0"/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4D4A9660" w:rsidR="243CA1DB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  <w:t>UC013, UC014 필요.</w:t>
            </w:r>
          </w:p>
          <w:p w:rsidRPr="008A0B8C" w:rsidR="00457384" w:rsidP="4D4A9660" w:rsidRDefault="008A0B8C" w14:paraId="3A498FC9" wp14:textId="35F20894">
            <w:pPr>
              <w:pStyle w:val="a"/>
              <w:rPr>
                <w:rFonts w:ascii="Batang" w:hAnsi="Times New Roman" w:eastAsia="Malgun Gothic" w:cs="Times New Roman"/>
                <w:color w:val="000000"/>
              </w:rPr>
            </w:pPr>
          </w:p>
        </w:tc>
        <w:tc>
          <w:tcPr>
            <w:tcW w:w="1076" w:type="dxa"/>
            <w:shd w:val="clear" w:color="auto" w:fill="auto"/>
            <w:tcMar/>
          </w:tcPr>
          <w:p w:rsidRPr="000B5209" w:rsidR="00457384" w:rsidRDefault="0097284F" w14:paraId="56B20A0C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FF000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FF0000"/>
                <w:sz w:val="28"/>
                <w:szCs w:val="36"/>
              </w:rPr>
              <w:t>1</w:t>
            </w:r>
          </w:p>
        </w:tc>
      </w:tr>
      <w:tr xmlns:wp14="http://schemas.microsoft.com/office/word/2010/wordml" w:rsidR="00DD05B7" w:rsidTr="4D4A9660" w14:paraId="4EF18715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450521" w:rsidR="00DD05B7" w:rsidRDefault="00DD05B7" w14:paraId="1EB7EB81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>
              <w:rPr>
                <w:rStyle w:val="a9"/>
                <w:rFonts w:hint="eastAsia"/>
                <w:color w:val="000000"/>
              </w:rPr>
              <w:t xml:space="preserve"> U</w:t>
            </w:r>
            <w:r>
              <w:rPr>
                <w:rStyle w:val="a9"/>
                <w:color w:val="000000"/>
              </w:rPr>
              <w:t>C013</w:t>
            </w:r>
          </w:p>
        </w:tc>
        <w:tc>
          <w:tcPr>
            <w:tcW w:w="1714" w:type="dxa"/>
            <w:shd w:val="clear" w:color="auto" w:fill="auto"/>
            <w:tcMar/>
          </w:tcPr>
          <w:p w:rsidRPr="008A0B8C" w:rsidR="00DD05B7" w:rsidRDefault="00DD05B7" w14:paraId="04B48550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>아이디를 찾는다</w:t>
            </w:r>
          </w:p>
        </w:tc>
        <w:tc>
          <w:tcPr>
            <w:tcW w:w="4360" w:type="dxa"/>
            <w:shd w:val="clear" w:color="auto" w:fill="auto"/>
            <w:tcMar/>
          </w:tcPr>
          <w:p w:rsidRPr="008A0B8C" w:rsidR="00DD05B7" w:rsidRDefault="0097284F" w14:paraId="60D97761" wp14:textId="77777777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회원가입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입력했던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아이디를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찾는다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DD05B7" w:rsidRDefault="0097284F" w14:paraId="249FAAB8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FF000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FF0000"/>
                <w:sz w:val="28"/>
                <w:szCs w:val="36"/>
              </w:rPr>
              <w:t>1</w:t>
            </w:r>
          </w:p>
        </w:tc>
      </w:tr>
      <w:tr xmlns:wp14="http://schemas.microsoft.com/office/word/2010/wordml" w:rsidR="00DD05B7" w:rsidTr="4D4A9660" w14:paraId="1DEC4426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450521" w:rsidR="00DD05B7" w:rsidRDefault="00DD05B7" w14:paraId="5BC3C71D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>
              <w:rPr>
                <w:rStyle w:val="a9"/>
                <w:rFonts w:hint="eastAsia"/>
                <w:color w:val="000000"/>
              </w:rPr>
              <w:t>U</w:t>
            </w:r>
            <w:r>
              <w:rPr>
                <w:rStyle w:val="a9"/>
                <w:color w:val="000000"/>
              </w:rPr>
              <w:t>C014</w:t>
            </w:r>
          </w:p>
        </w:tc>
        <w:tc>
          <w:tcPr>
            <w:tcW w:w="1714" w:type="dxa"/>
            <w:shd w:val="clear" w:color="auto" w:fill="auto"/>
            <w:tcMar/>
          </w:tcPr>
          <w:p w:rsidRPr="008A0B8C" w:rsidR="00DD05B7" w:rsidRDefault="00DD05B7" w14:paraId="4DB1A07B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>비밀번호를 찾는다</w:t>
            </w:r>
          </w:p>
        </w:tc>
        <w:tc>
          <w:tcPr>
            <w:tcW w:w="4360" w:type="dxa"/>
            <w:shd w:val="clear" w:color="auto" w:fill="auto"/>
            <w:tcMar/>
          </w:tcPr>
          <w:p w:rsidRPr="008A0B8C" w:rsidR="00DD05B7" w:rsidRDefault="0097284F" w14:paraId="69C53069" wp14:textId="77777777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회원가입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입력했던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아이디를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비밀번호를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찾는다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DD05B7" w:rsidRDefault="0097284F" w14:paraId="19F14E3C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FF000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FF0000"/>
                <w:sz w:val="28"/>
                <w:szCs w:val="36"/>
              </w:rPr>
              <w:t>1</w:t>
            </w:r>
          </w:p>
        </w:tc>
      </w:tr>
      <w:tr xmlns:wp14="http://schemas.microsoft.com/office/word/2010/wordml" w:rsidR="00457384" w:rsidTr="4D4A9660" w14:paraId="43B06980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CC4708" w:rsidR="00457384" w:rsidRDefault="00450521" w14:paraId="28B18AB5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21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7384" w:rsidRDefault="00450521" w14:paraId="2104CFC6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프로필을 등록한다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7384" w:rsidRDefault="006035C1" w14:paraId="23EE2B55" wp14:textId="77777777">
            <w:pPr>
              <w:rPr>
                <w:rFonts w:hint="eastAsia"/>
                <w:color w:val="000000"/>
              </w:rPr>
            </w:pPr>
            <w:proofErr w:type="spellStart"/>
            <w:r w:rsidRPr="00CC4708">
              <w:rPr>
                <w:rFonts w:hint="eastAsia"/>
                <w:color w:val="000000"/>
              </w:rPr>
              <w:t>반려견</w:t>
            </w:r>
            <w:proofErr w:type="spellEnd"/>
            <w:r w:rsidRPr="00CC4708">
              <w:rPr>
                <w:rFonts w:hint="eastAsia"/>
                <w:color w:val="000000"/>
              </w:rPr>
              <w:t>/</w:t>
            </w:r>
            <w:r w:rsidRPr="00CC4708">
              <w:rPr>
                <w:rFonts w:hint="eastAsia"/>
                <w:color w:val="000000"/>
              </w:rPr>
              <w:t>사람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프로필을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등록한다</w:t>
            </w:r>
          </w:p>
        </w:tc>
        <w:tc>
          <w:tcPr>
            <w:tcW w:w="1076" w:type="dxa"/>
            <w:shd w:val="clear" w:color="auto" w:fill="auto"/>
            <w:tcMar/>
          </w:tcPr>
          <w:p w:rsidRPr="007D0594" w:rsidR="00457384" w:rsidRDefault="000B5209" w14:paraId="18F999B5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ED7D31"/>
                <w:sz w:val="28"/>
                <w:szCs w:val="36"/>
              </w:rPr>
            </w:pPr>
            <w:r w:rsidRPr="007D0594">
              <w:rPr>
                <w:rFonts w:hint="eastAsia" w:ascii="Dotum" w:hAnsi="Dotum" w:eastAsia="Dotum"/>
                <w:b/>
                <w:bCs/>
                <w:color w:val="ED7D31"/>
                <w:sz w:val="28"/>
                <w:szCs w:val="36"/>
              </w:rPr>
              <w:t>2</w:t>
            </w:r>
          </w:p>
        </w:tc>
      </w:tr>
      <w:tr xmlns:wp14="http://schemas.microsoft.com/office/word/2010/wordml" w:rsidR="006035C1" w:rsidTr="4D4A9660" w14:paraId="1D97DA13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450521" w:rsidR="006035C1" w:rsidRDefault="006035C1" w14:paraId="2F1818AF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22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6035C1" w:rsidRDefault="006035C1" w14:paraId="7E2B0026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프로필 숨김 기능을 활성화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6035C1" w:rsidRDefault="006035C1" w14:paraId="7C7030F6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원하면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사람의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프로필은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필수</w:t>
            </w:r>
            <w:r w:rsidRPr="00CC4708">
              <w:rPr>
                <w:rFonts w:hint="eastAsia"/>
                <w:color w:val="000000"/>
              </w:rPr>
              <w:t>(</w:t>
            </w:r>
            <w:r w:rsidRPr="00CC4708">
              <w:rPr>
                <w:rFonts w:hint="eastAsia"/>
                <w:color w:val="000000"/>
              </w:rPr>
              <w:t>닉네임</w:t>
            </w:r>
            <w:r w:rsidRPr="00CC4708">
              <w:rPr>
                <w:rFonts w:hint="eastAsia"/>
                <w:color w:val="000000"/>
              </w:rPr>
              <w:t>/</w:t>
            </w:r>
            <w:proofErr w:type="spellStart"/>
            <w:r w:rsidRPr="00CC4708">
              <w:rPr>
                <w:rFonts w:hint="eastAsia"/>
                <w:color w:val="000000"/>
              </w:rPr>
              <w:t>반려견</w:t>
            </w:r>
            <w:proofErr w:type="spellEnd"/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여부</w:t>
            </w:r>
            <w:r w:rsidRPr="00CC4708">
              <w:rPr>
                <w:rFonts w:hint="eastAsia"/>
                <w:color w:val="000000"/>
              </w:rPr>
              <w:t>)</w:t>
            </w:r>
            <w:r w:rsidRPr="00CC4708">
              <w:rPr>
                <w:rFonts w:hint="eastAsia"/>
                <w:color w:val="000000"/>
              </w:rPr>
              <w:t>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블라인드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처리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할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7D0594" w:rsidR="006035C1" w:rsidRDefault="000B5209" w14:paraId="7144751B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ED7D31"/>
                <w:sz w:val="28"/>
                <w:szCs w:val="36"/>
              </w:rPr>
            </w:pPr>
            <w:r w:rsidRPr="007D0594">
              <w:rPr>
                <w:rFonts w:hint="eastAsia" w:ascii="Dotum" w:hAnsi="Dotum" w:eastAsia="Dotum"/>
                <w:b/>
                <w:bCs/>
                <w:color w:val="ED7D31"/>
                <w:sz w:val="28"/>
                <w:szCs w:val="36"/>
              </w:rPr>
              <w:t>2</w:t>
            </w:r>
          </w:p>
        </w:tc>
      </w:tr>
      <w:tr xmlns:wp14="http://schemas.microsoft.com/office/word/2010/wordml" w:rsidR="00DD3C39" w:rsidTr="4D4A9660" w14:paraId="02CA1634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450521" w:rsidR="00DD3C39" w:rsidRDefault="00DD3C39" w14:paraId="6425C5EF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>
              <w:rPr>
                <w:rStyle w:val="a9"/>
                <w:rFonts w:hint="eastAsia"/>
                <w:color w:val="000000"/>
              </w:rPr>
              <w:t>U</w:t>
            </w:r>
            <w:r>
              <w:rPr>
                <w:rStyle w:val="a9"/>
                <w:color w:val="000000"/>
              </w:rPr>
              <w:t>C023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DD3C39" w:rsidRDefault="00DD3C39" w14:paraId="1A3DBF12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 xml:space="preserve">비밀번호를 </w:t>
            </w:r>
            <w:r>
              <w:rPr>
                <w:rFonts w:hint="eastAsia" w:ascii="Dotum" w:hAnsi="Dotum" w:eastAsia="Dotum"/>
              </w:rPr>
              <w:t>변경한다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DD3C39" w:rsidRDefault="00DD3C39" w14:paraId="78EF7613" wp14:textId="77777777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비밀번호를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변경한다</w:t>
            </w:r>
          </w:p>
        </w:tc>
        <w:tc>
          <w:tcPr>
            <w:tcW w:w="1076" w:type="dxa"/>
            <w:shd w:val="clear" w:color="auto" w:fill="auto"/>
            <w:tcMar/>
          </w:tcPr>
          <w:p w:rsidRPr="007D0594" w:rsidR="00DD3C39" w:rsidRDefault="00DD3C39" w14:paraId="78E884CA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ED7D31"/>
                <w:sz w:val="28"/>
                <w:szCs w:val="36"/>
              </w:rPr>
            </w:pPr>
            <w:r w:rsidRPr="007D0594">
              <w:rPr>
                <w:rFonts w:hint="eastAsia" w:ascii="Dotum" w:hAnsi="Dotum" w:eastAsia="Dotum"/>
                <w:b/>
                <w:bCs/>
                <w:color w:val="ED7D31"/>
                <w:sz w:val="28"/>
                <w:szCs w:val="36"/>
              </w:rPr>
              <w:t>2</w:t>
            </w:r>
          </w:p>
        </w:tc>
      </w:tr>
      <w:tr xmlns:wp14="http://schemas.microsoft.com/office/word/2010/wordml" w:rsidR="00457384" w:rsidTr="4D4A9660" w14:paraId="05F0E7A3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CC4708" w:rsidR="00457384" w:rsidRDefault="00450521" w14:paraId="10479102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31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7384" w:rsidRDefault="00450521" w14:paraId="3DF9B530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위치 기반의 산책로를 추천 해 준다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7384" w:rsidRDefault="006035C1" w14:paraId="6250BB1C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위치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혹은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특정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위치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반경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color w:val="000000"/>
              </w:rPr>
              <w:t>1km</w:t>
            </w:r>
            <w:r w:rsidRPr="00CC4708">
              <w:rPr>
                <w:rFonts w:hint="eastAsia"/>
                <w:color w:val="000000"/>
              </w:rPr>
              <w:t>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추천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준다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7D0594" w:rsidR="00457384" w:rsidRDefault="006035C1" w14:paraId="5FCD5EC4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538135"/>
                <w:sz w:val="28"/>
                <w:szCs w:val="36"/>
              </w:rPr>
            </w:pPr>
            <w:r w:rsidRPr="007D0594">
              <w:rPr>
                <w:rFonts w:hint="eastAsia" w:ascii="Dotum" w:hAnsi="Dotum" w:eastAsia="Dotum"/>
                <w:b/>
                <w:bCs/>
                <w:color w:val="538135"/>
                <w:sz w:val="28"/>
                <w:szCs w:val="36"/>
              </w:rPr>
              <w:t>3</w:t>
            </w:r>
          </w:p>
        </w:tc>
      </w:tr>
      <w:tr xmlns:wp14="http://schemas.microsoft.com/office/word/2010/wordml" w:rsidR="00457384" w:rsidTr="4D4A9660" w14:paraId="7C169A5B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CC4708" w:rsidR="00457384" w:rsidRDefault="00450521" w14:paraId="5A6181C8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41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7384" w:rsidRDefault="00450521" w14:paraId="589485E2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산책로를 검색한다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7384" w:rsidRDefault="006035C1" w14:paraId="145E474A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키워드를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입력하면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해당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키워드에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속하는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나타낸다</w:t>
            </w:r>
          </w:p>
        </w:tc>
        <w:tc>
          <w:tcPr>
            <w:tcW w:w="1076" w:type="dxa"/>
            <w:shd w:val="clear" w:color="auto" w:fill="auto"/>
            <w:tcMar/>
          </w:tcPr>
          <w:p w:rsidRPr="007D0594" w:rsidR="00457384" w:rsidRDefault="000B5209" w14:paraId="0B778152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538135"/>
                <w:sz w:val="28"/>
                <w:szCs w:val="36"/>
              </w:rPr>
            </w:pPr>
            <w:r w:rsidRPr="007D0594">
              <w:rPr>
                <w:rFonts w:hint="eastAsia" w:ascii="Dotum" w:hAnsi="Dotum" w:eastAsia="Dotum"/>
                <w:b/>
                <w:bCs/>
                <w:color w:val="538135"/>
                <w:sz w:val="28"/>
                <w:szCs w:val="36"/>
              </w:rPr>
              <w:t>3</w:t>
            </w:r>
          </w:p>
        </w:tc>
      </w:tr>
      <w:tr xmlns:wp14="http://schemas.microsoft.com/office/word/2010/wordml" w:rsidR="00457384" w:rsidTr="4D4A9660" w14:paraId="624F8034" wp14:textId="77777777">
        <w:trPr>
          <w:trHeight w:val="356"/>
        </w:trPr>
        <w:tc>
          <w:tcPr>
            <w:tcW w:w="1335" w:type="dxa"/>
            <w:shd w:val="clear" w:color="auto" w:fill="auto"/>
            <w:tcMar/>
          </w:tcPr>
          <w:p w:rsidRPr="00CC4708" w:rsidR="00457384" w:rsidRDefault="00450521" w14:paraId="09807465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51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7384" w:rsidRDefault="000A7BB3" w14:paraId="7C29B4A3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>회원이</w:t>
            </w:r>
            <w:r w:rsidRPr="00CC4708" w:rsidR="00450521">
              <w:rPr>
                <w:rFonts w:hint="eastAsia" w:ascii="Dotum" w:hAnsi="Dotum" w:eastAsia="Dotum"/>
                <w:color w:val="000000"/>
              </w:rPr>
              <w:t xml:space="preserve"> 산책로에 대한 후기를 남기게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7384" w:rsidRDefault="006035C1" w14:paraId="4D651F2B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산책로에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대한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후기를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남겨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다른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사용자도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한다</w:t>
            </w:r>
          </w:p>
        </w:tc>
        <w:tc>
          <w:tcPr>
            <w:tcW w:w="1076" w:type="dxa"/>
            <w:shd w:val="clear" w:color="auto" w:fill="auto"/>
            <w:tcMar/>
          </w:tcPr>
          <w:p w:rsidRPr="007D0594" w:rsidR="00457384" w:rsidRDefault="000B5209" w14:paraId="2598DEE6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2E74B5"/>
                <w:sz w:val="28"/>
                <w:szCs w:val="36"/>
              </w:rPr>
            </w:pPr>
            <w:r w:rsidRPr="007D0594">
              <w:rPr>
                <w:rFonts w:hint="eastAsia" w:ascii="Dotum" w:hAnsi="Dotum" w:eastAsia="Dotum"/>
                <w:b/>
                <w:bCs/>
                <w:color w:val="2E74B5"/>
                <w:sz w:val="28"/>
                <w:szCs w:val="36"/>
              </w:rPr>
              <w:t>4</w:t>
            </w:r>
          </w:p>
        </w:tc>
      </w:tr>
      <w:tr xmlns:wp14="http://schemas.microsoft.com/office/word/2010/wordml" w:rsidR="00457384" w:rsidTr="4D4A9660" w14:paraId="4DAF33C3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CC4708" w:rsidR="00457384" w:rsidRDefault="00450521" w14:paraId="5BD62219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52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7384" w:rsidRDefault="000A7BB3" w14:paraId="2DBFF466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>회원이</w:t>
            </w:r>
            <w:r w:rsidRPr="00CC4708" w:rsidR="00450521">
              <w:rPr>
                <w:rFonts w:hint="eastAsia" w:ascii="Dotum" w:hAnsi="Dotum" w:eastAsia="Dotum"/>
                <w:color w:val="000000"/>
              </w:rPr>
              <w:t xml:space="preserve"> 산책로에 대한 정보를 공유하게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7384" w:rsidRDefault="006035C1" w14:paraId="5A8F5B54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산책로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정보를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공유할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있다</w:t>
            </w:r>
            <w:r w:rsidRPr="00CC4708">
              <w:rPr>
                <w:rFonts w:hint="eastAsia"/>
                <w:color w:val="000000"/>
              </w:rPr>
              <w:t>(</w:t>
            </w:r>
            <w:proofErr w:type="spellStart"/>
            <w:r w:rsidRPr="00CC4708">
              <w:rPr>
                <w:rFonts w:hint="eastAsia"/>
                <w:color w:val="000000"/>
              </w:rPr>
              <w:t>반려견</w:t>
            </w:r>
            <w:proofErr w:type="spellEnd"/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출입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가능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여부</w:t>
            </w:r>
            <w:r w:rsidRPr="006035C1">
              <w:rPr>
                <w:rFonts w:hint="eastAsia" w:ascii="Dotum" w:hAnsi="Dotum" w:eastAsia="Dotum"/>
                <w:color w:val="000000"/>
              </w:rPr>
              <w:t>/주민 민원/청결/운동가능 여부 등</w:t>
            </w:r>
            <w:r>
              <w:rPr>
                <w:rFonts w:hint="eastAsia" w:ascii="Dotum" w:hAnsi="Dotum" w:eastAsia="Dotum"/>
                <w:color w:val="000000"/>
              </w:rPr>
              <w:t>)</w:t>
            </w:r>
          </w:p>
        </w:tc>
        <w:tc>
          <w:tcPr>
            <w:tcW w:w="1076" w:type="dxa"/>
            <w:shd w:val="clear" w:color="auto" w:fill="auto"/>
            <w:tcMar/>
          </w:tcPr>
          <w:p w:rsidRPr="007D0594" w:rsidR="00457384" w:rsidRDefault="000B5209" w14:paraId="279935FF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2E74B5"/>
                <w:sz w:val="28"/>
                <w:szCs w:val="36"/>
              </w:rPr>
            </w:pPr>
            <w:r w:rsidRPr="007D0594">
              <w:rPr>
                <w:rFonts w:hint="eastAsia" w:ascii="Dotum" w:hAnsi="Dotum" w:eastAsia="Dotum"/>
                <w:b/>
                <w:bCs/>
                <w:color w:val="2E74B5"/>
                <w:sz w:val="28"/>
                <w:szCs w:val="36"/>
              </w:rPr>
              <w:t>4</w:t>
            </w:r>
          </w:p>
        </w:tc>
      </w:tr>
      <w:tr xmlns:wp14="http://schemas.microsoft.com/office/word/2010/wordml" w:rsidR="00450521" w:rsidTr="4D4A9660" w14:paraId="6C9095BE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450521" w:rsidRDefault="00450521" w14:paraId="067EDA1C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61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0521" w:rsidRDefault="000A7BB3" w14:paraId="06222AC6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>회원</w:t>
            </w:r>
            <w:r w:rsidRPr="00CC4708" w:rsidR="00450521">
              <w:rPr>
                <w:rFonts w:hint="eastAsia" w:ascii="Dotum" w:hAnsi="Dotum" w:eastAsia="Dotum"/>
                <w:color w:val="000000"/>
              </w:rPr>
              <w:t xml:space="preserve"> 별 나만의 산책로를 저장할 수 있게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0521" w:rsidRDefault="006035C1" w14:paraId="57767E26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마음에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드는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있으면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특정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아이콘</w:t>
            </w:r>
            <w:r w:rsidRPr="00CC4708">
              <w:rPr>
                <w:rFonts w:hint="eastAsia"/>
                <w:color w:val="000000"/>
              </w:rPr>
              <w:t>(</w:t>
            </w:r>
            <w:r w:rsidRPr="00CC4708">
              <w:rPr>
                <w:rFonts w:hint="eastAsia"/>
                <w:color w:val="000000"/>
              </w:rPr>
              <w:t>별</w:t>
            </w:r>
            <w:r w:rsidRPr="00CC4708">
              <w:rPr>
                <w:rFonts w:hint="eastAsia"/>
                <w:color w:val="000000"/>
              </w:rPr>
              <w:t>,</w:t>
            </w:r>
            <w:r w:rsidRPr="00CC4708">
              <w:rPr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혹은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하트</w:t>
            </w:r>
            <w:r w:rsidRPr="00CC4708">
              <w:rPr>
                <w:rFonts w:hint="eastAsia"/>
                <w:color w:val="000000"/>
              </w:rPr>
              <w:t>)</w:t>
            </w:r>
            <w:r w:rsidRPr="00CC4708">
              <w:rPr>
                <w:rFonts w:hint="eastAsia"/>
                <w:color w:val="000000"/>
              </w:rPr>
              <w:t>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클릭한다</w:t>
            </w:r>
            <w:r w:rsidRPr="00CC4708">
              <w:rPr>
                <w:rFonts w:hint="eastAsia"/>
                <w:color w:val="000000"/>
              </w:rPr>
              <w:t>.</w:t>
            </w:r>
            <w:r w:rsidRPr="00CC4708">
              <w:rPr>
                <w:color w:val="000000"/>
              </w:rPr>
              <w:t xml:space="preserve"> -&gt; </w:t>
            </w:r>
            <w:r w:rsidRPr="00CC4708">
              <w:rPr>
                <w:rFonts w:hint="eastAsia"/>
                <w:color w:val="000000"/>
              </w:rPr>
              <w:t>나만의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저장된다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0521" w:rsidRDefault="000B5209" w14:paraId="78941E47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00B0F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00B0F0"/>
                <w:sz w:val="28"/>
                <w:szCs w:val="36"/>
              </w:rPr>
              <w:t>5</w:t>
            </w:r>
          </w:p>
        </w:tc>
      </w:tr>
      <w:tr xmlns:wp14="http://schemas.microsoft.com/office/word/2010/wordml" w:rsidR="00606138" w:rsidTr="4D4A9660" w14:paraId="7E7ED7AA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606138" w:rsidRDefault="00606138" w14:paraId="4E8D4A72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>
              <w:rPr>
                <w:rStyle w:val="a9"/>
                <w:rFonts w:hint="eastAsia"/>
                <w:color w:val="000000"/>
              </w:rPr>
              <w:t>U</w:t>
            </w:r>
            <w:r>
              <w:rPr>
                <w:rStyle w:val="a9"/>
                <w:color w:val="000000"/>
              </w:rPr>
              <w:t>C062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606138" w:rsidRDefault="000A7BB3" w14:paraId="1629E2AA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>회원이</w:t>
            </w:r>
            <w:r w:rsidR="00606138">
              <w:rPr>
                <w:rFonts w:hint="eastAsia" w:ascii="Dotum" w:hAnsi="Dotum" w:eastAsia="Dotum"/>
                <w:color w:val="000000"/>
              </w:rPr>
              <w:t xml:space="preserve"> 나만의 산책로를 생성할 수 있게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606138" w:rsidP="37D997D3" w:rsidRDefault="000A7BB3" wp14:noSpellErr="1" w14:paraId="4A11D2C4" wp14:textId="691057CE">
            <w:pPr>
              <w:rPr>
                <w:color w:val="000000" w:themeColor="text1" w:themeTint="FF" w:themeShade="FF"/>
              </w:rPr>
            </w:pPr>
            <w:r w:rsidRPr="37D997D3" w:rsidR="000A7BB3">
              <w:rPr>
                <w:color w:val="000000" w:themeColor="text1" w:themeTint="FF" w:themeShade="FF"/>
              </w:rPr>
              <w:t>회원이</w:t>
            </w:r>
            <w:r w:rsidRPr="37D997D3" w:rsidR="00606138">
              <w:rPr>
                <w:color w:val="000000" w:themeColor="text1" w:themeTint="FF" w:themeShade="FF"/>
              </w:rPr>
              <w:t xml:space="preserve"> </w:t>
            </w:r>
            <w:r w:rsidRPr="37D997D3" w:rsidR="00606138">
              <w:rPr>
                <w:color w:val="000000" w:themeColor="text1" w:themeTint="FF" w:themeShade="FF"/>
              </w:rPr>
              <w:t>나만의</w:t>
            </w:r>
            <w:r w:rsidRPr="37D997D3" w:rsidR="00606138">
              <w:rPr>
                <w:color w:val="000000" w:themeColor="text1" w:themeTint="FF" w:themeShade="FF"/>
              </w:rPr>
              <w:t xml:space="preserve"> </w:t>
            </w:r>
            <w:r w:rsidRPr="37D997D3" w:rsidR="00606138">
              <w:rPr>
                <w:color w:val="000000" w:themeColor="text1" w:themeTint="FF" w:themeShade="FF"/>
              </w:rPr>
              <w:t>산책로를</w:t>
            </w:r>
            <w:r w:rsidRPr="37D997D3" w:rsidR="00606138">
              <w:rPr>
                <w:color w:val="000000" w:themeColor="text1" w:themeTint="FF" w:themeShade="FF"/>
              </w:rPr>
              <w:t xml:space="preserve"> </w:t>
            </w:r>
            <w:r w:rsidRPr="37D997D3" w:rsidR="00606138">
              <w:rPr>
                <w:color w:val="000000" w:themeColor="text1" w:themeTint="FF" w:themeShade="FF"/>
              </w:rPr>
              <w:t>생성할</w:t>
            </w:r>
            <w:r w:rsidRPr="37D997D3" w:rsidR="00606138">
              <w:rPr>
                <w:color w:val="000000" w:themeColor="text1" w:themeTint="FF" w:themeShade="FF"/>
              </w:rPr>
              <w:t xml:space="preserve"> </w:t>
            </w:r>
            <w:r w:rsidRPr="37D997D3" w:rsidR="00606138">
              <w:rPr>
                <w:color w:val="000000" w:themeColor="text1" w:themeTint="FF" w:themeShade="FF"/>
              </w:rPr>
              <w:t>수</w:t>
            </w:r>
            <w:r w:rsidRPr="37D997D3" w:rsidR="00606138">
              <w:rPr>
                <w:color w:val="000000" w:themeColor="text1" w:themeTint="FF" w:themeShade="FF"/>
              </w:rPr>
              <w:t xml:space="preserve"> </w:t>
            </w:r>
            <w:r w:rsidRPr="37D997D3" w:rsidR="00606138">
              <w:rPr>
                <w:color w:val="000000" w:themeColor="text1" w:themeTint="FF" w:themeShade="FF"/>
              </w:rPr>
              <w:t>있게</w:t>
            </w:r>
            <w:r w:rsidRPr="37D997D3" w:rsidR="00606138">
              <w:rPr>
                <w:color w:val="000000" w:themeColor="text1" w:themeTint="FF" w:themeShade="FF"/>
              </w:rPr>
              <w:t xml:space="preserve"> </w:t>
            </w:r>
            <w:r w:rsidRPr="37D997D3" w:rsidR="00606138">
              <w:rPr>
                <w:color w:val="000000" w:themeColor="text1" w:themeTint="FF" w:themeShade="FF"/>
              </w:rPr>
              <w:t>한다</w:t>
            </w:r>
            <w:r w:rsidRPr="37D997D3" w:rsidR="00606138">
              <w:rPr>
                <w:color w:val="000000" w:themeColor="text1" w:themeTint="FF" w:themeShade="FF"/>
              </w:rPr>
              <w:t>.</w:t>
            </w:r>
          </w:p>
          <w:p w:rsidRPr="00CC4708" w:rsidR="00606138" w:rsidP="37D997D3" w:rsidRDefault="000A7BB3" w14:paraId="1FCDDF4E" wp14:textId="71BC5107">
            <w:pPr>
              <w:pStyle w:val="a"/>
              <w:rPr>
                <w:rFonts w:ascii="Batang" w:hAnsi="Times New Roman" w:eastAsia="Malgun Gothic" w:cs="Times New Roman"/>
                <w:color w:val="000000" w:themeColor="text1" w:themeTint="FF" w:themeShade="FF"/>
              </w:rPr>
            </w:pPr>
          </w:p>
          <w:p w:rsidRPr="00CC4708" w:rsidR="00606138" w:rsidP="37D997D3" w:rsidRDefault="000A7BB3" w14:paraId="1A255CB9" wp14:textId="5C0275D4">
            <w:pPr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37D997D3" w:rsidR="576AAFF7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  <w:t>방식 (걸어서)</w:t>
            </w:r>
          </w:p>
          <w:p w:rsidRPr="00CC4708" w:rsidR="00606138" w:rsidP="37D997D3" w:rsidRDefault="000A7BB3" w14:paraId="6967DB01" wp14:textId="7B9759AE">
            <w:pPr>
              <w:pStyle w:val="ListParagraph"/>
              <w:numPr>
                <w:ilvl w:val="0"/>
                <w:numId w:val="13"/>
              </w:numPr>
              <w:ind w:leftChars="0"/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37D997D3" w:rsidR="576AAFF7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  <w:t>산책 시작 시 산책 시작 버튼, 종료 버튼으로 위치 추적하여 산책로 생성.</w:t>
            </w:r>
          </w:p>
          <w:p w:rsidRPr="00CC4708" w:rsidR="00606138" w:rsidP="37D997D3" w:rsidRDefault="000A7BB3" w14:paraId="6A3262FE" wp14:textId="76FDC698">
            <w:pPr>
              <w:pStyle w:val="ListParagraph"/>
              <w:numPr>
                <w:ilvl w:val="0"/>
                <w:numId w:val="13"/>
              </w:numPr>
              <w:ind w:leftChars="0"/>
              <w:jc w:val="both"/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eastAsia="ko-KR"/>
              </w:rPr>
            </w:pPr>
            <w:r w:rsidRPr="37D997D3" w:rsidR="576AAFF7">
              <w:rPr>
                <w:rFonts w:ascii="Batang" w:hAnsi="Batang" w:eastAsia="Batang" w:cs="Batang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highlight w:val="yellow"/>
                <w:lang w:eastAsia="ko-KR"/>
              </w:rPr>
              <w:t>이슈 : 어떻게 위치 추적, DB에 길 저장?</w:t>
            </w:r>
          </w:p>
          <w:p w:rsidRPr="00CC4708" w:rsidR="00606138" w:rsidP="37D997D3" w:rsidRDefault="000A7BB3" w14:paraId="0F96AB51" wp14:textId="51543937">
            <w:pPr>
              <w:pStyle w:val="a"/>
              <w:rPr>
                <w:rFonts w:ascii="Batang" w:hAnsi="Times New Roman" w:eastAsia="Malgun Gothic" w:cs="Times New Roman"/>
                <w:color w:val="000000"/>
              </w:rPr>
            </w:pPr>
          </w:p>
        </w:tc>
        <w:tc>
          <w:tcPr>
            <w:tcW w:w="1076" w:type="dxa"/>
            <w:shd w:val="clear" w:color="auto" w:fill="auto"/>
            <w:tcMar/>
          </w:tcPr>
          <w:p w:rsidRPr="000B5209" w:rsidR="00606138" w:rsidRDefault="000B5209" w14:paraId="5D369756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00000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000000"/>
                <w:sz w:val="28"/>
                <w:szCs w:val="36"/>
              </w:rPr>
              <w:t>1</w:t>
            </w:r>
            <w:r w:rsidRPr="000B5209">
              <w:rPr>
                <w:rFonts w:ascii="Dotum" w:hAnsi="Dotum" w:eastAsia="Dotum"/>
                <w:b/>
                <w:bCs/>
                <w:color w:val="000000"/>
                <w:sz w:val="28"/>
                <w:szCs w:val="36"/>
              </w:rPr>
              <w:t>0</w:t>
            </w:r>
          </w:p>
        </w:tc>
      </w:tr>
      <w:tr xmlns:wp14="http://schemas.microsoft.com/office/word/2010/wordml" w:rsidR="006035C1" w:rsidTr="4D4A9660" w14:paraId="04B83A38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6035C1" w:rsidRDefault="006035C1" w14:paraId="4B93F164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6</w:t>
            </w:r>
            <w:r w:rsidR="00606138">
              <w:rPr>
                <w:rStyle w:val="a9"/>
                <w:color w:val="000000"/>
              </w:rPr>
              <w:t>3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6035C1" w:rsidRDefault="006035C1" w14:paraId="1CC27FCE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마이페이지</w:t>
            </w:r>
            <w:r w:rsidR="00E571C2">
              <w:rPr>
                <w:rFonts w:hint="eastAsia" w:ascii="Dotum" w:hAnsi="Dotum" w:eastAsia="Dotum"/>
                <w:color w:val="000000"/>
              </w:rPr>
              <w:t xml:space="preserve"> </w:t>
            </w:r>
            <w:r w:rsidR="00E571C2">
              <w:rPr>
                <w:rFonts w:hint="eastAsia" w:ascii="Dotum" w:hAnsi="Dotum" w:eastAsia="Dotum"/>
              </w:rPr>
              <w:t>정보를 확인한다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6035C1" w:rsidRDefault="006035C1" w14:paraId="1F275746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나만의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</w:t>
            </w:r>
            <w:r w:rsidRPr="00CC4708">
              <w:rPr>
                <w:rFonts w:hint="eastAsia"/>
                <w:color w:val="000000"/>
              </w:rPr>
              <w:t>,</w:t>
            </w:r>
            <w:r w:rsidRPr="00CC4708">
              <w:rPr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나의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기록</w:t>
            </w:r>
            <w:r w:rsidRPr="00CC4708">
              <w:rPr>
                <w:rFonts w:hint="eastAsia"/>
                <w:color w:val="000000"/>
              </w:rPr>
              <w:t>,</w:t>
            </w:r>
            <w:r w:rsidRPr="00CC4708">
              <w:rPr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후기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등을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6035C1" w:rsidRDefault="000B5209" w14:paraId="44240AAE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00B0F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00B0F0"/>
                <w:sz w:val="28"/>
                <w:szCs w:val="36"/>
              </w:rPr>
              <w:t>5</w:t>
            </w:r>
          </w:p>
        </w:tc>
      </w:tr>
      <w:tr xmlns:wp14="http://schemas.microsoft.com/office/word/2010/wordml" w:rsidR="00450521" w:rsidTr="4D4A9660" w14:paraId="3B6F13F3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450521" w:rsidRDefault="00450521" w14:paraId="416A3AAB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71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0521" w:rsidRDefault="00450521" w14:paraId="01F535DF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주위에 산책하는 강아지를 보여준다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0521" w:rsidRDefault="006035C1" w14:paraId="5053BB5B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위치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주변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친구를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원하는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강아지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목록을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보여준다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0521" w:rsidRDefault="000B5209" w14:paraId="29B4EA11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92D05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92D050"/>
                <w:sz w:val="28"/>
                <w:szCs w:val="36"/>
              </w:rPr>
              <w:t>6</w:t>
            </w:r>
          </w:p>
        </w:tc>
      </w:tr>
      <w:tr xmlns:wp14="http://schemas.microsoft.com/office/word/2010/wordml" w:rsidR="00450521" w:rsidTr="4D4A9660" w14:paraId="3B0FC9B9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450521" w:rsidRDefault="00450521" w14:paraId="3FA270ED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72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0521" w:rsidRDefault="00450521" w14:paraId="304D012F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산책하는 강아지에게 메시지메 보낼 수 있게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0521" w:rsidRDefault="006035C1" w14:paraId="43E7A317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목록에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있는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강아지에게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신청과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메시지메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보낼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하고</w:t>
            </w:r>
            <w:r w:rsidRPr="00CC4708">
              <w:rPr>
                <w:rFonts w:hint="eastAsia"/>
                <w:color w:val="000000"/>
              </w:rPr>
              <w:t xml:space="preserve">, </w:t>
            </w:r>
            <w:r w:rsidRPr="00CC4708">
              <w:rPr>
                <w:rFonts w:hint="eastAsia"/>
                <w:color w:val="000000"/>
              </w:rPr>
              <w:t>사용자간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메시지를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주고받을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0521" w:rsidRDefault="000B5209" w14:paraId="1B87E3DE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92D050"/>
                <w:sz w:val="28"/>
                <w:szCs w:val="36"/>
              </w:rPr>
            </w:pPr>
            <w:r w:rsidRPr="000B5209">
              <w:rPr>
                <w:rFonts w:ascii="Dotum" w:hAnsi="Dotum" w:eastAsia="Dotum"/>
                <w:b/>
                <w:bCs/>
                <w:color w:val="92D050"/>
                <w:sz w:val="28"/>
                <w:szCs w:val="36"/>
              </w:rPr>
              <w:t>6</w:t>
            </w:r>
          </w:p>
        </w:tc>
      </w:tr>
      <w:tr xmlns:wp14="http://schemas.microsoft.com/office/word/2010/wordml" w:rsidR="00450521" w:rsidTr="4D4A9660" w14:paraId="0FC33225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450521" w:rsidRDefault="00450521" w14:paraId="1C388BD0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73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0521" w:rsidRDefault="000A7BB3" w14:paraId="6C6B69E7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>
              <w:rPr>
                <w:rFonts w:hint="eastAsia" w:ascii="Dotum" w:hAnsi="Dotum" w:eastAsia="Dotum"/>
                <w:color w:val="000000"/>
              </w:rPr>
              <w:t>회원</w:t>
            </w:r>
            <w:r w:rsidRPr="00CC4708" w:rsidR="00450521">
              <w:rPr>
                <w:rFonts w:hint="eastAsia" w:ascii="Dotum" w:hAnsi="Dotum" w:eastAsia="Dotum"/>
                <w:color w:val="000000"/>
              </w:rPr>
              <w:t xml:space="preserve"> 간 </w:t>
            </w:r>
            <w:r w:rsidRPr="00CC4708" w:rsidR="006035C1">
              <w:rPr>
                <w:rFonts w:hint="eastAsia" w:ascii="Dotum" w:hAnsi="Dotum" w:eastAsia="Dotum"/>
                <w:color w:val="000000"/>
              </w:rPr>
              <w:t>만남 요청을 수락하면 서로에게 만남 기록이 남게 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0521" w:rsidRDefault="006035C1" w14:paraId="2B2F7E89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만남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요청을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수락하면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서로의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로그에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되며</w:t>
            </w:r>
            <w:r w:rsidRPr="00CC4708">
              <w:rPr>
                <w:rFonts w:hint="eastAsia"/>
                <w:color w:val="000000"/>
              </w:rPr>
              <w:t>,</w:t>
            </w:r>
            <w:r w:rsidRPr="00CC4708">
              <w:rPr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메시지로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장소를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조율해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만난다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0521" w:rsidRDefault="000B5209" w14:paraId="1946A7AE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92D050"/>
                <w:sz w:val="28"/>
                <w:szCs w:val="36"/>
              </w:rPr>
            </w:pPr>
            <w:r w:rsidRPr="000B5209">
              <w:rPr>
                <w:rFonts w:ascii="Dotum" w:hAnsi="Dotum" w:eastAsia="Dotum"/>
                <w:b/>
                <w:bCs/>
                <w:color w:val="92D050"/>
                <w:sz w:val="28"/>
                <w:szCs w:val="36"/>
              </w:rPr>
              <w:t>6</w:t>
            </w:r>
          </w:p>
        </w:tc>
      </w:tr>
      <w:tr xmlns:wp14="http://schemas.microsoft.com/office/word/2010/wordml" w:rsidR="00450521" w:rsidTr="4D4A9660" w14:paraId="5920A9BE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450521" w:rsidRDefault="00450521" w14:paraId="5AC964DC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74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0521" w:rsidRDefault="006035C1" w14:paraId="3CF61BF2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 xml:space="preserve">산책 후 </w:t>
            </w:r>
            <w:r w:rsidR="000A7BB3">
              <w:rPr>
                <w:rFonts w:hint="eastAsia" w:ascii="Dotum" w:hAnsi="Dotum" w:eastAsia="Dotum"/>
                <w:color w:val="000000"/>
              </w:rPr>
              <w:t>회원</w:t>
            </w:r>
            <w:r w:rsidRPr="00CC4708">
              <w:rPr>
                <w:rFonts w:hint="eastAsia" w:ascii="Dotum" w:hAnsi="Dotum" w:eastAsia="Dotum"/>
                <w:color w:val="000000"/>
              </w:rPr>
              <w:t>에 대한 후기를 남긴다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6035C1" w:rsidRDefault="006035C1" w14:paraId="3BBAA954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로그에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="000A7BB3">
              <w:rPr>
                <w:rFonts w:hint="eastAsia"/>
                <w:color w:val="000000"/>
              </w:rPr>
              <w:t>회원</w:t>
            </w:r>
            <w:r w:rsidRPr="00CC4708">
              <w:rPr>
                <w:rFonts w:hint="eastAsia"/>
                <w:color w:val="000000"/>
              </w:rPr>
              <w:t>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대한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후기를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남길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0521" w:rsidRDefault="000B5209" w14:paraId="75697EEC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FFC000"/>
                <w:sz w:val="28"/>
                <w:szCs w:val="36"/>
              </w:rPr>
            </w:pPr>
            <w:r w:rsidRPr="000B5209">
              <w:rPr>
                <w:rFonts w:ascii="Dotum" w:hAnsi="Dotum" w:eastAsia="Dotum"/>
                <w:b/>
                <w:bCs/>
                <w:color w:val="FFC000"/>
                <w:sz w:val="28"/>
                <w:szCs w:val="36"/>
              </w:rPr>
              <w:t>7</w:t>
            </w:r>
          </w:p>
        </w:tc>
      </w:tr>
      <w:tr xmlns:wp14="http://schemas.microsoft.com/office/word/2010/wordml" w:rsidR="006035C1" w:rsidTr="4D4A9660" w14:paraId="35DF298B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6035C1" w:rsidRDefault="003F334C" w14:paraId="3448E011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>
              <w:rPr>
                <w:rStyle w:val="a9"/>
                <w:rFonts w:hint="eastAsia"/>
                <w:color w:val="000000"/>
              </w:rPr>
              <w:t>U</w:t>
            </w:r>
            <w:r>
              <w:rPr>
                <w:rStyle w:val="a9"/>
                <w:color w:val="000000"/>
              </w:rPr>
              <w:t>C075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6035C1" w:rsidRDefault="006035C1" w14:paraId="60FE8C81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proofErr w:type="spellStart"/>
            <w:r w:rsidRPr="00CC4708">
              <w:rPr>
                <w:rFonts w:hint="eastAsia" w:ascii="Dotum" w:hAnsi="Dotum" w:eastAsia="Dotum"/>
                <w:color w:val="000000"/>
              </w:rPr>
              <w:t>비매너</w:t>
            </w:r>
            <w:proofErr w:type="spellEnd"/>
            <w:r w:rsidRPr="00CC4708">
              <w:rPr>
                <w:rFonts w:hint="eastAsia" w:ascii="Dotum" w:hAnsi="Dotum" w:eastAsia="Dotum"/>
                <w:color w:val="000000"/>
              </w:rPr>
              <w:t xml:space="preserve"> </w:t>
            </w:r>
            <w:r w:rsidR="000A7BB3">
              <w:rPr>
                <w:rFonts w:hint="eastAsia" w:ascii="Dotum" w:hAnsi="Dotum" w:eastAsia="Dotum"/>
                <w:color w:val="000000"/>
              </w:rPr>
              <w:t>회원</w:t>
            </w:r>
            <w:r w:rsidRPr="00CC4708">
              <w:rPr>
                <w:rFonts w:hint="eastAsia" w:ascii="Dotum" w:hAnsi="Dotum" w:eastAsia="Dotum"/>
                <w:color w:val="000000"/>
              </w:rPr>
              <w:t xml:space="preserve"> </w:t>
            </w:r>
            <w:r w:rsidR="000A7BB3">
              <w:rPr>
                <w:rFonts w:ascii="Dotum" w:hAnsi="Dotum" w:eastAsia="Dotum"/>
                <w:color w:val="000000"/>
              </w:rPr>
              <w:t xml:space="preserve"> </w:t>
            </w:r>
            <w:r w:rsidRPr="00CC4708">
              <w:rPr>
                <w:rFonts w:hint="eastAsia" w:ascii="Dotum" w:hAnsi="Dotum" w:eastAsia="Dotum"/>
                <w:color w:val="000000"/>
              </w:rPr>
              <w:t>제재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6035C1" w:rsidRDefault="000A7BB3" w14:paraId="2B95E6FC" wp14:textId="77777777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회원</w:t>
            </w:r>
            <w:r w:rsidRPr="00CC4708" w:rsidR="006035C1">
              <w:rPr>
                <w:rFonts w:hint="eastAsia"/>
                <w:color w:val="000000"/>
              </w:rPr>
              <w:t>에게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경고를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받은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사용자는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잠시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정지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상태에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들어가며</w:t>
            </w:r>
            <w:r w:rsidRPr="00CC4708" w:rsidR="006035C1">
              <w:rPr>
                <w:rFonts w:hint="eastAsia"/>
                <w:color w:val="000000"/>
              </w:rPr>
              <w:t>,</w:t>
            </w:r>
            <w:r w:rsidRPr="00CC4708" w:rsidR="006035C1">
              <w:rPr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관리자의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확인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후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영구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탈퇴처리</w:t>
            </w:r>
            <w:r w:rsidRPr="00CC4708" w:rsidR="006035C1">
              <w:rPr>
                <w:rFonts w:hint="eastAsia"/>
                <w:color w:val="000000"/>
              </w:rPr>
              <w:t xml:space="preserve"> </w:t>
            </w:r>
            <w:r w:rsidRPr="00CC4708" w:rsidR="006035C1">
              <w:rPr>
                <w:rFonts w:hint="eastAsia"/>
                <w:color w:val="000000"/>
              </w:rPr>
              <w:t>된다</w:t>
            </w:r>
            <w:r w:rsidRPr="00CC4708" w:rsidR="006035C1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6035C1" w:rsidRDefault="000B5209" w14:paraId="109B8484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FFC000"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color w:val="FFC000"/>
                <w:sz w:val="28"/>
                <w:szCs w:val="36"/>
              </w:rPr>
              <w:t>7</w:t>
            </w:r>
          </w:p>
        </w:tc>
      </w:tr>
      <w:tr xmlns:wp14="http://schemas.microsoft.com/office/word/2010/wordml" w:rsidR="00450521" w:rsidTr="4D4A9660" w14:paraId="2220BEC6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450521" w:rsidRDefault="00450521" w14:paraId="176E78D7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81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0521" w:rsidRDefault="006035C1" w14:paraId="46628133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나의 산책 기록을 저장한다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0521" w:rsidRDefault="006035C1" w14:paraId="210997CA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나의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기록을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저장할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0521" w:rsidRDefault="000B5209" w14:paraId="44B0A208" wp14:textId="77777777">
            <w:pPr>
              <w:jc w:val="center"/>
              <w:rPr>
                <w:rFonts w:hint="eastAsia" w:ascii="Dotum" w:hAnsi="Dotum" w:eastAsia="Dotum"/>
                <w:b/>
                <w:bCs/>
                <w:color w:val="7030A0"/>
                <w:sz w:val="28"/>
                <w:szCs w:val="36"/>
              </w:rPr>
            </w:pPr>
            <w:r w:rsidRPr="000B5209">
              <w:rPr>
                <w:rFonts w:ascii="Dotum" w:hAnsi="Dotum" w:eastAsia="Dotum"/>
                <w:b/>
                <w:bCs/>
                <w:color w:val="7030A0"/>
                <w:sz w:val="28"/>
                <w:szCs w:val="36"/>
              </w:rPr>
              <w:t>8</w:t>
            </w:r>
          </w:p>
        </w:tc>
      </w:tr>
      <w:tr xmlns:wp14="http://schemas.microsoft.com/office/word/2010/wordml" w:rsidR="00450521" w:rsidTr="4D4A9660" w14:paraId="32A13D4D" wp14:textId="77777777">
        <w:trPr>
          <w:trHeight w:val="372"/>
        </w:trPr>
        <w:tc>
          <w:tcPr>
            <w:tcW w:w="1335" w:type="dxa"/>
            <w:shd w:val="clear" w:color="auto" w:fill="auto"/>
            <w:tcMar/>
          </w:tcPr>
          <w:p w:rsidRPr="00450521" w:rsidR="00450521" w:rsidRDefault="00450521" w14:paraId="64EDFE59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 w:rsidR="003F334C">
              <w:rPr>
                <w:rStyle w:val="a9"/>
                <w:color w:val="000000"/>
              </w:rPr>
              <w:t>91</w:t>
            </w:r>
          </w:p>
        </w:tc>
        <w:tc>
          <w:tcPr>
            <w:tcW w:w="1714" w:type="dxa"/>
            <w:shd w:val="clear" w:color="auto" w:fill="auto"/>
            <w:tcMar/>
          </w:tcPr>
          <w:p w:rsidRPr="00CC4708" w:rsidR="00450521" w:rsidRDefault="006035C1" w14:paraId="66A6C259" wp14:textId="77777777">
            <w:pPr>
              <w:jc w:val="center"/>
              <w:rPr>
                <w:rFonts w:hint="eastAsia" w:ascii="Dotum" w:hAnsi="Dotum" w:eastAsia="Dotum"/>
                <w:color w:val="000000"/>
              </w:rPr>
            </w:pPr>
            <w:r w:rsidRPr="00CC4708">
              <w:rPr>
                <w:rFonts w:hint="eastAsia" w:ascii="Dotum" w:hAnsi="Dotum" w:eastAsia="Dotum"/>
                <w:color w:val="000000"/>
              </w:rPr>
              <w:t>산책로 이용자 그래프를 볼 수 있게 한다</w:t>
            </w:r>
          </w:p>
        </w:tc>
        <w:tc>
          <w:tcPr>
            <w:tcW w:w="4360" w:type="dxa"/>
            <w:shd w:val="clear" w:color="auto" w:fill="auto"/>
            <w:tcMar/>
          </w:tcPr>
          <w:p w:rsidRPr="00CC4708" w:rsidR="00450521" w:rsidRDefault="006035C1" w14:paraId="7A15A05D" wp14:textId="77777777">
            <w:pPr>
              <w:rPr>
                <w:rFonts w:hint="eastAsia"/>
                <w:color w:val="000000"/>
              </w:rPr>
            </w:pPr>
            <w:r w:rsidRPr="00CC4708">
              <w:rPr>
                <w:rFonts w:hint="eastAsia"/>
                <w:color w:val="000000"/>
              </w:rPr>
              <w:t>사용자들의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로그를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분석하여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시간</w:t>
            </w:r>
            <w:r w:rsidRPr="00CC4708">
              <w:rPr>
                <w:rFonts w:hint="eastAsia"/>
                <w:color w:val="000000"/>
              </w:rPr>
              <w:t>/</w:t>
            </w:r>
            <w:proofErr w:type="spellStart"/>
            <w:r w:rsidRPr="00CC4708">
              <w:rPr>
                <w:rFonts w:hint="eastAsia"/>
                <w:color w:val="000000"/>
              </w:rPr>
              <w:t>장소별</w:t>
            </w:r>
            <w:proofErr w:type="spellEnd"/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사용자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지도에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표시한다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  <w:tc>
          <w:tcPr>
            <w:tcW w:w="1076" w:type="dxa"/>
            <w:shd w:val="clear" w:color="auto" w:fill="auto"/>
            <w:tcMar/>
          </w:tcPr>
          <w:p w:rsidRPr="000B5209" w:rsidR="00450521" w:rsidRDefault="000B5209" w14:paraId="446DE71A" wp14:textId="77777777">
            <w:pPr>
              <w:jc w:val="center"/>
              <w:rPr>
                <w:rFonts w:hint="eastAsia" w:ascii="Dotum" w:hAnsi="Dotum" w:eastAsia="Dotum"/>
                <w:b/>
                <w:bCs/>
                <w:sz w:val="28"/>
                <w:szCs w:val="36"/>
              </w:rPr>
            </w:pPr>
            <w:r w:rsidRPr="000B5209">
              <w:rPr>
                <w:rFonts w:hint="eastAsia" w:ascii="Dotum" w:hAnsi="Dotum" w:eastAsia="Dotum"/>
                <w:b/>
                <w:bCs/>
                <w:sz w:val="28"/>
                <w:szCs w:val="36"/>
              </w:rPr>
              <w:t>1</w:t>
            </w:r>
            <w:r w:rsidRPr="000B5209">
              <w:rPr>
                <w:rFonts w:ascii="Dotum" w:hAnsi="Dotum" w:eastAsia="Dotum"/>
                <w:b/>
                <w:bCs/>
                <w:sz w:val="28"/>
                <w:szCs w:val="36"/>
              </w:rPr>
              <w:t>0</w:t>
            </w:r>
          </w:p>
        </w:tc>
      </w:tr>
    </w:tbl>
    <w:p xmlns:wp14="http://schemas.microsoft.com/office/word/2010/wordml" w:rsidR="00457384" w:rsidRDefault="00457384" w14:paraId="680A4E5D" wp14:textId="77777777"/>
    <w:p xmlns:wp14="http://schemas.microsoft.com/office/word/2010/wordml" w:rsidR="00457384" w:rsidRDefault="00457384" w14:paraId="19219836" wp14:textId="77777777">
      <w:r>
        <w:br w:type="page"/>
      </w:r>
    </w:p>
    <w:p xmlns:wp14="http://schemas.microsoft.com/office/word/2010/wordml" w:rsidR="00457384" w:rsidRDefault="00457384" w14:paraId="62BB3287" wp14:textId="77777777">
      <w:pPr>
        <w:pStyle w:val="3"/>
        <w:tabs>
          <w:tab w:val="clear" w:pos="1647"/>
          <w:tab w:val="num" w:pos="200"/>
        </w:tabs>
        <w:ind w:left="567"/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</w:p>
    <w:p xmlns:wp14="http://schemas.microsoft.com/office/word/2010/wordml" w:rsidR="000046E5" w:rsidP="000046E5" w:rsidRDefault="000046E5" w14:paraId="296FEF7D" wp14:textId="77777777"/>
    <w:p xmlns:wp14="http://schemas.microsoft.com/office/word/2010/wordml" w:rsidRPr="000046E5" w:rsidR="000046E5" w:rsidP="000046E5" w:rsidRDefault="000046E5" w14:paraId="7194DBDC" wp14:textId="77777777">
      <w:pPr>
        <w:rPr>
          <w:rFonts w:hint="eastAsia"/>
        </w:rPr>
      </w:pPr>
    </w:p>
    <w:p xmlns:wp14="http://schemas.microsoft.com/office/word/2010/wordml" w:rsidR="00457384" w:rsidRDefault="00457384" w14:paraId="769D0D3C" wp14:textId="77777777">
      <w:pPr>
        <w:rPr>
          <w:rFonts w:hint="eastAsia"/>
        </w:rPr>
      </w:pPr>
      <w:r>
        <w:br w:type="page"/>
      </w:r>
    </w:p>
    <w:p xmlns:wp14="http://schemas.microsoft.com/office/word/2010/wordml" w:rsidR="00457384" w:rsidRDefault="00457384" w14:paraId="629EABA8" wp14:textId="77777777">
      <w:pPr>
        <w:pStyle w:val="3"/>
        <w:tabs>
          <w:tab w:val="clear" w:pos="1647"/>
          <w:tab w:val="num" w:pos="200"/>
        </w:tabs>
        <w:ind w:left="567"/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</w:t>
      </w:r>
    </w:p>
    <w:p xmlns:wp14="http://schemas.microsoft.com/office/word/2010/wordml" w:rsidRPr="0097284F" w:rsidR="0097284F" w:rsidP="0097284F" w:rsidRDefault="0097284F" w14:paraId="54CD245A" wp14:textId="77777777">
      <w:pPr>
        <w:rPr>
          <w:rFonts w:hint="eastAsia"/>
        </w:rPr>
      </w:pPr>
    </w:p>
    <w:p xmlns:wp14="http://schemas.microsoft.com/office/word/2010/wordml" w:rsidR="00457384" w:rsidP="008A0B8C" w:rsidRDefault="00457384" w14:paraId="004DCAD5" wp14:textId="77777777">
      <w:pPr>
        <w:pStyle w:val="4"/>
        <w:rPr>
          <w:rFonts w:hint="eastAsia"/>
        </w:rPr>
      </w:pPr>
      <w:r>
        <w:rPr>
          <w:rFonts w:hint="eastAsia"/>
        </w:rPr>
        <w:t xml:space="preserve">ID: </w:t>
      </w:r>
      <w:r w:rsidR="00AD1D06">
        <w:rPr>
          <w:rFonts w:hint="eastAsia"/>
        </w:rPr>
        <w:t>U</w:t>
      </w:r>
      <w:r w:rsidR="00AD1D06">
        <w:t>C011 :</w:t>
      </w:r>
      <w:r w:rsidRPr="00AD1D06" w:rsidR="00AD1D06">
        <w:rPr>
          <w:rStyle w:val="1Char"/>
          <w:rFonts w:hint="eastAsia"/>
          <w:color w:val="000000"/>
        </w:rPr>
        <w:t xml:space="preserve"> </w:t>
      </w:r>
      <w:r w:rsidRPr="00AD1D06" w:rsidR="00AD1D06">
        <w:rPr>
          <w:rStyle w:val="a9"/>
          <w:rFonts w:hint="eastAsia"/>
          <w:color w:val="000000"/>
        </w:rPr>
        <w:t>로그인을 한다</w:t>
      </w:r>
      <w:r>
        <w:rPr>
          <w:rFonts w:hint="eastAsia"/>
        </w:rPr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457384" w:rsidTr="4D4A9660" w14:paraId="6184272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457384" w:rsidRDefault="00457384" w14:paraId="6AB42212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457384" w:rsidRDefault="00457384" w14:paraId="76A08BA3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로그인을</w:t>
            </w:r>
            <w:r w:rsidRPr="00AD1D06">
              <w:rPr>
                <w:rStyle w:val="a9"/>
                <w:rFonts w:hint="eastAsia"/>
                <w:color w:val="auto"/>
              </w:rPr>
              <w:t xml:space="preserve"> </w:t>
            </w:r>
            <w:r w:rsidRPr="00AD1D06">
              <w:rPr>
                <w:rStyle w:val="a9"/>
                <w:rFonts w:hint="eastAsia"/>
                <w:color w:val="auto"/>
              </w:rPr>
              <w:t>한다</w:t>
            </w:r>
            <w:r w:rsidRPr="00AD1D06"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457384" w:rsidTr="4D4A9660" w14:paraId="7AC66315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457384" w:rsidRDefault="00457384" w14:paraId="6883E7FE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457384" w:rsidRDefault="00DD05B7" w14:paraId="46979271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사용자</w:t>
            </w:r>
            <w:r>
              <w:rPr>
                <w:rStyle w:val="a9"/>
                <w:rFonts w:hint="eastAsia"/>
                <w:color w:val="auto"/>
              </w:rPr>
              <w:t>,</w:t>
            </w:r>
            <w:r>
              <w:rPr>
                <w:rStyle w:val="a9"/>
                <w:color w:val="auto"/>
              </w:rPr>
              <w:t xml:space="preserve"> </w:t>
            </w:r>
            <w:r w:rsidR="002D3AF1"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457384" w:rsidTr="4D4A9660" w14:paraId="07BBC015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457384" w:rsidRDefault="00457384" w14:paraId="03C13A9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457384" w:rsidRDefault="002D3AF1" w14:paraId="52B3A2D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U</w:t>
            </w:r>
            <w:r>
              <w:rPr>
                <w:rStyle w:val="a9"/>
                <w:color w:val="auto"/>
              </w:rPr>
              <w:t xml:space="preserve">C012 </w:t>
            </w:r>
            <w:r>
              <w:rPr>
                <w:rStyle w:val="a9"/>
                <w:rFonts w:hint="eastAsia"/>
                <w:color w:val="auto"/>
              </w:rPr>
              <w:t>회원가입을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한다</w:t>
            </w:r>
            <w:r w:rsidRPr="00AD1D06" w:rsidR="00457384"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457384" w:rsidTr="4D4A9660" w14:paraId="21576017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457384" w:rsidRDefault="00457384" w14:paraId="02158FA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457384" w:rsidP="4D4A9660" w:rsidRDefault="002D3AF1" w14:paraId="38680F97" wp14:textId="762EB4B8">
            <w:pPr>
              <w:rPr>
                <w:rStyle w:val="a9"/>
                <w:color w:val="auto"/>
              </w:rPr>
            </w:pPr>
            <w:r w:rsidRPr="4D4A9660" w:rsidR="002D3AF1">
              <w:rPr>
                <w:rStyle w:val="a9"/>
                <w:color w:val="auto"/>
              </w:rPr>
              <w:t>로그인</w:t>
            </w:r>
            <w:r w:rsidRPr="4D4A9660" w:rsidR="002D3AF1">
              <w:rPr>
                <w:rStyle w:val="a9"/>
                <w:color w:val="auto"/>
              </w:rPr>
              <w:t xml:space="preserve"> </w:t>
            </w:r>
            <w:r w:rsidRPr="4D4A9660" w:rsidR="002D3AF1">
              <w:rPr>
                <w:rStyle w:val="a9"/>
                <w:color w:val="auto"/>
              </w:rPr>
              <w:t>후</w:t>
            </w:r>
            <w:r w:rsidRPr="4D4A9660" w:rsidR="002D3AF1">
              <w:rPr>
                <w:rStyle w:val="a9"/>
                <w:color w:val="auto"/>
              </w:rPr>
              <w:t xml:space="preserve"> </w:t>
            </w:r>
            <w:r w:rsidRPr="4D4A9660" w:rsidR="002D3AF1">
              <w:rPr>
                <w:rStyle w:val="a9"/>
                <w:color w:val="auto"/>
              </w:rPr>
              <w:t>사이트</w:t>
            </w:r>
            <w:r w:rsidRPr="4D4A9660" w:rsidR="002D3AF1">
              <w:rPr>
                <w:rStyle w:val="a9"/>
                <w:color w:val="auto"/>
              </w:rPr>
              <w:t xml:space="preserve"> </w:t>
            </w:r>
            <w:r w:rsidRPr="4D4A9660" w:rsidR="002D3AF1">
              <w:rPr>
                <w:rStyle w:val="a9"/>
                <w:color w:val="auto"/>
              </w:rPr>
              <w:t>화면이</w:t>
            </w:r>
            <w:r w:rsidRPr="4D4A9660" w:rsidR="002D3AF1">
              <w:rPr>
                <w:rStyle w:val="a9"/>
                <w:color w:val="auto"/>
              </w:rPr>
              <w:t xml:space="preserve"> </w:t>
            </w:r>
            <w:r w:rsidRPr="4D4A9660" w:rsidR="002D3AF1">
              <w:rPr>
                <w:rStyle w:val="a9"/>
                <w:color w:val="auto"/>
              </w:rPr>
              <w:t>변화한다</w:t>
            </w:r>
            <w:r w:rsidRPr="4D4A9660" w:rsidR="002D3AF1">
              <w:rPr>
                <w:rStyle w:val="a9"/>
                <w:color w:val="auto"/>
              </w:rPr>
              <w:t>(</w:t>
            </w:r>
            <w:r w:rsidRPr="4D4A9660" w:rsidR="7D7B1022">
              <w:rPr>
                <w:rStyle w:val="a9"/>
                <w:color w:val="auto"/>
              </w:rPr>
              <w:t xml:space="preserve">상단바에 </w:t>
            </w:r>
            <w:r w:rsidRPr="4D4A9660" w:rsidR="03AB0956">
              <w:rPr>
                <w:rStyle w:val="a9"/>
                <w:color w:val="auto"/>
              </w:rPr>
              <w:t>‘</w:t>
            </w:r>
            <w:r w:rsidRPr="4D4A9660" w:rsidR="002D3AF1">
              <w:rPr>
                <w:rStyle w:val="a9"/>
                <w:color w:val="auto"/>
              </w:rPr>
              <w:t>마이페이지</w:t>
            </w:r>
            <w:r w:rsidRPr="4D4A9660" w:rsidR="6C4711CF">
              <w:rPr>
                <w:rStyle w:val="a9"/>
                <w:color w:val="auto"/>
              </w:rPr>
              <w:t>’</w:t>
            </w:r>
            <w:r w:rsidRPr="4D4A9660" w:rsidR="002D3AF1">
              <w:rPr>
                <w:rStyle w:val="a9"/>
                <w:color w:val="auto"/>
              </w:rPr>
              <w:t xml:space="preserve"> </w:t>
            </w:r>
            <w:r w:rsidRPr="4D4A9660" w:rsidR="002D3AF1">
              <w:rPr>
                <w:rStyle w:val="a9"/>
                <w:color w:val="auto"/>
              </w:rPr>
              <w:t>추가</w:t>
            </w:r>
            <w:r w:rsidRPr="4D4A9660" w:rsidR="002D3AF1">
              <w:rPr>
                <w:rStyle w:val="a9"/>
                <w:color w:val="auto"/>
              </w:rPr>
              <w:t>)</w:t>
            </w:r>
          </w:p>
        </w:tc>
      </w:tr>
      <w:tr xmlns:wp14="http://schemas.microsoft.com/office/word/2010/wordml" w:rsidRPr="00AD1D06" w:rsidR="00DD05B7" w:rsidTr="4D4A9660" w14:paraId="01C59F9D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DD05B7" w:rsidRDefault="00DD05B7" w14:paraId="7165FBA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DD05B7" w:rsidRDefault="00DD05B7" w14:paraId="582D8260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DD05B7" w:rsidRDefault="00DD05B7" w14:paraId="04D67337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시스템은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사용자에게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로그인을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요구한다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.</w:t>
            </w:r>
          </w:p>
        </w:tc>
      </w:tr>
      <w:tr xmlns:wp14="http://schemas.microsoft.com/office/word/2010/wordml" w:rsidRPr="00AD1D06" w:rsidR="00DD05B7" w:rsidTr="4D4A9660" w14:paraId="2C669617" wp14:textId="77777777">
        <w:tc>
          <w:tcPr>
            <w:tcW w:w="1550" w:type="dxa"/>
            <w:vMerge/>
            <w:tcMar/>
            <w:vAlign w:val="center"/>
          </w:tcPr>
          <w:p w:rsidRPr="00AD1D06" w:rsidR="00DD05B7" w:rsidRDefault="00DD05B7" w14:paraId="1231BE67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DD05B7" w:rsidP="002D3AF1" w:rsidRDefault="00DD05B7" w14:paraId="5FACF727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DD05B7" w:rsidRDefault="00DD05B7" w14:paraId="4CD1A402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시스템은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사용자가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입력한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아이디를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이용해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사용자의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정보를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찾는다</w:t>
            </w:r>
          </w:p>
        </w:tc>
      </w:tr>
      <w:tr xmlns:wp14="http://schemas.microsoft.com/office/word/2010/wordml" w:rsidRPr="00AD1D06" w:rsidR="00DD05B7" w:rsidTr="4D4A9660" w14:paraId="3E4A2642" wp14:textId="77777777">
        <w:tc>
          <w:tcPr>
            <w:tcW w:w="1550" w:type="dxa"/>
            <w:vMerge/>
            <w:tcMar/>
            <w:vAlign w:val="center"/>
          </w:tcPr>
          <w:p w:rsidRPr="00AD1D06" w:rsidR="00DD05B7" w:rsidRDefault="00DD05B7" w14:paraId="36FEB5B0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DD05B7" w:rsidP="002D3AF1" w:rsidRDefault="00DD05B7" w14:paraId="634CD046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DD05B7" w:rsidRDefault="00DD05B7" w14:paraId="00EE5D90" wp14:textId="77777777">
            <w:pPr>
              <w:rPr>
                <w:rStyle w:val="a9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사용자의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아이디와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입력한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비밀번호를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매칭해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프로그램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내의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사용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권한을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풀어준다</w:t>
            </w:r>
          </w:p>
        </w:tc>
      </w:tr>
      <w:tr xmlns:wp14="http://schemas.microsoft.com/office/word/2010/wordml" w:rsidRPr="00AD1D06" w:rsidR="00457384" w:rsidTr="4D4A9660" w14:paraId="06EA25F0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457384" w:rsidRDefault="00457384" w14:paraId="71E4F53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457384" w:rsidP="002D3AF1" w:rsidRDefault="00DD05B7" w14:paraId="5D6F4DA5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="00457384" w:rsidP="00DD05B7" w:rsidRDefault="00DD05B7" w14:paraId="7286216F" wp14:textId="777777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혹은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비밀번호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찾기를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요청한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AD1D06" w:rsidR="00DD05B7" w:rsidP="00DD05B7" w:rsidRDefault="00DD05B7" w14:paraId="091EA5E8" wp14:textId="77777777">
            <w:pPr>
              <w:pStyle w:val="aa"/>
              <w:ind w:firstLine="200" w:firstLineChars="100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-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1.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,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비밀번호를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찾을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있는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페이지로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이동한다</w:t>
            </w:r>
          </w:p>
        </w:tc>
      </w:tr>
      <w:tr xmlns:wp14="http://schemas.microsoft.com/office/word/2010/wordml" w:rsidRPr="00AD1D06" w:rsidR="00457384" w:rsidTr="4D4A9660" w14:paraId="75CA73FC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457384" w:rsidRDefault="00457384" w14:paraId="71BE6D1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457384" w:rsidP="002D3AF1" w:rsidRDefault="00457384" w14:paraId="1C2A4E7C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457384" w:rsidRDefault="00457384" w14:paraId="07DAA5D7" wp14:textId="7777777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등록된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2D3AF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I</w:t>
            </w:r>
            <w:r w:rsidR="002D3AF1"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 w:rsidR="002D3AF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가</w:t>
            </w:r>
            <w:r w:rsidR="002D3AF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2D3AF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없을</w:t>
            </w:r>
            <w:r w:rsidR="002D3AF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2D3AF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AD1D06" w:rsidR="00457384" w:rsidP="4D4A9660" w:rsidRDefault="00457384" w14:paraId="3133482C" wp14:textId="056E6A9D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-1. 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등록된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2D3AF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I</w:t>
            </w:r>
            <w:r w:rsidRPr="4D4A9660" w:rsidR="002D3AF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가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없다는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메</w:t>
            </w:r>
            <w:r w:rsidRPr="4D4A9660" w:rsidR="73D206F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시</w:t>
            </w:r>
            <w:r w:rsidRPr="4D4A9660" w:rsidR="002D3AF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지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를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출력한다</w:t>
            </w:r>
            <w:r w:rsidRPr="4D4A9660" w:rsidR="00457384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.</w:t>
            </w:r>
          </w:p>
        </w:tc>
      </w:tr>
      <w:tr xmlns:wp14="http://schemas.microsoft.com/office/word/2010/wordml" w:rsidRPr="00AD1D06" w:rsidR="00457384" w:rsidTr="4D4A9660" w14:paraId="52563484" wp14:textId="77777777">
        <w:tc>
          <w:tcPr>
            <w:tcW w:w="1550" w:type="dxa"/>
            <w:vMerge/>
            <w:tcMar/>
            <w:vAlign w:val="center"/>
          </w:tcPr>
          <w:p w:rsidRPr="00AD1D06" w:rsidR="00457384" w:rsidRDefault="00457384" w14:paraId="30D7AA69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457384" w:rsidP="002D3AF1" w:rsidRDefault="00DD05B7" w14:paraId="3997C62B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E</w:t>
            </w:r>
            <w:r>
              <w:rPr>
                <w:rStyle w:val="a9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="00457384" w:rsidRDefault="00DD05B7" w14:paraId="39ED5E2E" wp14:textId="77777777">
            <w:pPr>
              <w:rPr>
                <w:rStyle w:val="a9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입력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받은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비밀번호가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입력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받은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아이디의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비밀번호와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일치하지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않을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경우</w:t>
            </w:r>
          </w:p>
          <w:p w:rsidRPr="00AD1D06" w:rsidR="00DD05B7" w:rsidRDefault="00DD05B7" w14:paraId="543D36FB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 xml:space="preserve">-1. </w:t>
            </w:r>
            <w:r>
              <w:rPr>
                <w:rStyle w:val="a9"/>
                <w:rFonts w:hint="eastAsia"/>
                <w:color w:val="auto"/>
              </w:rPr>
              <w:t>비밀번호가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일치하지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않는다는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메시지를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출력한다</w:t>
            </w:r>
          </w:p>
        </w:tc>
      </w:tr>
      <w:tr xmlns:wp14="http://schemas.microsoft.com/office/word/2010/wordml" w:rsidRPr="00AD1D06" w:rsidR="0097284F" w:rsidTr="4D4A9660" w14:paraId="3F5E6490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97284F" w:rsidRDefault="0097284F" w14:paraId="4B49DEB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97284F" w:rsidP="002D3AF1" w:rsidRDefault="0097284F" w14:paraId="7E6CB326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7284F" w:rsidRDefault="0097284F" w14:paraId="4B0F929B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B</w:t>
            </w:r>
            <w:r>
              <w:rPr>
                <w:rStyle w:val="a9"/>
                <w:color w:val="auto"/>
              </w:rPr>
              <w:t xml:space="preserve">02 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</w:p>
        </w:tc>
      </w:tr>
      <w:tr xmlns:wp14="http://schemas.microsoft.com/office/word/2010/wordml" w:rsidRPr="00AD1D06" w:rsidR="0097284F" w:rsidTr="4D4A9660" w14:paraId="7F577BD2" wp14:textId="77777777">
        <w:tc>
          <w:tcPr>
            <w:tcW w:w="1550" w:type="dxa"/>
            <w:vMerge/>
            <w:tcMar/>
            <w:vAlign w:val="center"/>
          </w:tcPr>
          <w:p w:rsidRPr="00AD1D06" w:rsidR="0097284F" w:rsidRDefault="0097284F" w14:paraId="7196D064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97284F" w:rsidP="002D3AF1" w:rsidRDefault="0097284F" w14:paraId="17ED8C6E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7284F" w:rsidRDefault="0097284F" w14:paraId="46150EB1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 xml:space="preserve">01 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D01</w:t>
            </w:r>
          </w:p>
        </w:tc>
      </w:tr>
      <w:tr xmlns:wp14="http://schemas.microsoft.com/office/word/2010/wordml" w:rsidRPr="00AD1D06" w:rsidR="0097284F" w:rsidTr="4D4A9660" w14:paraId="1853AE8C" wp14:textId="77777777">
        <w:tc>
          <w:tcPr>
            <w:tcW w:w="1550" w:type="dxa"/>
            <w:vMerge/>
            <w:tcMar/>
            <w:vAlign w:val="center"/>
          </w:tcPr>
          <w:p w:rsidRPr="00AD1D06" w:rsidR="0097284F" w:rsidRDefault="0097284F" w14:paraId="34FF1C98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97284F" w:rsidP="002D3AF1" w:rsidRDefault="0097284F" w14:paraId="0E745248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N003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7284F" w:rsidRDefault="0097284F" w14:paraId="7C26179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 xml:space="preserve">01 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 xml:space="preserve">B02 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 xml:space="preserve">E01 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 xml:space="preserve">B02 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</w:p>
        </w:tc>
      </w:tr>
      <w:tr xmlns:wp14="http://schemas.microsoft.com/office/word/2010/wordml" w:rsidRPr="00AD1D06" w:rsidR="0097284F" w:rsidTr="4D4A9660" w14:paraId="5EB98303" wp14:textId="77777777">
        <w:tc>
          <w:tcPr>
            <w:tcW w:w="1550" w:type="dxa"/>
            <w:vMerge/>
            <w:tcMar/>
            <w:vAlign w:val="center"/>
          </w:tcPr>
          <w:p w:rsidRPr="00AD1D06" w:rsidR="0097284F" w:rsidRDefault="0097284F" w14:paraId="6D072C0D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97284F" w:rsidP="4D4A9660" w:rsidRDefault="0097284F" w14:paraId="71642DCF" wp14:textId="30FB247E">
            <w:pPr>
              <w:jc w:val="center"/>
              <w:rPr>
                <w:rStyle w:val="a9"/>
                <w:color w:val="auto"/>
              </w:rPr>
            </w:pPr>
            <w:r w:rsidRPr="4D4A9660" w:rsidR="0097284F">
              <w:rPr>
                <w:rStyle w:val="a9"/>
                <w:color w:val="auto"/>
              </w:rPr>
              <w:t>S</w:t>
            </w:r>
            <w:r w:rsidRPr="4D4A9660" w:rsidR="0097284F">
              <w:rPr>
                <w:rStyle w:val="a9"/>
                <w:color w:val="auto"/>
              </w:rPr>
              <w:t>N00</w:t>
            </w:r>
            <w:r w:rsidRPr="4D4A9660" w:rsidR="62DF121B">
              <w:rPr>
                <w:rStyle w:val="a9"/>
                <w:color w:val="auto"/>
              </w:rPr>
              <w:t>4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7284F" w:rsidP="4D4A9660" w:rsidRDefault="0097284F" w14:paraId="662F77C3" wp14:textId="4FCE044B">
            <w:pPr>
              <w:rPr>
                <w:rStyle w:val="a9"/>
                <w:color w:val="auto"/>
              </w:rPr>
            </w:pPr>
            <w:r w:rsidRPr="4D4A9660" w:rsidR="0097284F">
              <w:rPr>
                <w:rStyle w:val="a9"/>
                <w:color w:val="auto"/>
              </w:rPr>
              <w:t>B</w:t>
            </w:r>
            <w:r w:rsidRPr="4D4A9660" w:rsidR="0097284F">
              <w:rPr>
                <w:rStyle w:val="a9"/>
                <w:color w:val="auto"/>
              </w:rPr>
              <w:t xml:space="preserve">01 </w:t>
            </w:r>
            <w:r w:rsidRPr="4D4A9660" w:rsidR="0097284F">
              <w:rPr>
                <w:rStyle w:val="a9"/>
                <w:color w:val="auto"/>
              </w:rPr>
              <w:t>→</w:t>
            </w:r>
            <w:r w:rsidRPr="4D4A9660" w:rsidR="0097284F">
              <w:rPr>
                <w:rStyle w:val="a9"/>
                <w:color w:val="auto"/>
              </w:rPr>
              <w:t xml:space="preserve"> </w:t>
            </w:r>
            <w:r w:rsidRPr="4D4A9660" w:rsidR="0097284F">
              <w:rPr>
                <w:rStyle w:val="a9"/>
                <w:color w:val="auto"/>
              </w:rPr>
              <w:t xml:space="preserve">B02 </w:t>
            </w:r>
            <w:r w:rsidRPr="4D4A9660" w:rsidR="0097284F">
              <w:rPr>
                <w:rStyle w:val="a9"/>
                <w:color w:val="auto"/>
              </w:rPr>
              <w:t>→</w:t>
            </w:r>
            <w:r w:rsidRPr="4D4A9660" w:rsidR="0097284F">
              <w:rPr>
                <w:rStyle w:val="a9"/>
                <w:color w:val="auto"/>
              </w:rPr>
              <w:t xml:space="preserve"> </w:t>
            </w:r>
            <w:r w:rsidRPr="4D4A9660" w:rsidR="0097284F">
              <w:rPr>
                <w:rStyle w:val="a9"/>
                <w:color w:val="auto"/>
              </w:rPr>
              <w:t>E0</w:t>
            </w:r>
            <w:r w:rsidRPr="4D4A9660" w:rsidR="067FD955">
              <w:rPr>
                <w:rStyle w:val="a9"/>
                <w:color w:val="auto"/>
              </w:rPr>
              <w:t>2</w:t>
            </w:r>
            <w:r w:rsidRPr="4D4A9660" w:rsidR="0097284F">
              <w:rPr>
                <w:rStyle w:val="a9"/>
                <w:color w:val="auto"/>
              </w:rPr>
              <w:t xml:space="preserve"> </w:t>
            </w:r>
            <w:r w:rsidRPr="4D4A9660" w:rsidR="0097284F">
              <w:rPr>
                <w:rStyle w:val="a9"/>
                <w:color w:val="auto"/>
              </w:rPr>
              <w:t>→</w:t>
            </w:r>
            <w:r w:rsidRPr="4D4A9660" w:rsidR="0097284F">
              <w:rPr>
                <w:rStyle w:val="a9"/>
                <w:color w:val="auto"/>
              </w:rPr>
              <w:t xml:space="preserve"> </w:t>
            </w:r>
            <w:r w:rsidRPr="4D4A9660" w:rsidR="0097284F">
              <w:rPr>
                <w:rStyle w:val="a9"/>
                <w:color w:val="auto"/>
              </w:rPr>
              <w:t xml:space="preserve">B02 </w:t>
            </w:r>
            <w:r w:rsidRPr="4D4A9660" w:rsidR="0097284F">
              <w:rPr>
                <w:rStyle w:val="a9"/>
                <w:color w:val="auto"/>
              </w:rPr>
              <w:t>→</w:t>
            </w:r>
            <w:r w:rsidRPr="4D4A9660" w:rsidR="0097284F">
              <w:rPr>
                <w:rStyle w:val="a9"/>
                <w:color w:val="auto"/>
              </w:rPr>
              <w:t xml:space="preserve"> </w:t>
            </w:r>
            <w:r w:rsidRPr="4D4A9660" w:rsidR="0097284F">
              <w:rPr>
                <w:rStyle w:val="a9"/>
                <w:color w:val="auto"/>
              </w:rPr>
              <w:t>B03</w:t>
            </w:r>
          </w:p>
        </w:tc>
      </w:tr>
    </w:tbl>
    <w:p xmlns:wp14="http://schemas.microsoft.com/office/word/2010/wordml" w:rsidR="00457384" w:rsidRDefault="00457384" w14:paraId="48A21919" wp14:textId="77777777"/>
    <w:p xmlns:wp14="http://schemas.microsoft.com/office/word/2010/wordml" w:rsidR="00AD1D06" w:rsidRDefault="00AD1D06" w14:paraId="6BD18F9B" wp14:textId="77777777"/>
    <w:p xmlns:wp14="http://schemas.microsoft.com/office/word/2010/wordml" w:rsidR="0097284F" w:rsidRDefault="0097284F" w14:paraId="238601FE" wp14:textId="77777777"/>
    <w:p xmlns:wp14="http://schemas.microsoft.com/office/word/2010/wordml" w:rsidR="0097284F" w:rsidRDefault="0097284F" w14:paraId="0F3CABC7" wp14:textId="77777777"/>
    <w:p xmlns:wp14="http://schemas.microsoft.com/office/word/2010/wordml" w:rsidR="0097284F" w:rsidRDefault="0097284F" w14:paraId="5B08B5D1" wp14:textId="77777777"/>
    <w:p xmlns:wp14="http://schemas.microsoft.com/office/word/2010/wordml" w:rsidR="0097284F" w:rsidRDefault="0097284F" w14:paraId="16DEB4AB" wp14:textId="77777777">
      <w:pPr>
        <w:rPr>
          <w:rFonts w:hint="eastAsia"/>
        </w:rPr>
      </w:pPr>
    </w:p>
    <w:p xmlns:wp14="http://schemas.microsoft.com/office/word/2010/wordml" w:rsidR="0097284F" w:rsidRDefault="0097284F" w14:paraId="0AD9C6F4" wp14:textId="77777777"/>
    <w:p xmlns:wp14="http://schemas.microsoft.com/office/word/2010/wordml" w:rsidR="0097284F" w:rsidRDefault="0097284F" w14:paraId="4B1F511A" wp14:textId="77777777"/>
    <w:p xmlns:wp14="http://schemas.microsoft.com/office/word/2010/wordml" w:rsidR="0097284F" w:rsidRDefault="0097284F" w14:paraId="65F9C3DC" wp14:textId="77777777"/>
    <w:p xmlns:wp14="http://schemas.microsoft.com/office/word/2010/wordml" w:rsidR="0097284F" w:rsidRDefault="0097284F" w14:paraId="5023141B" wp14:textId="77777777"/>
    <w:p xmlns:wp14="http://schemas.microsoft.com/office/word/2010/wordml" w:rsidR="0097284F" w:rsidRDefault="0097284F" w14:paraId="1F3B1409" wp14:textId="77777777"/>
    <w:p xmlns:wp14="http://schemas.microsoft.com/office/word/2010/wordml" w:rsidR="0097284F" w:rsidRDefault="0097284F" w14:paraId="562C75D1" wp14:textId="77777777"/>
    <w:p xmlns:wp14="http://schemas.microsoft.com/office/word/2010/wordml" w:rsidR="0097284F" w:rsidRDefault="0097284F" w14:paraId="664355AD" wp14:textId="77777777">
      <w:pPr>
        <w:rPr>
          <w:rFonts w:hint="eastAsia"/>
        </w:rPr>
      </w:pPr>
    </w:p>
    <w:p xmlns:wp14="http://schemas.microsoft.com/office/word/2010/wordml" w:rsidR="00AD1D06" w:rsidP="00AD1D06" w:rsidRDefault="00AD1D06" w14:paraId="4840DE40" wp14:textId="77777777">
      <w:pPr>
        <w:pStyle w:val="4"/>
        <w:rPr>
          <w:rFonts w:hint="eastAsia"/>
        </w:rPr>
      </w:pPr>
      <w:r>
        <w:rPr>
          <w:rFonts w:hint="eastAsia"/>
        </w:rPr>
        <w:t>ID: U</w:t>
      </w:r>
      <w:r>
        <w:t>C01</w:t>
      </w:r>
      <w:r w:rsidR="008A0B8C">
        <w:t xml:space="preserve">2 : </w:t>
      </w:r>
      <w:r w:rsidR="008A0B8C">
        <w:rPr>
          <w:rFonts w:hint="eastAsia"/>
        </w:rPr>
        <w:t>회원가입을 한다</w:t>
      </w:r>
      <w:r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AD1D06" w:rsidTr="4D4A9660" w14:paraId="7EE6CC4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AD1D06" w:rsidP="00D074BC" w:rsidRDefault="00AD1D06" w14:paraId="4DB5DFF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AD1D06" w:rsidP="00D074BC" w:rsidRDefault="008A0B8C" w14:paraId="15A43A88" wp14:textId="77777777">
            <w:pPr>
              <w:rPr>
                <w:rStyle w:val="a9"/>
                <w:rFonts w:hint="eastAsia"/>
                <w:color w:val="auto"/>
              </w:rPr>
            </w:pPr>
            <w:r w:rsidRPr="008A0B8C">
              <w:rPr>
                <w:rFonts w:hint="eastAsia"/>
                <w:color w:val="000000"/>
              </w:rPr>
              <w:t>나만의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산책로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서비스</w:t>
            </w:r>
            <w:r w:rsidRPr="008A0B8C">
              <w:rPr>
                <w:rFonts w:hint="eastAsia"/>
                <w:color w:val="000000"/>
              </w:rPr>
              <w:t>,</w:t>
            </w:r>
            <w:r w:rsidRPr="008A0B8C">
              <w:rPr>
                <w:color w:val="000000"/>
              </w:rPr>
              <w:t xml:space="preserve"> </w:t>
            </w:r>
            <w:proofErr w:type="spellStart"/>
            <w:r w:rsidRPr="008A0B8C">
              <w:rPr>
                <w:rFonts w:hint="eastAsia"/>
                <w:color w:val="000000"/>
              </w:rPr>
              <w:t>반려견</w:t>
            </w:r>
            <w:proofErr w:type="spellEnd"/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친구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매칭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등의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서비스를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이용하기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위해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회원가입을</w:t>
            </w:r>
            <w:r w:rsidRPr="008A0B8C">
              <w:rPr>
                <w:rFonts w:hint="eastAsia"/>
                <w:color w:val="000000"/>
              </w:rPr>
              <w:t xml:space="preserve"> </w:t>
            </w:r>
            <w:r w:rsidRPr="008A0B8C">
              <w:rPr>
                <w:rFonts w:hint="eastAsia"/>
                <w:color w:val="000000"/>
              </w:rPr>
              <w:t>한다</w:t>
            </w:r>
            <w:r w:rsidRPr="008A0B8C">
              <w:rPr>
                <w:rFonts w:hint="eastAsia"/>
                <w:color w:val="000000"/>
              </w:rPr>
              <w:t>.</w:t>
            </w:r>
            <w:r w:rsidRPr="00AD1D06" w:rsidR="00AD1D06"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AD1D06" w:rsidTr="4D4A9660" w14:paraId="6E218B4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AD1D06" w:rsidP="00D074BC" w:rsidRDefault="00AD1D06" w14:paraId="6420994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AD1D06" w:rsidP="00D074BC" w:rsidRDefault="00AD1D06" w14:paraId="60F1E72A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사용자</w:t>
            </w:r>
          </w:p>
        </w:tc>
      </w:tr>
      <w:tr xmlns:wp14="http://schemas.microsoft.com/office/word/2010/wordml" w:rsidRPr="00AD1D06" w:rsidR="00AD1D06" w:rsidTr="4D4A9660" w14:paraId="58F0E48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AD1D06" w:rsidP="00D074BC" w:rsidRDefault="00AD1D06" w14:paraId="43D5E8CE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AD1D06" w:rsidP="00D074BC" w:rsidRDefault="0097284F" w14:paraId="48CFFE8C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사용자가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시스템에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회원가입을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요청한다</w:t>
            </w:r>
          </w:p>
        </w:tc>
      </w:tr>
      <w:tr xmlns:wp14="http://schemas.microsoft.com/office/word/2010/wordml" w:rsidRPr="00AD1D06" w:rsidR="00AD1D06" w:rsidTr="4D4A9660" w14:paraId="728950D5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AD1D06" w:rsidP="00D074BC" w:rsidRDefault="00AD1D06" w14:paraId="02F3DF9E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AD1D06" w:rsidP="00D074BC" w:rsidRDefault="0097284F" w14:paraId="08E48AA4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사용자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정보가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회원</w:t>
            </w:r>
            <w:r>
              <w:rPr>
                <w:rStyle w:val="a9"/>
                <w:rFonts w:hint="eastAsia"/>
                <w:color w:val="auto"/>
              </w:rPr>
              <w:t>D</w:t>
            </w:r>
            <w:r>
              <w:rPr>
                <w:rStyle w:val="a9"/>
                <w:color w:val="auto"/>
              </w:rPr>
              <w:t>B</w:t>
            </w:r>
            <w:r>
              <w:rPr>
                <w:rStyle w:val="a9"/>
                <w:rFonts w:hint="eastAsia"/>
                <w:color w:val="auto"/>
              </w:rPr>
              <w:t>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저장된다</w:t>
            </w:r>
          </w:p>
        </w:tc>
      </w:tr>
      <w:tr xmlns:wp14="http://schemas.microsoft.com/office/word/2010/wordml" w:rsidRPr="00AD1D06" w:rsidR="0097284F" w:rsidTr="4D4A9660" w14:paraId="1753CFFE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97284F" w:rsidP="0097284F" w:rsidRDefault="0097284F" w14:paraId="3BEEFEC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97284F" w:rsidR="0097284F" w:rsidP="0097284F" w:rsidRDefault="0097284F" w14:paraId="2CB3D449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</w:pPr>
            <w:r w:rsidRPr="0097284F"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  <w:t>B</w:t>
            </w:r>
            <w:r w:rsidRPr="0097284F">
              <w:rPr>
                <w:rStyle w:val="a9"/>
                <w:rFonts w:cs="Times New Roman"/>
                <w:b w:val="0"/>
                <w:bCs/>
                <w:color w:val="0D0D0D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Pr="0097284F" w:rsidR="0097284F" w:rsidP="0097284F" w:rsidRDefault="0097284F" w14:paraId="6F29C3E5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  <w:t>이메일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  <w:t>인증을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  <w:t>한다</w:t>
            </w:r>
          </w:p>
        </w:tc>
      </w:tr>
      <w:tr xmlns:wp14="http://schemas.microsoft.com/office/word/2010/wordml" w:rsidRPr="00AD1D06" w:rsidR="0097284F" w:rsidTr="4D4A9660" w14:paraId="7204DA43" wp14:textId="77777777">
        <w:tc>
          <w:tcPr>
            <w:tcW w:w="1550" w:type="dxa"/>
            <w:vMerge/>
            <w:tcMar/>
            <w:vAlign w:val="center"/>
          </w:tcPr>
          <w:p w:rsidRPr="00AD1D06" w:rsidR="0097284F" w:rsidP="0097284F" w:rsidRDefault="0097284F" w14:paraId="1A965116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97284F" w:rsidR="0097284F" w:rsidP="0097284F" w:rsidRDefault="0097284F" w14:paraId="40E43353" wp14:textId="77777777">
            <w:pPr>
              <w:pStyle w:val="aa"/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</w:pPr>
            <w:r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  <w:t>B</w:t>
            </w:r>
            <w:r>
              <w:rPr>
                <w:rStyle w:val="a9"/>
                <w:rFonts w:cs="Times New Roman"/>
                <w:b w:val="0"/>
                <w:bCs/>
                <w:color w:val="0D0D0D"/>
                <w:szCs w:val="24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Pr="0097284F" w:rsidR="0097284F" w:rsidP="0097284F" w:rsidRDefault="0097284F" w14:paraId="0153B72F" wp14:textId="77777777">
            <w:pPr>
              <w:pStyle w:val="aa"/>
              <w:jc w:val="both"/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</w:pPr>
            <w:r w:rsidRPr="0097284F"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  <w:t>시스템은 사용자에게 아이디</w:t>
            </w:r>
            <w:r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  <w:t xml:space="preserve"> 입력을 요구한다</w:t>
            </w:r>
          </w:p>
        </w:tc>
      </w:tr>
      <w:tr xmlns:wp14="http://schemas.microsoft.com/office/word/2010/wordml" w:rsidRPr="00AD1D06" w:rsidR="0097284F" w:rsidTr="4D4A9660" w14:paraId="7BD1BFD4" wp14:textId="77777777">
        <w:tc>
          <w:tcPr>
            <w:tcW w:w="1550" w:type="dxa"/>
            <w:vMerge/>
            <w:tcMar/>
            <w:vAlign w:val="center"/>
          </w:tcPr>
          <w:p w:rsidRPr="00AD1D06" w:rsidR="0097284F" w:rsidP="0097284F" w:rsidRDefault="0097284F" w14:paraId="7DF4E37C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="0097284F" w:rsidP="0097284F" w:rsidRDefault="0097284F" w14:paraId="44156727" wp14:textId="77777777">
            <w:pPr>
              <w:pStyle w:val="aa"/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</w:pPr>
            <w:r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  <w:t>B</w:t>
            </w:r>
            <w:r>
              <w:rPr>
                <w:rStyle w:val="a9"/>
                <w:rFonts w:cs="Times New Roman"/>
                <w:b w:val="0"/>
                <w:bCs/>
                <w:color w:val="0D0D0D"/>
                <w:szCs w:val="24"/>
              </w:rPr>
              <w:t>03</w:t>
            </w:r>
          </w:p>
        </w:tc>
        <w:tc>
          <w:tcPr>
            <w:tcW w:w="6042" w:type="dxa"/>
            <w:shd w:val="clear" w:color="auto" w:fill="auto"/>
            <w:tcMar/>
          </w:tcPr>
          <w:p w:rsidR="0097284F" w:rsidP="0097284F" w:rsidRDefault="0097284F" w14:paraId="33036862" wp14:textId="77777777">
            <w:pPr>
              <w:pStyle w:val="aa"/>
              <w:jc w:val="both"/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</w:pPr>
            <w:r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  <w:t>사용자에게 비밀번호 입력을 요구한다</w:t>
            </w:r>
          </w:p>
        </w:tc>
      </w:tr>
      <w:tr xmlns:wp14="http://schemas.microsoft.com/office/word/2010/wordml" w:rsidRPr="00AD1D06" w:rsidR="0097284F" w:rsidTr="4D4A9660" w14:paraId="461ABBF3" wp14:textId="77777777">
        <w:tc>
          <w:tcPr>
            <w:tcW w:w="1550" w:type="dxa"/>
            <w:vMerge/>
            <w:tcMar/>
            <w:vAlign w:val="center"/>
          </w:tcPr>
          <w:p w:rsidRPr="00AD1D06" w:rsidR="0097284F" w:rsidP="0097284F" w:rsidRDefault="0097284F" w14:paraId="44FB30F8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="0097284F" w:rsidP="0097284F" w:rsidRDefault="0097284F" w14:paraId="61F504F0" wp14:textId="77777777">
            <w:pPr>
              <w:pStyle w:val="aa"/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</w:pPr>
            <w:r>
              <w:rPr>
                <w:rStyle w:val="a9"/>
                <w:rFonts w:hint="eastAsia" w:cs="Times New Roman"/>
                <w:b w:val="0"/>
                <w:bCs/>
                <w:color w:val="0D0D0D"/>
                <w:szCs w:val="24"/>
              </w:rPr>
              <w:t>B</w:t>
            </w:r>
            <w:r>
              <w:rPr>
                <w:rStyle w:val="a9"/>
                <w:rFonts w:cs="Times New Roman"/>
                <w:b w:val="0"/>
                <w:bCs/>
                <w:color w:val="0D0D0D"/>
                <w:szCs w:val="24"/>
              </w:rPr>
              <w:t>04</w:t>
            </w:r>
          </w:p>
        </w:tc>
        <w:tc>
          <w:tcPr>
            <w:tcW w:w="6042" w:type="dxa"/>
            <w:shd w:val="clear" w:color="auto" w:fill="auto"/>
            <w:tcMar/>
          </w:tcPr>
          <w:p w:rsidR="0097284F" w:rsidP="4D4A9660" w:rsidRDefault="0097284F" w14:paraId="3E3E3C26" wp14:textId="77777777">
            <w:pPr>
              <w:pStyle w:val="aa"/>
              <w:jc w:val="both"/>
              <w:rPr>
                <w:rStyle w:val="a9"/>
                <w:rFonts w:cs="Times New Roman"/>
                <w:b w:val="0"/>
                <w:bCs w:val="0"/>
                <w:color w:val="0D0D0D"/>
              </w:rPr>
            </w:pPr>
            <w:r w:rsidRPr="4D4A9660" w:rsidR="0097284F">
              <w:rPr>
                <w:rStyle w:val="a9"/>
                <w:rFonts w:cs="Times New Roman"/>
                <w:b w:val="0"/>
                <w:bCs w:val="0"/>
                <w:color w:val="0D0D0D" w:themeColor="text1" w:themeTint="F2" w:themeShade="FF"/>
              </w:rPr>
              <w:t>사용자에게 닉네임,</w:t>
            </w:r>
            <w:r w:rsidRPr="4D4A9660" w:rsidR="0097284F">
              <w:rPr>
                <w:rStyle w:val="a9"/>
                <w:rFonts w:cs="Times New Roman"/>
                <w:b w:val="0"/>
                <w:bCs w:val="0"/>
                <w:color w:val="0D0D0D" w:themeColor="text1" w:themeTint="F2" w:themeShade="FF"/>
              </w:rPr>
              <w:t xml:space="preserve"> </w:t>
            </w:r>
            <w:r w:rsidRPr="4D4A9660" w:rsidR="0097284F">
              <w:rPr>
                <w:rStyle w:val="a9"/>
                <w:rFonts w:cs="Times New Roman"/>
                <w:b w:val="0"/>
                <w:bCs w:val="0"/>
                <w:color w:val="0D0D0D" w:themeColor="text1" w:themeTint="F2" w:themeShade="FF"/>
                <w:highlight w:val="yellow"/>
              </w:rPr>
              <w:t>강아지 여부</w:t>
            </w:r>
            <w:r w:rsidRPr="4D4A9660" w:rsidR="0097284F">
              <w:rPr>
                <w:rStyle w:val="a9"/>
                <w:rFonts w:cs="Times New Roman"/>
                <w:b w:val="0"/>
                <w:bCs w:val="0"/>
                <w:color w:val="0D0D0D" w:themeColor="text1" w:themeTint="F2" w:themeShade="FF"/>
              </w:rPr>
              <w:t xml:space="preserve"> 등 회원 정보 입력을 요구한다.</w:t>
            </w:r>
          </w:p>
        </w:tc>
      </w:tr>
      <w:tr xmlns:wp14="http://schemas.microsoft.com/office/word/2010/wordml" w:rsidRPr="00AD1D06" w:rsidR="0097284F" w:rsidTr="4D4A9660" w14:paraId="1594FF4F" wp14:textId="77777777">
        <w:tc>
          <w:tcPr>
            <w:tcW w:w="1550" w:type="dxa"/>
            <w:vMerge/>
            <w:tcMar/>
            <w:vAlign w:val="center"/>
          </w:tcPr>
          <w:p w:rsidRPr="00AD1D06" w:rsidR="0097284F" w:rsidP="0097284F" w:rsidRDefault="0097284F" w14:paraId="1DA6542E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97284F" w:rsidP="0097284F" w:rsidRDefault="0097284F" w14:paraId="0F4F7FC0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 w:ascii="Dotum" w:hAnsi="Dotum" w:eastAsia="Dotum"/>
                <w:color w:val="0D0D0D"/>
              </w:rPr>
              <w:t>B</w:t>
            </w:r>
            <w:r>
              <w:rPr>
                <w:rStyle w:val="a9"/>
                <w:rFonts w:ascii="Dotum" w:hAnsi="Dotum" w:eastAsia="Dotum"/>
                <w:color w:val="0D0D0D"/>
              </w:rPr>
              <w:t>0</w:t>
            </w:r>
            <w:r w:rsidR="00240618">
              <w:rPr>
                <w:rStyle w:val="a9"/>
                <w:rFonts w:ascii="Dotum" w:hAnsi="Dotum" w:eastAsia="Dotum"/>
                <w:color w:val="0D0D0D"/>
              </w:rPr>
              <w:t>5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7284F" w:rsidP="0097284F" w:rsidRDefault="0097284F" w14:paraId="32DFFD5B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 w:ascii="Dotum" w:hAnsi="Dotum" w:eastAsia="Dotum"/>
                <w:color w:val="0D0D0D"/>
              </w:rPr>
              <w:t>시스템은 사용자가 입력한 정보를 저장하고 회원가입이 완료되었다는 메시지를 출력한다.</w:t>
            </w:r>
          </w:p>
        </w:tc>
      </w:tr>
      <w:tr xmlns:wp14="http://schemas.microsoft.com/office/word/2010/wordml" w:rsidRPr="00AD1D06" w:rsidR="00AD1D06" w:rsidTr="4D4A9660" w14:paraId="18E3DBD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AD1D06" w:rsidP="00D074BC" w:rsidRDefault="00AD1D06" w14:paraId="3B146BC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AD1D06" w:rsidP="4D4A9660" w:rsidRDefault="00AD1D06" w14:paraId="3041E394" wp14:textId="3F5D32C1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4E7A7F5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240618" w:rsidP="4D4A9660" w:rsidRDefault="00240618" w14:paraId="40073BE3" wp14:textId="538A64CD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4E7A7F5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SNS 방식으로 </w:t>
            </w:r>
            <w:r w:rsidRPr="4D4A9660" w:rsidR="5683862D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회원가입</w:t>
            </w:r>
            <w:r w:rsidRPr="4D4A9660" w:rsidR="4E7A7F5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했을 경우</w:t>
            </w:r>
          </w:p>
          <w:p w:rsidRPr="00AD1D06" w:rsidR="00240618" w:rsidP="4D4A9660" w:rsidRDefault="00240618" w14:paraId="722B00AE" wp14:textId="4798722D">
            <w:pPr>
              <w:pStyle w:val="aa"/>
              <w:numPr>
                <w:ilvl w:val="0"/>
                <w:numId w:val="16"/>
              </w:numPr>
              <w:jc w:val="left"/>
              <w:rPr>
                <w:rStyle w:val="a9"/>
                <w:rFonts w:ascii="Malgun Gothic" w:hAnsi="Malgun Gothic" w:eastAsia="Malgun Gothic" w:cs="Malgun Gothic"/>
                <w:b w:val="0"/>
                <w:bCs w:val="0"/>
                <w:color w:val="auto"/>
              </w:rPr>
            </w:pPr>
            <w:r w:rsidRPr="4D4A9660" w:rsidR="4E7A7F5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필수 정보만 채워지고 그 외 필수정보가 아닌 정보는 NULL</w:t>
            </w:r>
            <w:r w:rsidRPr="4D4A9660" w:rsidR="525623A2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(기본값)</w:t>
            </w:r>
            <w:r w:rsidRPr="4D4A9660" w:rsidR="4E7A7F5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처리 된 뒤에 추후 마이페이지에서 정보 수정할 수 있게 한다(UC021)</w:t>
            </w:r>
            <w:r w:rsidRPr="4D4A9660" w:rsidR="7DEB7B02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-&gt; 닉네임, 강아지 정보 등.</w:t>
            </w:r>
          </w:p>
        </w:tc>
      </w:tr>
      <w:tr xmlns:wp14="http://schemas.microsoft.com/office/word/2010/wordml" w:rsidRPr="00AD1D06" w:rsidR="00AD1D06" w:rsidTr="4D4A9660" w14:paraId="0DC6DFA2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AD1D06" w:rsidP="00D074BC" w:rsidRDefault="00AD1D06" w14:paraId="28F060A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AD1D06" w:rsidP="00D074BC" w:rsidRDefault="00AD1D06" w14:paraId="033B16A5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="00AD1D06" w:rsidP="00D074BC" w:rsidRDefault="00240618" w14:paraId="0CFF9E38" wp14:textId="7777777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필수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기입란에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기입하지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않은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항목이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있을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AD1D06" w:rsidR="00240618" w:rsidP="00240618" w:rsidRDefault="00240618" w14:paraId="35C482FB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-1.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가입하지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않은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항목이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있는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칸으로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화면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이동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,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아래에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입력하라는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메시지를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출력해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정보를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입력할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있도록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유도한다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.</w:t>
            </w:r>
          </w:p>
        </w:tc>
      </w:tr>
      <w:tr xmlns:wp14="http://schemas.microsoft.com/office/word/2010/wordml" w:rsidRPr="00AD1D06" w:rsidR="00240618" w:rsidTr="4D4A9660" w14:paraId="60A1A18E" wp14:textId="77777777">
        <w:tc>
          <w:tcPr>
            <w:tcW w:w="1550" w:type="dxa"/>
            <w:vMerge/>
            <w:tcMar/>
            <w:vAlign w:val="center"/>
          </w:tcPr>
          <w:p w:rsidRPr="00AD1D06" w:rsidR="00240618" w:rsidP="00240618" w:rsidRDefault="00240618" w14:paraId="42C6D796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00240618" w:rsidRDefault="00240618" w14:paraId="1144499D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="00240618" w:rsidP="00240618" w:rsidRDefault="00240618" w14:paraId="413E6682" wp14:textId="777777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중복확인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결과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중복되었을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="00240618" w:rsidP="00240618" w:rsidRDefault="00240618" w14:paraId="3C3A9321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-1.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중복되었다는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메시지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출력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다른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입력하도록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요청한다</w:t>
            </w:r>
          </w:p>
        </w:tc>
      </w:tr>
      <w:tr xmlns:wp14="http://schemas.microsoft.com/office/word/2010/wordml" w:rsidRPr="00AD1D06" w:rsidR="00240618" w:rsidTr="4D4A9660" w14:paraId="1291A97B" wp14:textId="77777777">
        <w:tc>
          <w:tcPr>
            <w:tcW w:w="1550" w:type="dxa"/>
            <w:vMerge/>
            <w:tcMar/>
            <w:vAlign w:val="center"/>
          </w:tcPr>
          <w:p w:rsidRPr="00AD1D06" w:rsidR="00240618" w:rsidP="00240618" w:rsidRDefault="00240618" w14:paraId="6E1831B3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00240618" w:rsidRDefault="00240618" w14:paraId="2235C69B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E03</w:t>
            </w:r>
          </w:p>
        </w:tc>
        <w:tc>
          <w:tcPr>
            <w:tcW w:w="6042" w:type="dxa"/>
            <w:shd w:val="clear" w:color="auto" w:fill="auto"/>
            <w:tcMar/>
          </w:tcPr>
          <w:p w:rsidR="00240618" w:rsidP="00240618" w:rsidRDefault="00240618" w14:paraId="1E06A788" wp14:textId="777777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중복확인을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하지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않고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회원가입을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요청했을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="00240618" w:rsidP="00240618" w:rsidRDefault="00240618" w14:paraId="3074859E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-1.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칸으로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화면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이동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,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아이디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중복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여부를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확인할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있는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강조한다</w:t>
            </w:r>
          </w:p>
        </w:tc>
      </w:tr>
      <w:tr xmlns:wp14="http://schemas.microsoft.com/office/word/2010/wordml" w:rsidRPr="00AD1D06" w:rsidR="00240618" w:rsidTr="4D4A9660" w14:paraId="426E2A0C" wp14:textId="77777777">
        <w:tc>
          <w:tcPr>
            <w:tcW w:w="1550" w:type="dxa"/>
            <w:vMerge/>
            <w:tcMar/>
            <w:vAlign w:val="center"/>
          </w:tcPr>
          <w:p w:rsidRPr="00AD1D06" w:rsidR="00240618" w:rsidP="00240618" w:rsidRDefault="00240618" w14:paraId="54E11D2A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00240618" w:rsidRDefault="00240618" w14:paraId="12992349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E04</w:t>
            </w:r>
          </w:p>
        </w:tc>
        <w:tc>
          <w:tcPr>
            <w:tcW w:w="6042" w:type="dxa"/>
            <w:shd w:val="clear" w:color="auto" w:fill="auto"/>
            <w:tcMar/>
          </w:tcPr>
          <w:p w:rsidR="00240618" w:rsidP="00240618" w:rsidRDefault="00240618" w14:paraId="66DC7C76" wp14:textId="777777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비밀번호와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비밀번호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확인란의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암호가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일치하지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않을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="00240618" w:rsidP="4D4A9660" w:rsidRDefault="00240618" w14:paraId="2C89D9DC" wp14:textId="1D50D7C2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-1. 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비밀번호가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일치하지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않다는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메시지를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278DA5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출력한다</w:t>
            </w:r>
          </w:p>
        </w:tc>
      </w:tr>
      <w:tr w:rsidR="4D4A9660" w:rsidTr="4D4A9660" w14:paraId="1381D733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5A33BEE8"/>
        </w:tc>
        <w:tc>
          <w:tcPr>
            <w:tcW w:w="930" w:type="dxa"/>
            <w:shd w:val="clear" w:color="auto" w:fill="auto"/>
            <w:tcMar/>
          </w:tcPr>
          <w:p w:rsidR="5DD9E916" w:rsidP="4D4A9660" w:rsidRDefault="5DD9E916" w14:paraId="65CD2CFF" w14:textId="34EF2474">
            <w:pPr>
              <w:pStyle w:val="aa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4D4A9660" w:rsidR="5DD9E916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E05</w:t>
            </w:r>
          </w:p>
        </w:tc>
        <w:tc>
          <w:tcPr>
            <w:tcW w:w="5872" w:type="dxa"/>
            <w:shd w:val="clear" w:color="auto" w:fill="auto"/>
            <w:tcMar/>
          </w:tcPr>
          <w:p w:rsidR="5DD9E916" w:rsidP="4D4A9660" w:rsidRDefault="5DD9E916" w14:paraId="1AFE3203" w14:textId="4CE90479">
            <w:pPr>
              <w:pStyle w:val="aa"/>
              <w:jc w:val="left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4D4A9660" w:rsidR="5DD9E916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이메일 인증 시, 이미 등록되어 있는 이메일일 경우</w:t>
            </w:r>
          </w:p>
          <w:p w:rsidR="5DD9E916" w:rsidP="4D4A9660" w:rsidRDefault="5DD9E916" w14:paraId="0E1345EA" w14:textId="31F337D7">
            <w:pPr>
              <w:pStyle w:val="aa"/>
              <w:ind w:left="0"/>
              <w:jc w:val="left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4D4A9660" w:rsidR="5DD9E916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 xml:space="preserve"> -1. 이미 등록되어 있는 이메일이라는 메시지를 출력한다.</w:t>
            </w:r>
          </w:p>
        </w:tc>
      </w:tr>
      <w:tr w:rsidR="4D4A9660" w:rsidTr="4D4A9660" w14:paraId="04CA1588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456780EE"/>
        </w:tc>
        <w:tc>
          <w:tcPr>
            <w:tcW w:w="930" w:type="dxa"/>
            <w:shd w:val="clear" w:color="auto" w:fill="auto"/>
            <w:tcMar/>
          </w:tcPr>
          <w:p w:rsidR="5DD9E916" w:rsidP="4D4A9660" w:rsidRDefault="5DD9E916" w14:paraId="06FCDB96" w14:textId="2B8EBACB">
            <w:pPr>
              <w:pStyle w:val="aa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4D4A9660" w:rsidR="5DD9E916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E06</w:t>
            </w:r>
          </w:p>
        </w:tc>
        <w:tc>
          <w:tcPr>
            <w:tcW w:w="5872" w:type="dxa"/>
            <w:shd w:val="clear" w:color="auto" w:fill="auto"/>
            <w:tcMar/>
          </w:tcPr>
          <w:p w:rsidR="6F88463A" w:rsidP="4D4A9660" w:rsidRDefault="6F88463A" w14:paraId="0FA4EC04" w14:textId="264486FE">
            <w:pPr>
              <w:pStyle w:val="aa"/>
              <w:jc w:val="left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4D4A9660" w:rsidR="6F88463A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 xml:space="preserve">회원인 경우 </w:t>
            </w:r>
            <w:r w:rsidRPr="4D4A9660" w:rsidR="65FCB18F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 xml:space="preserve">회원가입 버튼 아래 </w:t>
            </w:r>
            <w:r w:rsidRPr="4D4A9660" w:rsidR="6F88463A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로그인 페이지로 이동하는 버</w:t>
            </w:r>
            <w:r w:rsidRPr="4D4A9660" w:rsidR="04710B1E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튼을 누를 수 있다</w:t>
            </w:r>
          </w:p>
        </w:tc>
      </w:tr>
      <w:tr xmlns:wp14="http://schemas.microsoft.com/office/word/2010/wordml" w:rsidRPr="00AD1D06" w:rsidR="00240618" w:rsidTr="4D4A9660" w14:paraId="220BEDFC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240618" w:rsidP="00D074BC" w:rsidRDefault="00240618" w14:paraId="58DCB33A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00D074BC" w:rsidRDefault="00240618" w14:paraId="716F602A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240618" w:rsidR="00240618" w:rsidP="00D074BC" w:rsidRDefault="00240618" w14:paraId="4E59B177" wp14:textId="77777777">
            <w:pPr>
              <w:rPr>
                <w:rStyle w:val="a9"/>
                <w:rFonts w:hint="eastAsia"/>
                <w:color w:val="auto"/>
              </w:rPr>
            </w:pPr>
            <w:r w:rsidRPr="00240618">
              <w:rPr>
                <w:rStyle w:val="a9"/>
                <w:rFonts w:hint="eastAsia"/>
                <w:color w:val="auto"/>
              </w:rPr>
              <w:t>B01</w:t>
            </w:r>
            <w:r w:rsidRPr="00240618">
              <w:rPr>
                <w:rStyle w:val="a9"/>
                <w:rFonts w:hint="eastAsia"/>
                <w:color w:val="auto"/>
              </w:rPr>
              <w:t>→</w:t>
            </w:r>
            <w:r w:rsidRPr="00240618">
              <w:rPr>
                <w:rStyle w:val="a9"/>
                <w:rFonts w:hint="eastAsia"/>
                <w:color w:val="auto"/>
              </w:rPr>
              <w:t xml:space="preserve"> B</w:t>
            </w:r>
            <w:r w:rsidRPr="00240618">
              <w:rPr>
                <w:rStyle w:val="a9"/>
                <w:color w:val="auto"/>
              </w:rPr>
              <w:t>02</w:t>
            </w:r>
            <w:r w:rsidRPr="00240618">
              <w:rPr>
                <w:rStyle w:val="a9"/>
                <w:rFonts w:hint="eastAsia"/>
                <w:color w:val="auto"/>
              </w:rPr>
              <w:t>→</w:t>
            </w:r>
            <w:r w:rsidRPr="00240618">
              <w:rPr>
                <w:rStyle w:val="a9"/>
                <w:rFonts w:hint="eastAsia"/>
                <w:color w:val="auto"/>
              </w:rPr>
              <w:t xml:space="preserve"> </w:t>
            </w:r>
            <w:r w:rsidRPr="00240618">
              <w:rPr>
                <w:rStyle w:val="a9"/>
                <w:color w:val="auto"/>
              </w:rPr>
              <w:t>B03</w:t>
            </w:r>
            <w:r w:rsidRPr="00240618">
              <w:rPr>
                <w:rStyle w:val="a9"/>
                <w:rFonts w:hint="eastAsia"/>
                <w:color w:val="auto"/>
              </w:rPr>
              <w:t>→</w:t>
            </w:r>
            <w:r w:rsidRPr="00240618">
              <w:rPr>
                <w:rStyle w:val="a9"/>
                <w:rFonts w:hint="eastAsia"/>
                <w:color w:val="auto"/>
              </w:rPr>
              <w:t xml:space="preserve"> </w:t>
            </w:r>
            <w:r w:rsidRPr="00240618">
              <w:rPr>
                <w:rStyle w:val="a9"/>
                <w:color w:val="auto"/>
              </w:rPr>
              <w:t>B04</w:t>
            </w:r>
            <w:r w:rsidRPr="00240618">
              <w:rPr>
                <w:rStyle w:val="a9"/>
                <w:rFonts w:hint="eastAsia"/>
                <w:color w:val="auto"/>
              </w:rPr>
              <w:t>→</w:t>
            </w:r>
            <w:r w:rsidRPr="00240618">
              <w:rPr>
                <w:rStyle w:val="a9"/>
                <w:rFonts w:hint="eastAsia"/>
                <w:color w:val="auto"/>
              </w:rPr>
              <w:t xml:space="preserve"> </w:t>
            </w:r>
            <w:r w:rsidRPr="00240618">
              <w:rPr>
                <w:rStyle w:val="a9"/>
                <w:color w:val="auto"/>
              </w:rPr>
              <w:t>B05</w:t>
            </w:r>
          </w:p>
        </w:tc>
      </w:tr>
      <w:tr w:rsidR="4D4A9660" w:rsidTr="4D4A9660" w14:paraId="63024F59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3FF1522F"/>
        </w:tc>
        <w:tc>
          <w:tcPr>
            <w:tcW w:w="930" w:type="dxa"/>
            <w:shd w:val="clear" w:color="auto" w:fill="auto"/>
            <w:tcMar/>
          </w:tcPr>
          <w:p w:rsidR="412F2324" w:rsidP="4D4A9660" w:rsidRDefault="412F2324" w14:paraId="444FDBD2" w14:textId="5102700D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412F2324">
              <w:rPr>
                <w:rStyle w:val="a9"/>
                <w:rFonts w:ascii="Batang" w:hAnsi="Times New Roman" w:eastAsia="Malgun Gothic" w:cs="Times New Roman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  <w:tcMar/>
          </w:tcPr>
          <w:p w:rsidR="412F2324" w:rsidP="4D4A9660" w:rsidRDefault="412F2324" w14:paraId="6D75A75B" w14:textId="0BA912D0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412F2324">
              <w:rPr>
                <w:rStyle w:val="a9"/>
                <w:rFonts w:ascii="Batang" w:hAnsi="Times New Roman" w:eastAsia="Malgun Gothic" w:cs="Times New Roman"/>
                <w:color w:val="auto"/>
              </w:rPr>
              <w:t>D01</w:t>
            </w:r>
          </w:p>
        </w:tc>
      </w:tr>
      <w:tr w:rsidR="4D4A9660" w:rsidTr="4D4A9660" w14:paraId="78C426AA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398EDBA2"/>
        </w:tc>
        <w:tc>
          <w:tcPr>
            <w:tcW w:w="930" w:type="dxa"/>
            <w:shd w:val="clear" w:color="auto" w:fill="auto"/>
            <w:tcMar/>
          </w:tcPr>
          <w:p w:rsidR="6B485267" w:rsidP="4D4A9660" w:rsidRDefault="6B485267" w14:paraId="3792D3CE" w14:textId="0588571B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B485267">
              <w:rPr>
                <w:rStyle w:val="a9"/>
                <w:rFonts w:ascii="Batang" w:hAnsi="Times New Roman" w:eastAsia="Malgun Gothic" w:cs="Times New Roman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  <w:tcMar/>
          </w:tcPr>
          <w:p w:rsidR="297E6EEF" w:rsidP="4D4A9660" w:rsidRDefault="297E6EEF" w14:paraId="2DFCC571" w14:textId="3CC3C9A0">
            <w:pPr>
              <w:pStyle w:val="a"/>
              <w:rPr>
                <w:rStyle w:val="a9"/>
                <w:color w:val="auto"/>
              </w:rPr>
            </w:pPr>
            <w:r w:rsidRPr="4D4A9660" w:rsidR="297E6EEF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297E6EEF">
              <w:rPr>
                <w:rStyle w:val="a9"/>
                <w:color w:val="auto"/>
              </w:rPr>
              <w:t>→ E0</w:t>
            </w:r>
            <w:r w:rsidRPr="4D4A9660" w:rsidR="08D0E188">
              <w:rPr>
                <w:rStyle w:val="a9"/>
                <w:color w:val="auto"/>
              </w:rPr>
              <w:t>5→ SN001</w:t>
            </w:r>
          </w:p>
        </w:tc>
      </w:tr>
      <w:tr w:rsidR="4D4A9660" w:rsidTr="4D4A9660" w14:paraId="04E00B50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5C22436E"/>
        </w:tc>
        <w:tc>
          <w:tcPr>
            <w:tcW w:w="930" w:type="dxa"/>
            <w:shd w:val="clear" w:color="auto" w:fill="auto"/>
            <w:tcMar/>
          </w:tcPr>
          <w:p w:rsidR="6B485267" w:rsidP="4D4A9660" w:rsidRDefault="6B485267" w14:paraId="1EB90358" w14:textId="2704A8B5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B485267">
              <w:rPr>
                <w:rStyle w:val="a9"/>
                <w:rFonts w:ascii="Batang" w:hAnsi="Times New Roman" w:eastAsia="Malgun Gothic" w:cs="Times New Roman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  <w:tcMar/>
          </w:tcPr>
          <w:p w:rsidR="7D191A81" w:rsidP="4D4A9660" w:rsidRDefault="7D191A81" w14:paraId="02733731" w14:textId="1ABC7875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7D191A81">
              <w:rPr>
                <w:rStyle w:val="a9"/>
                <w:rFonts w:ascii="Batang" w:hAnsi="Times New Roman" w:eastAsia="Malgun Gothic" w:cs="Times New Roman"/>
                <w:color w:val="auto"/>
              </w:rPr>
              <w:t>E06</w:t>
            </w:r>
          </w:p>
        </w:tc>
      </w:tr>
      <w:tr xmlns:wp14="http://schemas.microsoft.com/office/word/2010/wordml" w:rsidRPr="00AD1D06" w:rsidR="00240618" w:rsidTr="4D4A9660" w14:paraId="3D77AD6F" wp14:textId="77777777">
        <w:tc>
          <w:tcPr>
            <w:tcW w:w="1550" w:type="dxa"/>
            <w:vMerge/>
            <w:tcMar/>
            <w:vAlign w:val="center"/>
          </w:tcPr>
          <w:p w:rsidRPr="00AD1D06" w:rsidR="00240618" w:rsidP="00D074BC" w:rsidRDefault="00240618" w14:paraId="31126E5D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4D4A9660" w:rsidRDefault="00240618" w14:paraId="4EC71A6C" wp14:textId="0BE06823">
            <w:pPr>
              <w:rPr>
                <w:rStyle w:val="a9"/>
                <w:color w:val="auto"/>
              </w:rPr>
            </w:pPr>
            <w:r w:rsidRPr="4D4A9660" w:rsidR="0278DA55">
              <w:rPr>
                <w:rStyle w:val="a9"/>
                <w:color w:val="auto"/>
              </w:rPr>
              <w:t>S</w:t>
            </w:r>
            <w:r w:rsidRPr="4D4A9660" w:rsidR="0278DA55">
              <w:rPr>
                <w:rStyle w:val="a9"/>
                <w:color w:val="auto"/>
              </w:rPr>
              <w:t>N00</w:t>
            </w:r>
            <w:r w:rsidRPr="4D4A9660" w:rsidR="021B5F11">
              <w:rPr>
                <w:rStyle w:val="a9"/>
                <w:color w:val="auto"/>
              </w:rPr>
              <w:t>5</w:t>
            </w:r>
          </w:p>
        </w:tc>
        <w:tc>
          <w:tcPr>
            <w:tcW w:w="6042" w:type="dxa"/>
            <w:shd w:val="clear" w:color="auto" w:fill="auto"/>
            <w:tcMar/>
          </w:tcPr>
          <w:p w:rsidRPr="00240618" w:rsidR="00240618" w:rsidP="00D074BC" w:rsidRDefault="00240618" w14:paraId="29DC5510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E01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(</w:t>
            </w:r>
            <w:r>
              <w:rPr>
                <w:rStyle w:val="a9"/>
                <w:rFonts w:hint="eastAsia"/>
                <w:color w:val="auto"/>
              </w:rPr>
              <w:t>생략</w:t>
            </w:r>
            <w:r>
              <w:rPr>
                <w:rStyle w:val="a9"/>
                <w:color w:val="auto"/>
              </w:rPr>
              <w:t>)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B05</w:t>
            </w:r>
          </w:p>
        </w:tc>
      </w:tr>
      <w:tr xmlns:wp14="http://schemas.microsoft.com/office/word/2010/wordml" w:rsidRPr="00AD1D06" w:rsidR="00240618" w:rsidTr="4D4A9660" w14:paraId="25D3D135" wp14:textId="77777777">
        <w:tc>
          <w:tcPr>
            <w:tcW w:w="1550" w:type="dxa"/>
            <w:vMerge/>
            <w:tcMar/>
            <w:vAlign w:val="center"/>
          </w:tcPr>
          <w:p w:rsidRPr="00AD1D06" w:rsidR="00240618" w:rsidP="00D074BC" w:rsidRDefault="00240618" w14:paraId="2DE403A5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4D4A9660" w:rsidRDefault="00240618" w14:paraId="78DBC754" wp14:textId="5943320A">
            <w:pPr>
              <w:rPr>
                <w:rStyle w:val="a9"/>
                <w:color w:val="auto"/>
              </w:rPr>
            </w:pPr>
            <w:r w:rsidRPr="4D4A9660" w:rsidR="0278DA55">
              <w:rPr>
                <w:rStyle w:val="a9"/>
                <w:color w:val="auto"/>
              </w:rPr>
              <w:t>S</w:t>
            </w:r>
            <w:r w:rsidRPr="4D4A9660" w:rsidR="0278DA55">
              <w:rPr>
                <w:rStyle w:val="a9"/>
                <w:color w:val="auto"/>
              </w:rPr>
              <w:t>N00</w:t>
            </w:r>
            <w:r w:rsidRPr="4D4A9660" w:rsidR="707F7269">
              <w:rPr>
                <w:rStyle w:val="a9"/>
                <w:color w:val="auto"/>
              </w:rPr>
              <w:t>6</w:t>
            </w:r>
          </w:p>
        </w:tc>
        <w:tc>
          <w:tcPr>
            <w:tcW w:w="6042" w:type="dxa"/>
            <w:shd w:val="clear" w:color="auto" w:fill="auto"/>
            <w:tcMar/>
          </w:tcPr>
          <w:p w:rsidRPr="00240618" w:rsidR="00240618" w:rsidP="00D074BC" w:rsidRDefault="00240618" w14:paraId="1805E59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E02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B05</w:t>
            </w:r>
          </w:p>
        </w:tc>
      </w:tr>
      <w:tr xmlns:wp14="http://schemas.microsoft.com/office/word/2010/wordml" w:rsidRPr="00AD1D06" w:rsidR="00240618" w:rsidTr="4D4A9660" w14:paraId="77063C05" wp14:textId="77777777">
        <w:tc>
          <w:tcPr>
            <w:tcW w:w="1550" w:type="dxa"/>
            <w:vMerge/>
            <w:tcMar/>
            <w:vAlign w:val="center"/>
          </w:tcPr>
          <w:p w:rsidRPr="00AD1D06" w:rsidR="00240618" w:rsidP="00D074BC" w:rsidRDefault="00240618" w14:paraId="62431CDC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4D4A9660" w:rsidRDefault="00240618" w14:paraId="487D00C9" wp14:textId="44C2342A">
            <w:pPr>
              <w:rPr>
                <w:rStyle w:val="a9"/>
                <w:color w:val="auto"/>
              </w:rPr>
            </w:pPr>
            <w:r w:rsidRPr="4D4A9660" w:rsidR="0278DA55">
              <w:rPr>
                <w:rStyle w:val="a9"/>
                <w:color w:val="auto"/>
              </w:rPr>
              <w:t>S</w:t>
            </w:r>
            <w:r w:rsidRPr="4D4A9660" w:rsidR="0278DA55">
              <w:rPr>
                <w:rStyle w:val="a9"/>
                <w:color w:val="auto"/>
              </w:rPr>
              <w:t>N00</w:t>
            </w:r>
            <w:r w:rsidRPr="4D4A9660" w:rsidR="3AD437B1">
              <w:rPr>
                <w:rStyle w:val="a9"/>
                <w:color w:val="auto"/>
              </w:rPr>
              <w:t>7</w:t>
            </w:r>
          </w:p>
        </w:tc>
        <w:tc>
          <w:tcPr>
            <w:tcW w:w="6042" w:type="dxa"/>
            <w:shd w:val="clear" w:color="auto" w:fill="auto"/>
            <w:tcMar/>
          </w:tcPr>
          <w:p w:rsidRPr="00240618" w:rsidR="00240618" w:rsidP="00D074BC" w:rsidRDefault="00240618" w14:paraId="268A7C47" wp14:textId="77777777">
            <w:pPr>
              <w:rPr>
                <w:rStyle w:val="a9"/>
                <w:rFonts w:hint="eastAsia"/>
                <w:b/>
                <w:bCs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E04</w:t>
            </w:r>
            <w:r w:rsidRPr="00240618">
              <w:rPr>
                <w:rStyle w:val="a9"/>
                <w:rFonts w:hint="eastAsia"/>
                <w:color w:val="auto"/>
              </w:rPr>
              <w:t>→</w:t>
            </w:r>
            <w:r w:rsidRPr="00240618">
              <w:rPr>
                <w:rStyle w:val="a9"/>
                <w:rFonts w:hint="eastAsia"/>
                <w:color w:val="auto"/>
              </w:rPr>
              <w:t xml:space="preserve"> </w:t>
            </w:r>
            <w:r w:rsidRPr="00240618">
              <w:rPr>
                <w:rStyle w:val="a9"/>
                <w:color w:val="auto"/>
              </w:rPr>
              <w:t>B</w:t>
            </w:r>
            <w:r>
              <w:rPr>
                <w:rStyle w:val="a9"/>
                <w:color w:val="auto"/>
              </w:rPr>
              <w:t>0</w:t>
            </w:r>
            <w:r w:rsidR="00BB5B7B">
              <w:rPr>
                <w:rStyle w:val="a9"/>
                <w:color w:val="auto"/>
              </w:rPr>
              <w:t>3</w:t>
            </w:r>
            <w:r w:rsidRPr="00AD1D06" w:rsidR="00BB5B7B">
              <w:rPr>
                <w:rStyle w:val="a9"/>
                <w:rFonts w:hint="eastAsia"/>
                <w:color w:val="auto"/>
              </w:rPr>
              <w:t>→</w:t>
            </w:r>
            <w:r w:rsidR="00BB5B7B">
              <w:rPr>
                <w:rStyle w:val="a9"/>
                <w:rFonts w:hint="eastAsia"/>
                <w:color w:val="auto"/>
              </w:rPr>
              <w:t xml:space="preserve"> </w:t>
            </w:r>
            <w:r w:rsidR="00BB5B7B">
              <w:rPr>
                <w:rStyle w:val="a9"/>
                <w:color w:val="auto"/>
              </w:rPr>
              <w:t>B04</w:t>
            </w:r>
            <w:r w:rsidRPr="00AD1D06" w:rsidR="00BB5B7B">
              <w:rPr>
                <w:rStyle w:val="a9"/>
                <w:rFonts w:hint="eastAsia"/>
                <w:color w:val="auto"/>
              </w:rPr>
              <w:t>→</w:t>
            </w:r>
            <w:r w:rsidR="00BB5B7B">
              <w:rPr>
                <w:rStyle w:val="a9"/>
                <w:rFonts w:hint="eastAsia"/>
                <w:color w:val="auto"/>
              </w:rPr>
              <w:t xml:space="preserve"> </w:t>
            </w:r>
            <w:r w:rsidR="00BB5B7B">
              <w:rPr>
                <w:rStyle w:val="a9"/>
                <w:color w:val="auto"/>
              </w:rPr>
              <w:t>B05</w:t>
            </w:r>
          </w:p>
        </w:tc>
      </w:tr>
      <w:tr xmlns:wp14="http://schemas.microsoft.com/office/word/2010/wordml" w:rsidRPr="00AD1D06" w:rsidR="00240618" w:rsidTr="4D4A9660" w14:paraId="2F84A355" wp14:textId="77777777">
        <w:tc>
          <w:tcPr>
            <w:tcW w:w="1550" w:type="dxa"/>
            <w:vMerge/>
            <w:tcMar/>
            <w:vAlign w:val="center"/>
          </w:tcPr>
          <w:p w:rsidRPr="00AD1D06" w:rsidR="00240618" w:rsidP="00D074BC" w:rsidRDefault="00240618" w14:paraId="49E398E2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40618" w:rsidP="4D4A9660" w:rsidRDefault="00BB5B7B" w14:paraId="43418549" wp14:textId="58049FF2">
            <w:pPr>
              <w:rPr>
                <w:rStyle w:val="a9"/>
                <w:color w:val="auto"/>
              </w:rPr>
            </w:pPr>
            <w:r w:rsidRPr="4D4A9660" w:rsidR="00BB5B7B">
              <w:rPr>
                <w:rStyle w:val="a9"/>
                <w:color w:val="auto"/>
              </w:rPr>
              <w:t>S</w:t>
            </w:r>
            <w:r w:rsidRPr="4D4A9660" w:rsidR="00BB5B7B">
              <w:rPr>
                <w:rStyle w:val="a9"/>
                <w:color w:val="auto"/>
              </w:rPr>
              <w:t>N00</w:t>
            </w:r>
            <w:r w:rsidRPr="4D4A9660" w:rsidR="3A96398A">
              <w:rPr>
                <w:rStyle w:val="a9"/>
                <w:color w:val="auto"/>
              </w:rPr>
              <w:t>8</w:t>
            </w:r>
          </w:p>
        </w:tc>
        <w:tc>
          <w:tcPr>
            <w:tcW w:w="6042" w:type="dxa"/>
            <w:shd w:val="clear" w:color="auto" w:fill="auto"/>
            <w:tcMar/>
          </w:tcPr>
          <w:p w:rsidRPr="00240618" w:rsidR="00240618" w:rsidP="00D074BC" w:rsidRDefault="00BB5B7B" w14:paraId="2AD7FF79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E03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B05</w:t>
            </w:r>
          </w:p>
        </w:tc>
      </w:tr>
    </w:tbl>
    <w:p xmlns:wp14="http://schemas.microsoft.com/office/word/2010/wordml" w:rsidR="00BB5B7B" w:rsidP="00BB5B7B" w:rsidRDefault="00BB5B7B" w14:paraId="16287F21" wp14:textId="77777777"/>
    <w:p xmlns:wp14="http://schemas.microsoft.com/office/word/2010/wordml" w:rsidR="00BB5B7B" w:rsidP="00BB5B7B" w:rsidRDefault="00BB5B7B" w14:paraId="5BE93A62" wp14:textId="77777777"/>
    <w:p xmlns:wp14="http://schemas.microsoft.com/office/word/2010/wordml" w:rsidR="00BB5B7B" w:rsidP="00BB5B7B" w:rsidRDefault="00BB5B7B" w14:paraId="384BA73E" wp14:textId="77777777"/>
    <w:p xmlns:wp14="http://schemas.microsoft.com/office/word/2010/wordml" w:rsidRPr="00BB5B7B" w:rsidR="00BB5B7B" w:rsidP="00BB5B7B" w:rsidRDefault="00BB5B7B" w14:paraId="34B3F2EB" wp14:textId="77777777">
      <w:pPr>
        <w:rPr>
          <w:rFonts w:hint="eastAsia"/>
        </w:rPr>
      </w:pPr>
    </w:p>
    <w:p xmlns:wp14="http://schemas.microsoft.com/office/word/2010/wordml" w:rsidR="00BB5B7B" w:rsidP="00BB5B7B" w:rsidRDefault="00BB5B7B" w14:paraId="179ACFE3" wp14:textId="77777777">
      <w:pPr>
        <w:pStyle w:val="4"/>
        <w:rPr>
          <w:rFonts w:hint="eastAsia"/>
        </w:rPr>
      </w:pPr>
      <w:r>
        <w:rPr>
          <w:rFonts w:hint="eastAsia"/>
        </w:rPr>
        <w:t>ID: U</w:t>
      </w:r>
      <w:r>
        <w:t>C013 :</w:t>
      </w:r>
      <w:r w:rsidRPr="00AD1D06">
        <w:rPr>
          <w:rStyle w:val="1Char"/>
          <w:rFonts w:hint="eastAsia"/>
          <w:color w:val="000000"/>
        </w:rPr>
        <w:t xml:space="preserve"> </w:t>
      </w:r>
      <w:r>
        <w:rPr>
          <w:rStyle w:val="8Char"/>
          <w:rFonts w:hint="eastAsia"/>
          <w:color w:val="000000"/>
        </w:rPr>
        <w:t>아이디를 찾는</w:t>
      </w:r>
      <w:r w:rsidRPr="00AD1D06">
        <w:rPr>
          <w:rStyle w:val="8Char"/>
          <w:rFonts w:hint="eastAsia"/>
          <w:color w:val="000000"/>
        </w:rPr>
        <w:t>다</w:t>
      </w:r>
      <w:r>
        <w:rPr>
          <w:rFonts w:hint="eastAsia"/>
        </w:rPr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BB5B7B" w:rsidTr="4D4A9660" w14:paraId="1A77A984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474D726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00BB5B7B" w:rsidRDefault="00BB5B7B" w14:paraId="27732DE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/>
                <w:color w:val="000000"/>
              </w:rPr>
              <w:t>회원가입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입력했던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아이디를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찾는다</w:t>
            </w:r>
          </w:p>
        </w:tc>
      </w:tr>
      <w:tr xmlns:wp14="http://schemas.microsoft.com/office/word/2010/wordml" w:rsidRPr="00AD1D06" w:rsidR="00BB5B7B" w:rsidTr="4D4A9660" w14:paraId="38D195B9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4A362F8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00BB5B7B" w:rsidRDefault="00BB5B7B" w14:paraId="1C7FA2D5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사용자</w:t>
            </w:r>
            <w:r>
              <w:rPr>
                <w:rStyle w:val="a9"/>
                <w:rFonts w:hint="eastAsia"/>
                <w:color w:val="auto"/>
              </w:rPr>
              <w:t>,</w:t>
            </w:r>
            <w:r>
              <w:rPr>
                <w:rStyle w:val="a9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BB5B7B" w:rsidTr="4D4A9660" w14:paraId="2F7BC9B2" wp14:textId="77777777">
        <w:trPr>
          <w:trHeight w:val="300"/>
        </w:trPr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56A48A5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4D4A9660" w:rsidRDefault="00BB5B7B" w14:paraId="076DF2CC" wp14:textId="056BE1E6">
            <w:pPr>
              <w:rPr>
                <w:rStyle w:val="a9"/>
                <w:color w:val="auto"/>
              </w:rPr>
            </w:pPr>
            <w:r w:rsidRPr="4D4A9660" w:rsidR="00BB5B7B">
              <w:rPr>
                <w:rStyle w:val="a9"/>
                <w:color w:val="auto"/>
              </w:rPr>
              <w:t>아이디</w:t>
            </w:r>
            <w:r w:rsidRPr="4D4A9660" w:rsidR="00BB5B7B">
              <w:rPr>
                <w:rStyle w:val="a9"/>
                <w:color w:val="auto"/>
              </w:rPr>
              <w:t xml:space="preserve"> </w:t>
            </w:r>
            <w:r w:rsidRPr="4D4A9660" w:rsidR="00BB5B7B">
              <w:rPr>
                <w:rStyle w:val="a9"/>
                <w:color w:val="auto"/>
              </w:rPr>
              <w:t>찾기</w:t>
            </w:r>
            <w:r w:rsidRPr="4D4A9660" w:rsidR="00BB5B7B">
              <w:rPr>
                <w:rStyle w:val="a9"/>
                <w:color w:val="auto"/>
              </w:rPr>
              <w:t xml:space="preserve"> </w:t>
            </w:r>
            <w:r w:rsidRPr="4D4A9660" w:rsidR="00BB5B7B">
              <w:rPr>
                <w:rStyle w:val="a9"/>
                <w:color w:val="auto"/>
              </w:rPr>
              <w:t>요청</w:t>
            </w:r>
            <w:r w:rsidRPr="4D4A9660" w:rsidR="343A2701">
              <w:rPr>
                <w:rStyle w:val="a9"/>
                <w:color w:val="auto"/>
              </w:rPr>
              <w:t>, 로그인 페이지에서 시작한다.</w:t>
            </w:r>
          </w:p>
          <w:p w:rsidRPr="00AD1D06" w:rsidR="00BB5B7B" w:rsidP="4D4A9660" w:rsidRDefault="00BB5B7B" w14:paraId="0218993E" wp14:textId="5045AB89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744F08C2">
              <w:rPr>
                <w:rStyle w:val="a9"/>
                <w:rFonts w:ascii="Batang" w:hAnsi="Times New Roman" w:eastAsia="Malgun Gothic" w:cs="Times New Roman"/>
                <w:color w:val="auto"/>
              </w:rPr>
              <w:t>SNS 가입이 아닌 앱 내 회원가입 회원이어야 한다.</w:t>
            </w:r>
          </w:p>
        </w:tc>
      </w:tr>
      <w:tr xmlns:wp14="http://schemas.microsoft.com/office/word/2010/wordml" w:rsidRPr="00AD1D06" w:rsidR="00BB5B7B" w:rsidTr="4D4A9660" w14:paraId="393FF9C2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0F1837E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00BB5B7B" w:rsidRDefault="00BB5B7B" w14:paraId="241D8A52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I</w:t>
            </w:r>
            <w:r>
              <w:rPr>
                <w:rStyle w:val="a9"/>
                <w:color w:val="auto"/>
              </w:rPr>
              <w:t>D</w:t>
            </w:r>
            <w:r>
              <w:rPr>
                <w:rStyle w:val="a9"/>
                <w:rFonts w:hint="eastAsia"/>
                <w:color w:val="auto"/>
              </w:rPr>
              <w:t>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출력한다</w:t>
            </w:r>
          </w:p>
        </w:tc>
      </w:tr>
      <w:tr xmlns:wp14="http://schemas.microsoft.com/office/word/2010/wordml" w:rsidRPr="00AD1D06" w:rsidR="00BB5B7B" w:rsidTr="4D4A9660" w14:paraId="0CAF1A0B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BB5B7B" w:rsidP="00BB5B7B" w:rsidRDefault="00BB5B7B" w14:paraId="71F6C03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BB5B7B" w:rsidP="00BB5B7B" w:rsidRDefault="00BB5B7B" w14:paraId="50967044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BB5B7B" w:rsidP="00BB5B7B" w:rsidRDefault="00BB5B7B" w14:paraId="3A6FAE6F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가입한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이메일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주소를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요구한다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.</w:t>
            </w:r>
          </w:p>
        </w:tc>
      </w:tr>
      <w:tr xmlns:wp14="http://schemas.microsoft.com/office/word/2010/wordml" w:rsidRPr="00AD1D06" w:rsidR="00BB5B7B" w:rsidTr="4D4A9660" w14:paraId="61096122" wp14:textId="77777777">
        <w:tc>
          <w:tcPr>
            <w:tcW w:w="1550" w:type="dxa"/>
            <w:vMerge/>
            <w:tcMar/>
            <w:vAlign w:val="center"/>
          </w:tcPr>
          <w:p w:rsidRPr="00AD1D06" w:rsidR="00BB5B7B" w:rsidP="00BB5B7B" w:rsidRDefault="00BB5B7B" w14:paraId="7D34F5C7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BB5B7B" w:rsidP="00BB5B7B" w:rsidRDefault="00BB5B7B" w14:paraId="5F882576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Pr="00A3333E" w:rsidR="00BB5B7B" w:rsidP="00BB5B7B" w:rsidRDefault="00A3333E" w14:paraId="24CE3CFB" wp14:textId="77777777">
            <w:pPr>
              <w:rPr>
                <w:rStyle w:val="a9"/>
                <w:rFonts w:hint="eastAsia"/>
                <w:color w:val="auto"/>
              </w:rPr>
            </w:pPr>
            <w:r w:rsidRPr="00A3333E">
              <w:rPr>
                <w:rStyle w:val="a9"/>
                <w:rFonts w:hint="eastAsia"/>
                <w:color w:val="auto"/>
              </w:rPr>
              <w:t>가입한</w:t>
            </w:r>
            <w:r w:rsidRPr="00A3333E">
              <w:rPr>
                <w:rStyle w:val="a9"/>
                <w:rFonts w:hint="eastAsia"/>
                <w:color w:val="auto"/>
              </w:rPr>
              <w:t xml:space="preserve"> </w:t>
            </w:r>
            <w:r w:rsidRPr="00A3333E">
              <w:rPr>
                <w:rStyle w:val="a9"/>
                <w:color w:val="auto"/>
              </w:rPr>
              <w:t>ID</w:t>
            </w:r>
            <w:r w:rsidRPr="00A3333E">
              <w:rPr>
                <w:rStyle w:val="a9"/>
                <w:rFonts w:hint="eastAsia"/>
                <w:color w:val="auto"/>
              </w:rPr>
              <w:t>를</w:t>
            </w:r>
            <w:r w:rsidRPr="00A3333E"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출력한다</w:t>
            </w:r>
          </w:p>
        </w:tc>
      </w:tr>
      <w:tr xmlns:wp14="http://schemas.microsoft.com/office/word/2010/wordml" w:rsidRPr="00AD1D06" w:rsidR="00BB5B7B" w:rsidTr="4D4A9660" w14:paraId="0AB4598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099D4D9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BB5B7B" w:rsidP="4D4A9660" w:rsidRDefault="00A3333E" w14:paraId="13AA8A7F" wp14:textId="3FA93D68">
            <w:pPr>
              <w:pStyle w:val="aa"/>
              <w:rPr>
                <w:rStyle w:val="a9"/>
                <w:rFonts w:ascii="Batang" w:eastAsia="Malgun Gothic"/>
                <w:b w:val="0"/>
                <w:bCs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A3333E" w:rsidP="4D4A9660" w:rsidRDefault="00A3333E" w14:paraId="74C9AA57" wp14:textId="15214FAF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</w:p>
        </w:tc>
      </w:tr>
      <w:tr xmlns:wp14="http://schemas.microsoft.com/office/word/2010/wordml" w:rsidRPr="00AD1D06" w:rsidR="00BB5B7B" w:rsidTr="4D4A9660" w14:paraId="0CE2CEB0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0FB059A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BB5B7B" w:rsidP="00BB5B7B" w:rsidRDefault="00BB5B7B" w14:paraId="4799B8FB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BB5B7B" w:rsidP="00BB5B7B" w:rsidRDefault="00BB5B7B" w14:paraId="4D77B54B" wp14:textId="7777777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이메일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주소가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없는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AD1D06" w:rsidR="00BB5B7B" w:rsidP="4D4A9660" w:rsidRDefault="00BB5B7B" w14:paraId="76FC97DD" wp14:textId="679E93D4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</w:t>
            </w:r>
            <w:r w:rsidRPr="4D4A9660" w:rsidR="00BB5B7B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 xml:space="preserve">1. </w:t>
            </w:r>
            <w:proofErr w:type="spellStart"/>
            <w:r w:rsidRPr="4D4A9660" w:rsidR="2B5BC46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해당</w:t>
            </w:r>
            <w:proofErr w:type="spellEnd"/>
            <w:r w:rsidRPr="4D4A9660" w:rsidR="00BB5B7B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이메일로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가입된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ID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가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없다는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메</w:t>
            </w:r>
            <w:r w:rsidRPr="4D4A9660" w:rsidR="4E884E62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시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지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를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출력한다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.</w:t>
            </w:r>
          </w:p>
        </w:tc>
      </w:tr>
      <w:tr xmlns:wp14="http://schemas.microsoft.com/office/word/2010/wordml" w:rsidRPr="00AD1D06" w:rsidR="00A3333E" w:rsidTr="4D4A9660" w14:paraId="1AA58340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A3333E" w:rsidP="00BB5B7B" w:rsidRDefault="00A3333E" w14:paraId="6D8A3DF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A3333E" w:rsidP="00BB5B7B" w:rsidRDefault="00A3333E" w14:paraId="049D9066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A3333E" w:rsidP="00BB5B7B" w:rsidRDefault="00A3333E" w14:paraId="21EB1569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B</w:t>
            </w:r>
            <w:r>
              <w:rPr>
                <w:rStyle w:val="a9"/>
                <w:color w:val="auto"/>
              </w:rPr>
              <w:t xml:space="preserve">02 </w:t>
            </w:r>
          </w:p>
        </w:tc>
      </w:tr>
      <w:tr xmlns:wp14="http://schemas.microsoft.com/office/word/2010/wordml" w:rsidRPr="00AD1D06" w:rsidR="00A3333E" w:rsidTr="4D4A9660" w14:paraId="4DA6648C" wp14:textId="77777777">
        <w:tc>
          <w:tcPr>
            <w:tcW w:w="1550" w:type="dxa"/>
            <w:vMerge/>
            <w:tcMar/>
            <w:vAlign w:val="center"/>
          </w:tcPr>
          <w:p w:rsidRPr="00AD1D06" w:rsidR="00A3333E" w:rsidP="00BB5B7B" w:rsidRDefault="00A3333E" w14:paraId="0B4020A7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A3333E" w:rsidP="00BB5B7B" w:rsidRDefault="00A3333E" w14:paraId="56D53CAB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  <w:tcMar/>
          </w:tcPr>
          <w:p w:rsidRPr="00A3333E" w:rsidR="00A3333E" w:rsidP="4D4A9660" w:rsidRDefault="00A3333E" w14:paraId="36A3C024" wp14:textId="25D158AC">
            <w:pPr>
              <w:rPr>
                <w:rStyle w:val="a9"/>
                <w:color w:val="auto"/>
              </w:rPr>
            </w:pPr>
            <w:r w:rsidRPr="4D4A9660" w:rsidR="00A3333E">
              <w:rPr>
                <w:rStyle w:val="a9"/>
                <w:color w:val="auto"/>
              </w:rPr>
              <w:t>B</w:t>
            </w:r>
            <w:r w:rsidRPr="4D4A9660" w:rsidR="00A3333E">
              <w:rPr>
                <w:rStyle w:val="a9"/>
                <w:color w:val="auto"/>
              </w:rPr>
              <w:t>01</w:t>
            </w:r>
            <w:r w:rsidRPr="4D4A9660" w:rsidR="00A3333E">
              <w:rPr>
                <w:rStyle w:val="a9"/>
                <w:color w:val="auto"/>
              </w:rPr>
              <w:t>→</w:t>
            </w:r>
            <w:r w:rsidRPr="4D4A9660" w:rsidR="00A3333E">
              <w:rPr>
                <w:rStyle w:val="a9"/>
                <w:color w:val="auto"/>
              </w:rPr>
              <w:t xml:space="preserve"> E</w:t>
            </w:r>
            <w:r w:rsidRPr="4D4A9660" w:rsidR="00A3333E">
              <w:rPr>
                <w:rStyle w:val="a9"/>
                <w:color w:val="auto"/>
              </w:rPr>
              <w:t>01</w:t>
            </w:r>
            <w:r w:rsidRPr="4D4A9660" w:rsidR="00A3333E">
              <w:rPr>
                <w:rStyle w:val="a9"/>
                <w:color w:val="auto"/>
              </w:rPr>
              <w:t>→</w:t>
            </w:r>
            <w:r w:rsidRPr="4D4A9660" w:rsidR="00A3333E">
              <w:rPr>
                <w:rStyle w:val="a9"/>
                <w:color w:val="auto"/>
              </w:rPr>
              <w:t xml:space="preserve"> </w:t>
            </w:r>
            <w:r w:rsidRPr="4D4A9660" w:rsidR="1B774AFC">
              <w:rPr>
                <w:rStyle w:val="a9"/>
                <w:color w:val="auto"/>
              </w:rPr>
              <w:t>SN001</w:t>
            </w:r>
          </w:p>
        </w:tc>
      </w:tr>
    </w:tbl>
    <w:p w:rsidR="4D4A9660" w:rsidRDefault="4D4A9660" w14:paraId="7E295502" w14:textId="73E4D41C"/>
    <w:p xmlns:wp14="http://schemas.microsoft.com/office/word/2010/wordml" w:rsidR="00BB5B7B" w:rsidP="00BB5B7B" w:rsidRDefault="00BB5B7B" w14:paraId="4F904CB7" wp14:textId="77777777"/>
    <w:p xmlns:wp14="http://schemas.microsoft.com/office/word/2010/wordml" w:rsidR="00BB5B7B" w:rsidP="00BB5B7B" w:rsidRDefault="00BB5B7B" w14:paraId="06971CD3" wp14:textId="77777777"/>
    <w:p xmlns:wp14="http://schemas.microsoft.com/office/word/2010/wordml" w:rsidR="00BB5B7B" w:rsidP="00BB5B7B" w:rsidRDefault="00BB5B7B" w14:paraId="00C8B26B" wp14:textId="77777777">
      <w:pPr>
        <w:pStyle w:val="4"/>
      </w:pPr>
      <w:r>
        <w:rPr>
          <w:rFonts w:hint="eastAsia"/>
        </w:rPr>
        <w:t>ID: U</w:t>
      </w:r>
      <w:r>
        <w:t>C014 :</w:t>
      </w:r>
      <w:r w:rsidRPr="00AD1D06">
        <w:rPr>
          <w:rStyle w:val="1Char"/>
          <w:rFonts w:hint="eastAsia"/>
          <w:color w:val="000000"/>
        </w:rPr>
        <w:t xml:space="preserve"> </w:t>
      </w:r>
      <w:r>
        <w:rPr>
          <w:rStyle w:val="8Char"/>
          <w:rFonts w:hint="eastAsia"/>
          <w:color w:val="000000"/>
        </w:rPr>
        <w:t>비밀번호를 찾는</w:t>
      </w:r>
      <w:r w:rsidRPr="00AD1D06">
        <w:rPr>
          <w:rStyle w:val="8Char"/>
          <w:rFonts w:hint="eastAsia"/>
          <w:color w:val="000000"/>
        </w:rPr>
        <w:t>다</w:t>
      </w:r>
      <w:r>
        <w:rPr>
          <w:rFonts w:hint="eastAsia"/>
        </w:rPr>
        <w:t xml:space="preserve"> </w:t>
      </w:r>
      <w:r w:rsidR="00A3333E">
        <w:t xml:space="preserve">-&gt; </w:t>
      </w:r>
      <w:r w:rsidR="00A3333E">
        <w:rPr>
          <w:rFonts w:hint="eastAsia"/>
        </w:rPr>
        <w:t>표보다 아래 주소 참고</w:t>
      </w:r>
      <w:r w:rsidR="00A3333E">
        <w:t>…</w:t>
      </w:r>
    </w:p>
    <w:p xmlns:wp14="http://schemas.microsoft.com/office/word/2010/wordml" w:rsidRPr="00A3333E" w:rsidR="00A3333E" w:rsidP="00A3333E" w:rsidRDefault="00A3333E" w14:paraId="622FFCE5" wp14:textId="77777777">
      <w:pPr>
        <w:rPr>
          <w:rFonts w:hint="eastAsia"/>
        </w:rPr>
      </w:pPr>
      <w:hyperlink w:history="1" r:id="rId12">
        <w:r w:rsidRPr="008E0801">
          <w:rPr>
            <w:rStyle w:val="a6"/>
          </w:rPr>
          <w:t>https://parkhyeonchae.github.io/2020/03/30/django-project-12/</w:t>
        </w:r>
      </w:hyperlink>
      <w:r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BB5B7B" w:rsidTr="4D4A9660" w14:paraId="75813FB2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407979C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00BB5B7B" w:rsidRDefault="00BB5B7B" w14:paraId="1BC79350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/>
                <w:color w:val="000000"/>
              </w:rPr>
              <w:t>회원가입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입력했던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아이디를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바탕으로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비밀번호를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찾는다</w:t>
            </w:r>
          </w:p>
        </w:tc>
      </w:tr>
      <w:tr xmlns:wp14="http://schemas.microsoft.com/office/word/2010/wordml" w:rsidRPr="00AD1D06" w:rsidR="00BB5B7B" w:rsidTr="4D4A9660" w14:paraId="475EEE3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43D0451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00BB5B7B" w:rsidRDefault="00BB5B7B" w14:paraId="36F2174C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사용자</w:t>
            </w:r>
            <w:r>
              <w:rPr>
                <w:rStyle w:val="a9"/>
                <w:rFonts w:hint="eastAsia"/>
                <w:color w:val="auto"/>
              </w:rPr>
              <w:t>,</w:t>
            </w:r>
            <w:r>
              <w:rPr>
                <w:rStyle w:val="a9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BB5B7B" w:rsidTr="4D4A9660" w14:paraId="5BAF9BD9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79ACF752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4D4A9660" w:rsidRDefault="00BB5B7B" w14:paraId="7C544207" wp14:textId="3331C47C">
            <w:pPr>
              <w:pStyle w:val="a"/>
              <w:rPr>
                <w:rStyle w:val="a9"/>
                <w:color w:val="auto"/>
              </w:rPr>
            </w:pPr>
            <w:r w:rsidRPr="4D4A9660" w:rsidR="00BB5B7B">
              <w:rPr>
                <w:rStyle w:val="a9"/>
                <w:color w:val="auto"/>
              </w:rPr>
              <w:t>비밀번호</w:t>
            </w:r>
            <w:r w:rsidRPr="4D4A9660" w:rsidR="00BB5B7B">
              <w:rPr>
                <w:rStyle w:val="a9"/>
                <w:color w:val="auto"/>
              </w:rPr>
              <w:t xml:space="preserve"> </w:t>
            </w:r>
            <w:r w:rsidRPr="4D4A9660" w:rsidR="00BB5B7B">
              <w:rPr>
                <w:rStyle w:val="a9"/>
                <w:color w:val="auto"/>
              </w:rPr>
              <w:t>찾기</w:t>
            </w:r>
            <w:r w:rsidRPr="4D4A9660" w:rsidR="00BB5B7B">
              <w:rPr>
                <w:rStyle w:val="a9"/>
                <w:color w:val="auto"/>
              </w:rPr>
              <w:t xml:space="preserve"> </w:t>
            </w:r>
            <w:r w:rsidRPr="4D4A9660" w:rsidR="00BB5B7B">
              <w:rPr>
                <w:rStyle w:val="a9"/>
                <w:color w:val="auto"/>
              </w:rPr>
              <w:t>요청</w:t>
            </w:r>
            <w:r w:rsidRPr="4D4A9660" w:rsidR="34BE5923">
              <w:rPr>
                <w:rStyle w:val="a9"/>
                <w:color w:val="auto"/>
              </w:rPr>
              <w:t>, 로그인 페이지에서 시작한다.</w:t>
            </w:r>
          </w:p>
          <w:p w:rsidRPr="00AD1D06" w:rsidR="00BB5B7B" w:rsidP="4D4A9660" w:rsidRDefault="00BB5B7B" w14:paraId="79EA0AB2" wp14:textId="6A55CEA2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34BE5923">
              <w:rPr>
                <w:rStyle w:val="a9"/>
                <w:rFonts w:ascii="Batang" w:hAnsi="Times New Roman" w:eastAsia="Malgun Gothic" w:cs="Times New Roman"/>
                <w:color w:val="auto"/>
              </w:rPr>
              <w:t>SNS 가입이 아닌 앱 내 회원가입 회원이어야 한다.</w:t>
            </w:r>
          </w:p>
        </w:tc>
      </w:tr>
      <w:tr xmlns:wp14="http://schemas.microsoft.com/office/word/2010/wordml" w:rsidRPr="00AD1D06" w:rsidR="00BB5B7B" w:rsidTr="4D4A9660" w14:paraId="08455880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46B2FBD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BB5B7B" w:rsidP="4D4A9660" w:rsidRDefault="00DD3C39" w14:paraId="27F37CDD" wp14:textId="77777777">
            <w:pPr>
              <w:rPr>
                <w:rStyle w:val="a9"/>
                <w:color w:val="auto"/>
              </w:rPr>
            </w:pPr>
            <w:r w:rsidRPr="4D4A9660" w:rsidR="00DD3C39">
              <w:rPr>
                <w:rStyle w:val="a9"/>
                <w:color w:val="auto"/>
              </w:rPr>
              <w:t>U</w:t>
            </w:r>
            <w:r w:rsidRPr="4D4A9660" w:rsidR="00DD3C39">
              <w:rPr>
                <w:rStyle w:val="a9"/>
                <w:color w:val="auto"/>
              </w:rPr>
              <w:t xml:space="preserve">C023 </w:t>
            </w:r>
            <w:r w:rsidRPr="4D4A9660" w:rsidR="00BB5B7B">
              <w:rPr>
                <w:rStyle w:val="a9"/>
                <w:color w:val="auto"/>
              </w:rPr>
              <w:t>비밀번호</w:t>
            </w:r>
            <w:r w:rsidRPr="4D4A9660" w:rsidR="00BB5B7B">
              <w:rPr>
                <w:rStyle w:val="a9"/>
                <w:color w:val="auto"/>
              </w:rPr>
              <w:t xml:space="preserve"> </w:t>
            </w:r>
            <w:r w:rsidRPr="4D4A9660" w:rsidR="00BB5B7B">
              <w:rPr>
                <w:rStyle w:val="a9"/>
                <w:color w:val="auto"/>
              </w:rPr>
              <w:t>변경</w:t>
            </w:r>
            <w:r w:rsidRPr="4D4A9660" w:rsidR="00BB5B7B">
              <w:rPr>
                <w:rStyle w:val="a9"/>
                <w:color w:val="auto"/>
              </w:rPr>
              <w:t xml:space="preserve"> </w:t>
            </w:r>
            <w:r w:rsidRPr="4D4A9660" w:rsidR="00BB5B7B">
              <w:rPr>
                <w:rStyle w:val="a9"/>
                <w:color w:val="auto"/>
              </w:rPr>
              <w:t>창으로</w:t>
            </w:r>
            <w:r w:rsidRPr="4D4A9660" w:rsidR="00BB5B7B">
              <w:rPr>
                <w:rStyle w:val="a9"/>
                <w:color w:val="auto"/>
              </w:rPr>
              <w:t xml:space="preserve"> </w:t>
            </w:r>
            <w:r w:rsidRPr="4D4A9660" w:rsidR="00BB5B7B">
              <w:rPr>
                <w:rStyle w:val="a9"/>
                <w:color w:val="auto"/>
              </w:rPr>
              <w:t>이동한다</w:t>
            </w:r>
          </w:p>
        </w:tc>
      </w:tr>
      <w:tr xmlns:wp14="http://schemas.microsoft.com/office/word/2010/wordml" w:rsidRPr="00AD1D06" w:rsidR="00A3333E" w:rsidTr="4D4A9660" w14:paraId="7B283BD3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A3333E" w:rsidP="00BB5B7B" w:rsidRDefault="00A3333E" w14:paraId="77E90DC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A3333E" w:rsidP="00BB5B7B" w:rsidRDefault="00A3333E" w14:paraId="73FD3413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A3333E" w:rsidP="00BB5B7B" w:rsidRDefault="00A3333E" w14:paraId="199532C2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I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,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이메일을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입력한다</w:t>
            </w:r>
          </w:p>
        </w:tc>
      </w:tr>
      <w:tr xmlns:wp14="http://schemas.microsoft.com/office/word/2010/wordml" w:rsidRPr="00AD1D06" w:rsidR="00A3333E" w:rsidTr="4D4A9660" w14:paraId="1E75BAE8" wp14:textId="77777777">
        <w:tc>
          <w:tcPr>
            <w:tcW w:w="1550" w:type="dxa"/>
            <w:vMerge/>
            <w:tcMar/>
            <w:vAlign w:val="center"/>
          </w:tcPr>
          <w:p w:rsidRPr="00AD1D06" w:rsidR="00A3333E" w:rsidP="00BB5B7B" w:rsidRDefault="00A3333E" w14:paraId="2A1F701D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A3333E" w:rsidP="00BB5B7B" w:rsidRDefault="00A3333E" w14:paraId="0305B64F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A3333E" w:rsidP="00BB5B7B" w:rsidRDefault="00A3333E" w14:paraId="525C06B5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이메일로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인증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메시지를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보낸다</w:t>
            </w:r>
          </w:p>
        </w:tc>
      </w:tr>
      <w:tr xmlns:wp14="http://schemas.microsoft.com/office/word/2010/wordml" w:rsidRPr="00AD1D06" w:rsidR="00A3333E" w:rsidTr="4D4A9660" w14:paraId="5DDDA0BA" wp14:textId="77777777">
        <w:tc>
          <w:tcPr>
            <w:tcW w:w="1550" w:type="dxa"/>
            <w:vMerge/>
            <w:tcMar/>
            <w:vAlign w:val="center"/>
          </w:tcPr>
          <w:p w:rsidRPr="00AD1D06" w:rsidR="00A3333E" w:rsidP="00BB5B7B" w:rsidRDefault="00A3333E" w14:paraId="03EFCA41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A3333E" w:rsidP="00BB5B7B" w:rsidRDefault="00A3333E" w14:paraId="2782B018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A3333E" w:rsidP="00BB5B7B" w:rsidRDefault="00A3333E" w14:paraId="4BDD698A" wp14:textId="77777777">
            <w:pPr>
              <w:rPr>
                <w:rStyle w:val="a9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인증번호를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입력한다</w:t>
            </w:r>
          </w:p>
        </w:tc>
      </w:tr>
      <w:tr xmlns:wp14="http://schemas.microsoft.com/office/word/2010/wordml" w:rsidRPr="00AD1D06" w:rsidR="00A3333E" w:rsidTr="4D4A9660" w14:paraId="0FEDA293" wp14:textId="77777777">
        <w:tc>
          <w:tcPr>
            <w:tcW w:w="1550" w:type="dxa"/>
            <w:vMerge/>
            <w:tcMar/>
            <w:vAlign w:val="center"/>
          </w:tcPr>
          <w:p w:rsidRPr="00AD1D06" w:rsidR="00A3333E" w:rsidP="00BB5B7B" w:rsidRDefault="00A3333E" w14:paraId="5F96A722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="00A3333E" w:rsidP="00BB5B7B" w:rsidRDefault="00A3333E" w14:paraId="4BA3C84D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B0</w:t>
            </w:r>
            <w:r>
              <w:rPr>
                <w:rStyle w:val="a9"/>
                <w:color w:val="auto"/>
              </w:rPr>
              <w:t>4</w:t>
            </w:r>
          </w:p>
        </w:tc>
        <w:tc>
          <w:tcPr>
            <w:tcW w:w="6042" w:type="dxa"/>
            <w:shd w:val="clear" w:color="auto" w:fill="auto"/>
            <w:tcMar/>
          </w:tcPr>
          <w:p w:rsidR="00A3333E" w:rsidP="00BB5B7B" w:rsidRDefault="00A3333E" w14:paraId="781D83D8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비밀번호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변경창으로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이동한다</w:t>
            </w:r>
          </w:p>
        </w:tc>
      </w:tr>
      <w:tr xmlns:wp14="http://schemas.microsoft.com/office/word/2010/wordml" w:rsidRPr="00AD1D06" w:rsidR="00BB5B7B" w:rsidTr="4D4A9660" w14:paraId="4E8FF037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BB5B7B" w:rsidP="00BB5B7B" w:rsidRDefault="00BB5B7B" w14:paraId="38A202E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BB5B7B" w:rsidP="00BB5B7B" w:rsidRDefault="00BB5B7B" w14:paraId="5C34DBE0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="00BB5B7B" w:rsidP="4D4A9660" w:rsidRDefault="00A3333E" w14:paraId="329F2467" wp14:textId="23743EA8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6B47148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일치하는 이메일이 없어서 </w:t>
            </w:r>
            <w:r w:rsidRPr="4D4A9660" w:rsidR="00A3333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인증번호를</w:t>
            </w:r>
            <w:r w:rsidRPr="4D4A9660" w:rsidR="00A3333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A3333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받지</w:t>
            </w:r>
            <w:r w:rsidRPr="4D4A9660" w:rsidR="00A3333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A3333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못한</w:t>
            </w:r>
            <w:r w:rsidRPr="4D4A9660" w:rsidR="00A3333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A3333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경우</w:t>
            </w:r>
          </w:p>
          <w:p w:rsidRPr="00AD1D06" w:rsidR="00BB5B7B" w:rsidP="00BB5B7B" w:rsidRDefault="00BB5B7B" w14:paraId="66E9AD9F" wp14:textId="77777777">
            <w:pPr>
              <w:pStyle w:val="aa"/>
              <w:ind w:firstLine="200" w:firstLineChars="100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-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1. </w:t>
            </w:r>
            <w:r w:rsidR="00A3333E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이메일을</w:t>
            </w:r>
            <w:r w:rsidR="00A3333E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A3333E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다시</w:t>
            </w:r>
            <w:r w:rsidR="00A3333E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A3333E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입력한다</w:t>
            </w:r>
          </w:p>
        </w:tc>
      </w:tr>
      <w:tr xmlns:wp14="http://schemas.microsoft.com/office/word/2010/wordml" w:rsidRPr="00AD1D06" w:rsidR="00BB5B7B" w:rsidTr="4D4A9660" w14:paraId="30455882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BB5B7B" w:rsidP="00BB5B7B" w:rsidRDefault="00BB5B7B" w14:paraId="05F8215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BB5B7B" w:rsidP="00BB5B7B" w:rsidRDefault="00BB5B7B" w14:paraId="239FDBE1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BB5B7B" w:rsidP="00BB5B7B" w:rsidRDefault="00BB5B7B" w14:paraId="6547DCD3" wp14:textId="7777777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등록된</w:t>
            </w: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I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없을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AD1D06" w:rsidR="00BB5B7B" w:rsidP="4D4A9660" w:rsidRDefault="00BB5B7B" w14:paraId="74847129" wp14:textId="3F3FD42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-1.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등록된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I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가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없다는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메</w:t>
            </w:r>
            <w:r w:rsidRPr="4D4A9660" w:rsidR="3002E17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시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지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를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출력한다</w:t>
            </w:r>
            <w:r w:rsidRPr="4D4A9660" w:rsidR="00BB5B7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.</w:t>
            </w:r>
          </w:p>
        </w:tc>
      </w:tr>
      <w:tr xmlns:wp14="http://schemas.microsoft.com/office/word/2010/wordml" w:rsidRPr="00AD1D06" w:rsidR="00A3333E" w:rsidTr="4D4A9660" w14:paraId="182D43ED" wp14:textId="77777777">
        <w:tc>
          <w:tcPr>
            <w:tcW w:w="1550" w:type="dxa"/>
            <w:vMerge/>
            <w:tcMar/>
            <w:vAlign w:val="center"/>
          </w:tcPr>
          <w:p w:rsidRPr="00AD1D06" w:rsidR="00A3333E" w:rsidP="00A3333E" w:rsidRDefault="00A3333E" w14:paraId="5B95CD12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3333E" w:rsidR="00A3333E" w:rsidP="00A3333E" w:rsidRDefault="00A3333E" w14:paraId="6FED0F37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</w:pPr>
            <w:r w:rsidRPr="00A3333E">
              <w:rPr>
                <w:rStyle w:val="a9"/>
                <w:rFonts w:hint="eastAsia"/>
                <w:b w:val="0"/>
                <w:bCs/>
                <w:color w:val="auto"/>
              </w:rPr>
              <w:t>E</w:t>
            </w:r>
            <w:r w:rsidRPr="00A3333E">
              <w:rPr>
                <w:rStyle w:val="a9"/>
                <w:b w:val="0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Pr="00A3333E" w:rsidR="00A3333E" w:rsidP="00A3333E" w:rsidRDefault="00A3333E" w14:paraId="7AF7FE1C" wp14:textId="77777777">
            <w:pPr>
              <w:rPr>
                <w:rStyle w:val="a9"/>
                <w:bCs/>
                <w:color w:val="auto"/>
              </w:rPr>
            </w:pPr>
            <w:r w:rsidRPr="00A3333E">
              <w:rPr>
                <w:rStyle w:val="a9"/>
                <w:rFonts w:hint="eastAsia"/>
                <w:bCs/>
                <w:color w:val="auto"/>
              </w:rPr>
              <w:t>인증번호가</w:t>
            </w:r>
            <w:r w:rsidRPr="00A3333E">
              <w:rPr>
                <w:rStyle w:val="a9"/>
                <w:rFonts w:hint="eastAsia"/>
                <w:bCs/>
                <w:color w:val="auto"/>
              </w:rPr>
              <w:t xml:space="preserve"> </w:t>
            </w:r>
            <w:r w:rsidRPr="00A3333E">
              <w:rPr>
                <w:rStyle w:val="a9"/>
                <w:rFonts w:hint="eastAsia"/>
                <w:bCs/>
                <w:color w:val="auto"/>
              </w:rPr>
              <w:t>틀린</w:t>
            </w:r>
            <w:r w:rsidRPr="00A3333E">
              <w:rPr>
                <w:rStyle w:val="a9"/>
                <w:rFonts w:hint="eastAsia"/>
                <w:bCs/>
                <w:color w:val="auto"/>
              </w:rPr>
              <w:t xml:space="preserve"> </w:t>
            </w:r>
            <w:r w:rsidRPr="00A3333E">
              <w:rPr>
                <w:rStyle w:val="a9"/>
                <w:rFonts w:hint="eastAsia"/>
                <w:bCs/>
                <w:color w:val="auto"/>
              </w:rPr>
              <w:t>경우</w:t>
            </w:r>
          </w:p>
          <w:p w:rsidRPr="00A3333E" w:rsidR="00A3333E" w:rsidP="00A3333E" w:rsidRDefault="00A3333E" w14:paraId="1B59D507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bCs/>
                <w:color w:val="auto"/>
                <w:szCs w:val="24"/>
              </w:rPr>
            </w:pPr>
            <w:r w:rsidRPr="00A3333E">
              <w:rPr>
                <w:rStyle w:val="a9"/>
                <w:rFonts w:hint="eastAsia"/>
                <w:b w:val="0"/>
                <w:bCs/>
                <w:color w:val="auto"/>
              </w:rPr>
              <w:t xml:space="preserve"> </w:t>
            </w:r>
            <w:r w:rsidRPr="00A3333E">
              <w:rPr>
                <w:rStyle w:val="a9"/>
                <w:b w:val="0"/>
                <w:bCs/>
                <w:color w:val="auto"/>
              </w:rPr>
              <w:t xml:space="preserve">-1. </w:t>
            </w:r>
            <w:r w:rsidRPr="00A3333E">
              <w:rPr>
                <w:rStyle w:val="a9"/>
                <w:rFonts w:hint="eastAsia"/>
                <w:b w:val="0"/>
                <w:bCs/>
                <w:color w:val="auto"/>
              </w:rPr>
              <w:t>인증번호가 일치하지 않다는 메시지를 출력한다</w:t>
            </w:r>
          </w:p>
        </w:tc>
      </w:tr>
      <w:tr xmlns:wp14="http://schemas.microsoft.com/office/word/2010/wordml" w:rsidRPr="00AD1D06" w:rsidR="00A3333E" w:rsidTr="4D4A9660" w14:paraId="5B2F98C1" wp14:textId="77777777">
        <w:tc>
          <w:tcPr>
            <w:tcW w:w="1550" w:type="dxa"/>
            <w:vMerge/>
            <w:tcMar/>
            <w:vAlign w:val="center"/>
          </w:tcPr>
          <w:p w:rsidRPr="00AD1D06" w:rsidR="00A3333E" w:rsidP="00A3333E" w:rsidRDefault="00A3333E" w14:paraId="5220BBB2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A3333E" w:rsidP="4D4A9660" w:rsidRDefault="00A3333E" w14:paraId="63414C14" wp14:textId="678ADD0B">
            <w:pPr>
              <w:jc w:val="center"/>
              <w:rPr>
                <w:rStyle w:val="a9"/>
                <w:color w:val="auto"/>
              </w:rPr>
            </w:pPr>
            <w:r w:rsidRPr="4D4A9660" w:rsidR="5A1CE983">
              <w:rPr>
                <w:rStyle w:val="a9"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A3333E" w:rsidP="4D4A9660" w:rsidRDefault="00A3333E" w14:paraId="568D8AA7" wp14:textId="1D5E4B50">
            <w:pPr>
              <w:rPr>
                <w:rStyle w:val="a9"/>
                <w:color w:val="auto"/>
              </w:rPr>
            </w:pPr>
            <w:r w:rsidRPr="4D4A9660" w:rsidR="5A1CE983">
              <w:rPr>
                <w:rStyle w:val="a9"/>
                <w:color w:val="auto"/>
              </w:rPr>
              <w:t>이메일이 일치한 걸 확인했는데, 인증번호를 받지 못한 경우</w:t>
            </w:r>
          </w:p>
          <w:p w:rsidRPr="00AD1D06" w:rsidR="00A3333E" w:rsidP="4D4A9660" w:rsidRDefault="00A3333E" w14:paraId="02C4FBD7" wp14:textId="061419BB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A1CE983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 -1. 인증번호를 </w:t>
            </w:r>
            <w:r w:rsidRPr="4D4A9660" w:rsidR="5A1CE983">
              <w:rPr>
                <w:rStyle w:val="a9"/>
                <w:rFonts w:ascii="Batang" w:hAnsi="Times New Roman" w:eastAsia="Malgun Gothic" w:cs="Times New Roman"/>
                <w:color w:val="auto"/>
              </w:rPr>
              <w:t>한</w:t>
            </w:r>
            <w:r w:rsidRPr="4D4A9660" w:rsidR="5A1CE983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 번 더 보내준다(다시 보내기 버튼)</w:t>
            </w:r>
          </w:p>
        </w:tc>
      </w:tr>
      <w:tr xmlns:wp14="http://schemas.microsoft.com/office/word/2010/wordml" w:rsidRPr="00AD1D06" w:rsidR="00A3333E" w:rsidTr="4D4A9660" w14:paraId="321CE665" wp14:textId="77777777">
        <w:tc>
          <w:tcPr>
            <w:tcW w:w="1514" w:type="dxa"/>
            <w:vMerge w:val="restart"/>
            <w:shd w:val="clear" w:color="auto" w:fill="CCCCCC"/>
            <w:tcMar/>
            <w:vAlign w:val="center"/>
          </w:tcPr>
          <w:p w:rsidRPr="00AD1D06" w:rsidR="00A3333E" w:rsidP="00A3333E" w:rsidRDefault="00A3333E" w14:paraId="40AF8192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A3333E" w:rsidP="00A3333E" w:rsidRDefault="00A3333E" w14:paraId="7B5EF2D9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A3333E" w:rsidP="00A3333E" w:rsidRDefault="00A3333E" w14:paraId="0C502910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B</w:t>
            </w:r>
            <w:r>
              <w:rPr>
                <w:rStyle w:val="a9"/>
                <w:color w:val="auto"/>
              </w:rPr>
              <w:t xml:space="preserve">02 </w:t>
            </w:r>
            <w:r w:rsidRPr="003B620C">
              <w:rPr>
                <w:rStyle w:val="a9"/>
                <w:rFonts w:hint="eastAsia"/>
                <w:color w:val="auto"/>
              </w:rPr>
              <w:t>→</w:t>
            </w:r>
            <w:r w:rsidRPr="003B620C">
              <w:rPr>
                <w:rStyle w:val="a9"/>
                <w:rFonts w:hint="eastAsia"/>
                <w:color w:val="auto"/>
              </w:rPr>
              <w:t xml:space="preserve"> </w:t>
            </w:r>
            <w:r w:rsidRPr="003B620C">
              <w:rPr>
                <w:rStyle w:val="a9"/>
                <w:color w:val="auto"/>
              </w:rPr>
              <w:t>B03</w:t>
            </w:r>
            <w:r w:rsidRPr="003B620C" w:rsidR="003B620C">
              <w:rPr>
                <w:rStyle w:val="a9"/>
                <w:rFonts w:hint="eastAsia"/>
                <w:color w:val="auto"/>
              </w:rPr>
              <w:t>→</w:t>
            </w:r>
            <w:r w:rsidRPr="003B620C" w:rsidR="003B620C">
              <w:rPr>
                <w:rStyle w:val="a9"/>
                <w:rFonts w:hint="eastAsia"/>
                <w:color w:val="auto"/>
              </w:rPr>
              <w:t xml:space="preserve"> B</w:t>
            </w:r>
            <w:r w:rsidRPr="003B620C" w:rsidR="003B620C">
              <w:rPr>
                <w:rStyle w:val="a9"/>
                <w:color w:val="auto"/>
              </w:rPr>
              <w:t>04</w:t>
            </w:r>
          </w:p>
        </w:tc>
      </w:tr>
      <w:tr w:rsidR="4D4A9660" w:rsidTr="4D4A9660" w14:paraId="48D7799E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45CC9EA4"/>
        </w:tc>
        <w:tc>
          <w:tcPr>
            <w:tcW w:w="930" w:type="dxa"/>
            <w:shd w:val="clear" w:color="auto" w:fill="auto"/>
            <w:tcMar/>
          </w:tcPr>
          <w:p w:rsidR="0D4F3505" w:rsidP="4D4A9660" w:rsidRDefault="0D4F3505" w14:paraId="7B73E905" w14:textId="3F751673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0D4F3505">
              <w:rPr>
                <w:rStyle w:val="a9"/>
                <w:rFonts w:ascii="Batang" w:hAnsi="Times New Roman" w:eastAsia="Malgun Gothic" w:cs="Times New Roman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  <w:tcMar/>
          </w:tcPr>
          <w:p w:rsidR="0D4F3505" w:rsidP="4D4A9660" w:rsidRDefault="0D4F3505" w14:paraId="07B7A4DB" w14:textId="7D555C91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0D4F3505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0D4F3505">
              <w:rPr>
                <w:rStyle w:val="a9"/>
                <w:color w:val="auto"/>
              </w:rPr>
              <w:t>→B02→ D01</w:t>
            </w:r>
            <w:r w:rsidRPr="4D4A9660" w:rsidR="59FFA98C">
              <w:rPr>
                <w:rStyle w:val="a9"/>
                <w:color w:val="auto"/>
              </w:rPr>
              <w:t>→B02→B03→B04</w:t>
            </w:r>
          </w:p>
        </w:tc>
      </w:tr>
      <w:tr w:rsidR="4D4A9660" w:rsidTr="4D4A9660" w14:paraId="2B8CE973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5E8DB753"/>
        </w:tc>
        <w:tc>
          <w:tcPr>
            <w:tcW w:w="930" w:type="dxa"/>
            <w:shd w:val="clear" w:color="auto" w:fill="auto"/>
            <w:tcMar/>
          </w:tcPr>
          <w:p w:rsidR="59FFA98C" w:rsidP="4D4A9660" w:rsidRDefault="59FFA98C" w14:paraId="69E570E7" w14:textId="71191B9C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9FFA98C">
              <w:rPr>
                <w:rStyle w:val="a9"/>
                <w:rFonts w:ascii="Batang" w:hAnsi="Times New Roman" w:eastAsia="Malgun Gothic" w:cs="Times New Roman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  <w:tcMar/>
          </w:tcPr>
          <w:p w:rsidR="59FFA98C" w:rsidP="4D4A9660" w:rsidRDefault="59FFA98C" w14:paraId="24018CED" w14:textId="6421CFB7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9FFA98C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59FFA98C">
              <w:rPr>
                <w:rStyle w:val="a9"/>
                <w:color w:val="auto"/>
              </w:rPr>
              <w:t>→E01→SN001</w:t>
            </w:r>
          </w:p>
        </w:tc>
      </w:tr>
      <w:tr w:rsidR="4D4A9660" w:rsidTr="4D4A9660" w14:paraId="0F50893D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26AD6826"/>
        </w:tc>
        <w:tc>
          <w:tcPr>
            <w:tcW w:w="930" w:type="dxa"/>
            <w:shd w:val="clear" w:color="auto" w:fill="auto"/>
            <w:tcMar/>
          </w:tcPr>
          <w:p w:rsidR="59FFA98C" w:rsidP="4D4A9660" w:rsidRDefault="59FFA98C" w14:paraId="6093DB5B" w14:textId="07BCC8EF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9FFA98C">
              <w:rPr>
                <w:rStyle w:val="a9"/>
                <w:rFonts w:ascii="Batang" w:hAnsi="Times New Roman" w:eastAsia="Malgun Gothic" w:cs="Times New Roman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  <w:tcMar/>
          </w:tcPr>
          <w:p w:rsidR="59FFA98C" w:rsidP="4D4A9660" w:rsidRDefault="59FFA98C" w14:paraId="0B3837CD" w14:textId="79AD1E66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9FFA98C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59FFA98C">
              <w:rPr>
                <w:rStyle w:val="a9"/>
                <w:color w:val="auto"/>
              </w:rPr>
              <w:t>→B02→B03→E02→B03→B04</w:t>
            </w:r>
          </w:p>
        </w:tc>
      </w:tr>
      <w:tr w:rsidR="4D4A9660" w:rsidTr="4D4A9660" w14:paraId="32C06404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2CF2F68D"/>
        </w:tc>
        <w:tc>
          <w:tcPr>
            <w:tcW w:w="930" w:type="dxa"/>
            <w:shd w:val="clear" w:color="auto" w:fill="auto"/>
            <w:tcMar/>
          </w:tcPr>
          <w:p w:rsidR="59FFA98C" w:rsidP="4D4A9660" w:rsidRDefault="59FFA98C" w14:paraId="73C8D640" w14:textId="7E144679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9FFA98C">
              <w:rPr>
                <w:rStyle w:val="a9"/>
                <w:rFonts w:ascii="Batang" w:hAnsi="Times New Roman" w:eastAsia="Malgun Gothic" w:cs="Times New Roman"/>
                <w:color w:val="auto"/>
              </w:rPr>
              <w:t>S</w:t>
            </w:r>
            <w:r w:rsidRPr="4D4A9660" w:rsidR="134E331D">
              <w:rPr>
                <w:rStyle w:val="a9"/>
                <w:rFonts w:ascii="Batang" w:hAnsi="Times New Roman" w:eastAsia="Malgun Gothic" w:cs="Times New Roman"/>
                <w:color w:val="auto"/>
              </w:rPr>
              <w:t>N</w:t>
            </w:r>
            <w:r w:rsidRPr="4D4A9660" w:rsidR="59FFA98C">
              <w:rPr>
                <w:rStyle w:val="a9"/>
                <w:rFonts w:ascii="Batang" w:hAnsi="Times New Roman" w:eastAsia="Malgun Gothic" w:cs="Times New Roman"/>
                <w:color w:val="auto"/>
              </w:rPr>
              <w:t>005</w:t>
            </w:r>
          </w:p>
        </w:tc>
        <w:tc>
          <w:tcPr>
            <w:tcW w:w="5872" w:type="dxa"/>
            <w:shd w:val="clear" w:color="auto" w:fill="auto"/>
            <w:tcMar/>
          </w:tcPr>
          <w:p w:rsidR="59FFA98C" w:rsidP="4D4A9660" w:rsidRDefault="59FFA98C" w14:paraId="78AA495F" w14:textId="7AF9B44E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9FFA98C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59FFA98C">
              <w:rPr>
                <w:rStyle w:val="a9"/>
                <w:color w:val="auto"/>
              </w:rPr>
              <w:t>→B02→E03→B02→B03→B04</w:t>
            </w:r>
          </w:p>
        </w:tc>
      </w:tr>
    </w:tbl>
    <w:p xmlns:wp14="http://schemas.microsoft.com/office/word/2010/wordml" w:rsidR="008A0B8C" w:rsidP="008A0B8C" w:rsidRDefault="008A0B8C" w14:paraId="4F80634D" wp14:textId="77777777">
      <w:pPr>
        <w:pStyle w:val="4"/>
        <w:rPr>
          <w:rFonts w:hint="eastAsia"/>
        </w:rPr>
      </w:pPr>
      <w:r>
        <w:rPr>
          <w:rFonts w:hint="eastAsia"/>
        </w:rPr>
        <w:t>ID: U</w:t>
      </w:r>
      <w:r>
        <w:t>C021 :</w:t>
      </w:r>
      <w:r w:rsidRPr="00AD1D06">
        <w:rPr>
          <w:rStyle w:val="1Char"/>
          <w:rFonts w:hint="eastAsia"/>
          <w:color w:val="000000"/>
        </w:rPr>
        <w:t xml:space="preserve"> </w:t>
      </w:r>
      <w:r>
        <w:rPr>
          <w:rStyle w:val="8Char"/>
          <w:rFonts w:hint="eastAsia"/>
          <w:color w:val="000000"/>
        </w:rPr>
        <w:t>프로필을 등록</w:t>
      </w:r>
      <w:r w:rsidRPr="00AD1D06">
        <w:rPr>
          <w:rStyle w:val="8Char"/>
          <w:rFonts w:hint="eastAsia"/>
          <w:color w:val="000000"/>
        </w:rPr>
        <w:t xml:space="preserve"> 한다</w:t>
      </w:r>
      <w:r>
        <w:rPr>
          <w:rFonts w:hint="eastAsia"/>
        </w:rPr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8A0B8C" w:rsidTr="4D4A9660" w14:paraId="065B1B1F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404A084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8A0B8C" w14:paraId="70FD73E8" wp14:textId="77777777">
            <w:pPr>
              <w:rPr>
                <w:rStyle w:val="a9"/>
                <w:rFonts w:hint="eastAsia"/>
                <w:color w:val="auto"/>
              </w:rPr>
            </w:pPr>
            <w:proofErr w:type="spellStart"/>
            <w:r w:rsidRPr="00CC4708">
              <w:rPr>
                <w:rFonts w:hint="eastAsia"/>
                <w:color w:val="000000"/>
              </w:rPr>
              <w:t>반려견</w:t>
            </w:r>
            <w:proofErr w:type="spellEnd"/>
            <w:r w:rsidRPr="00CC4708">
              <w:rPr>
                <w:rFonts w:hint="eastAsia"/>
                <w:color w:val="000000"/>
              </w:rPr>
              <w:t>/</w:t>
            </w:r>
            <w:r w:rsidRPr="00CC4708">
              <w:rPr>
                <w:rFonts w:hint="eastAsia"/>
                <w:color w:val="000000"/>
              </w:rPr>
              <w:t>사람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프로필을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등록한다</w:t>
            </w:r>
          </w:p>
        </w:tc>
      </w:tr>
      <w:tr xmlns:wp14="http://schemas.microsoft.com/office/word/2010/wordml" w:rsidRPr="00AD1D06" w:rsidR="008A0B8C" w:rsidTr="4D4A9660" w14:paraId="123D4142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1D016C1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BB5B7B" w14:paraId="7CCBF6C7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8A0B8C" w:rsidTr="4D4A9660" w14:paraId="0E1FD4D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28DB625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3B620C" w14:paraId="19053820" wp14:textId="21465794">
            <w:pPr>
              <w:pStyle w:val="4"/>
              <w:numPr>
                <w:numId w:val="0"/>
              </w:numPr>
              <w:ind w:left="0"/>
              <w:rPr>
                <w:rStyle w:val="a9"/>
                <w:color w:val="auto"/>
              </w:rPr>
            </w:pPr>
            <w:r w:rsidRPr="4D4A9660" w:rsidR="4DC5B5C3">
              <w:rPr>
                <w:rStyle w:val="a9"/>
                <w:color w:val="auto"/>
              </w:rPr>
              <w:t>U</w:t>
            </w:r>
            <w:r w:rsidRPr="4D4A9660" w:rsidR="4DC5B5C3">
              <w:rPr>
                <w:rStyle w:val="a9"/>
                <w:color w:val="auto"/>
              </w:rPr>
              <w:t xml:space="preserve">C011 </w:t>
            </w:r>
            <w:r w:rsidRPr="4D4A9660" w:rsidR="4DC5B5C3">
              <w:rPr>
                <w:rStyle w:val="a9"/>
                <w:color w:val="auto"/>
              </w:rPr>
              <w:t>로그인을</w:t>
            </w:r>
            <w:r w:rsidRPr="4D4A9660" w:rsidR="4DC5B5C3">
              <w:rPr>
                <w:rStyle w:val="a9"/>
                <w:color w:val="auto"/>
              </w:rPr>
              <w:t xml:space="preserve"> </w:t>
            </w:r>
            <w:r w:rsidRPr="4D4A9660" w:rsidR="4DC5B5C3">
              <w:rPr>
                <w:rStyle w:val="a9"/>
                <w:color w:val="auto"/>
              </w:rPr>
              <w:t>한다</w:t>
            </w:r>
            <w:r w:rsidRPr="4D4A9660" w:rsidR="42B8B204">
              <w:rPr>
                <w:rStyle w:val="a9"/>
                <w:color w:val="auto"/>
              </w:rPr>
              <w:t xml:space="preserve">, </w:t>
            </w:r>
            <w:r w:rsidR="42B8B204">
              <w:rPr/>
              <w:t>UC063</w:t>
            </w:r>
            <w:r w:rsidR="42B8B204">
              <w:rPr/>
              <w:t xml:space="preserve"> </w:t>
            </w:r>
            <w:r w:rsidRPr="4D4A9660" w:rsidR="42B8B204">
              <w:rPr>
                <w:rStyle w:val="8Char"/>
                <w:color w:val="000000" w:themeColor="text1" w:themeTint="FF" w:themeShade="FF"/>
              </w:rPr>
              <w:t>마이페이지 정보를 확인한다, 프로필 수정 페이지로 이동한다(B01).</w:t>
            </w:r>
          </w:p>
        </w:tc>
      </w:tr>
      <w:tr xmlns:wp14="http://schemas.microsoft.com/office/word/2010/wordml" w:rsidRPr="00AD1D06" w:rsidR="008A0B8C" w:rsidTr="4D4A9660" w14:paraId="27F8167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3ABF203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3B620C" w14:paraId="68BD92F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초기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설정</w:t>
            </w:r>
            <w:r>
              <w:rPr>
                <w:rStyle w:val="a9"/>
                <w:rFonts w:hint="eastAsia"/>
                <w:color w:val="auto"/>
              </w:rPr>
              <w:t>/</w:t>
            </w:r>
            <w:r>
              <w:rPr>
                <w:rStyle w:val="a9"/>
                <w:rFonts w:hint="eastAsia"/>
                <w:color w:val="auto"/>
              </w:rPr>
              <w:t>이전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설정에서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프로필이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변경된다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8A0B8C" w:rsidTr="4D4A9660" w14:paraId="1ED12BC3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006435E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1E8D8B58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485283" w14:paraId="56A4E4A8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마이페이지의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프로필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수정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페이지로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들어간다</w:t>
            </w:r>
          </w:p>
        </w:tc>
      </w:tr>
      <w:tr xmlns:wp14="http://schemas.microsoft.com/office/word/2010/wordml" w:rsidRPr="00AD1D06" w:rsidR="00485283" w:rsidTr="4D4A9660" w14:paraId="32FA3B5A" wp14:textId="77777777">
        <w:tc>
          <w:tcPr>
            <w:tcW w:w="1550" w:type="dxa"/>
            <w:vMerge/>
            <w:tcMar/>
            <w:vAlign w:val="center"/>
          </w:tcPr>
          <w:p w:rsidRPr="00AD1D06" w:rsidR="00485283" w:rsidP="00606138" w:rsidRDefault="00485283" w14:paraId="13CB595B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485283" w:rsidP="00606138" w:rsidRDefault="00485283" w14:paraId="158DE324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="00485283" w:rsidP="00606138" w:rsidRDefault="00485283" w14:paraId="13A2FC88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사람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프로필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(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닉네임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/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소개</w:t>
            </w:r>
            <w:r w:rsidR="00213DAB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)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변경이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필요한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 w:rsidR="00917451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변경한다</w:t>
            </w:r>
          </w:p>
        </w:tc>
      </w:tr>
      <w:tr xmlns:wp14="http://schemas.microsoft.com/office/word/2010/wordml" w:rsidRPr="00AD1D06" w:rsidR="00485283" w:rsidTr="4D4A9660" w14:paraId="78C8A4C8" wp14:textId="77777777">
        <w:tc>
          <w:tcPr>
            <w:tcW w:w="1550" w:type="dxa"/>
            <w:vMerge/>
            <w:tcMar/>
            <w:vAlign w:val="center"/>
          </w:tcPr>
          <w:p w:rsidRPr="00AD1D06" w:rsidR="00485283" w:rsidP="00606138" w:rsidRDefault="00485283" w14:paraId="6D9C8D39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485283" w:rsidP="00606138" w:rsidRDefault="00485283" w14:paraId="02AE8AA8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03</w:t>
            </w:r>
          </w:p>
        </w:tc>
        <w:tc>
          <w:tcPr>
            <w:tcW w:w="6042" w:type="dxa"/>
            <w:shd w:val="clear" w:color="auto" w:fill="auto"/>
            <w:tcMar/>
          </w:tcPr>
          <w:p w:rsidR="00485283" w:rsidP="4D4A9660" w:rsidRDefault="00917451" w14:paraId="2C91F7DF" wp14:textId="1EA10E74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proofErr w:type="spellStart"/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반려견</w:t>
            </w:r>
            <w:proofErr w:type="spellEnd"/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프로필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(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이름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/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사진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/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성격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/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종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)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변경이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필요한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경우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변경한다</w:t>
            </w:r>
            <w:r w:rsidRPr="4D4A9660" w:rsidR="5BFA91A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(반려견 여부)</w:t>
            </w:r>
          </w:p>
        </w:tc>
      </w:tr>
      <w:tr xmlns:wp14="http://schemas.microsoft.com/office/word/2010/wordml" w:rsidRPr="00AD1D06" w:rsidR="00485283" w:rsidTr="4D4A9660" w14:paraId="776255C7" wp14:textId="77777777">
        <w:tc>
          <w:tcPr>
            <w:tcW w:w="1550" w:type="dxa"/>
            <w:vMerge/>
            <w:tcMar/>
            <w:vAlign w:val="center"/>
          </w:tcPr>
          <w:p w:rsidRPr="00AD1D06" w:rsidR="00485283" w:rsidP="00606138" w:rsidRDefault="00485283" w14:paraId="675E05EE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485283" w:rsidP="00606138" w:rsidRDefault="00485283" w14:paraId="31A6DA93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04</w:t>
            </w:r>
          </w:p>
        </w:tc>
        <w:tc>
          <w:tcPr>
            <w:tcW w:w="6042" w:type="dxa"/>
            <w:shd w:val="clear" w:color="auto" w:fill="auto"/>
            <w:tcMar/>
          </w:tcPr>
          <w:p w:rsidR="00485283" w:rsidP="00606138" w:rsidRDefault="00917451" w14:paraId="352242E8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저장버튼을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누른다</w:t>
            </w:r>
          </w:p>
        </w:tc>
      </w:tr>
      <w:tr xmlns:wp14="http://schemas.microsoft.com/office/word/2010/wordml" w:rsidRPr="00AD1D06" w:rsidR="008A0B8C" w:rsidTr="4D4A9660" w14:paraId="186AB8CB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384155E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2FC17F8B" wp14:textId="65326E81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6CBABD15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0BF9D52D" wp14:textId="5042CBBD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7119FC08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변경된 내용이 없는 경우</w:t>
            </w:r>
          </w:p>
          <w:p w:rsidRPr="00AD1D06" w:rsidR="008A0B8C" w:rsidP="4D4A9660" w:rsidRDefault="008A0B8C" w14:paraId="0A4F7224" wp14:textId="72ECE93D">
            <w:pPr>
              <w:pStyle w:val="aa"/>
              <w:jc w:val="left"/>
              <w:rPr>
                <w:rStyle w:val="a9"/>
                <w:rFonts w:ascii="Dotum" w:hAnsi="Dotum" w:eastAsia="Dotum" w:cs="Batang"/>
                <w:b w:val="1"/>
                <w:bCs w:val="1"/>
                <w:color w:val="auto"/>
              </w:rPr>
            </w:pPr>
            <w:r w:rsidRPr="4D4A9660" w:rsidR="7119FC08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-1. 저장 버튼이 </w:t>
            </w:r>
            <w:proofErr w:type="gramStart"/>
            <w:r w:rsidRPr="4D4A9660" w:rsidR="7119FC08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활성화 되지</w:t>
            </w:r>
            <w:proofErr w:type="gramEnd"/>
            <w:r w:rsidRPr="4D4A9660" w:rsidR="7119FC08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않는다</w:t>
            </w:r>
          </w:p>
        </w:tc>
      </w:tr>
      <w:tr xmlns:wp14="http://schemas.microsoft.com/office/word/2010/wordml" w:rsidRPr="00AD1D06" w:rsidR="008A0B8C" w:rsidTr="4D4A9660" w14:paraId="6499ADEB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2B14905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3BD5980C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</w:t>
            </w:r>
            <w:r w:rsidR="00917451"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="008A0B8C" w:rsidP="00606138" w:rsidRDefault="00917451" w14:paraId="5BFF448E" wp14:textId="7777777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금지어가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들어간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AD1D06" w:rsidR="00917451" w:rsidP="4D4A9660" w:rsidRDefault="00917451" w14:paraId="2073D3A6" wp14:textId="5C03F5B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-1.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경고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메</w:t>
            </w:r>
            <w:r w:rsidRPr="4D4A9660" w:rsidR="00C58F0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시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지가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뜬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뒤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다시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입력하도록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요구한다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.</w:t>
            </w:r>
          </w:p>
        </w:tc>
      </w:tr>
      <w:tr xmlns:wp14="http://schemas.microsoft.com/office/word/2010/wordml" w:rsidRPr="00AD1D06" w:rsidR="00917451" w:rsidTr="4D4A9660" w14:paraId="5713FDF4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917451" w:rsidP="00606138" w:rsidRDefault="00917451" w14:paraId="7EF56B8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917451" w:rsidP="00606138" w:rsidRDefault="00917451" w14:paraId="4D68BAFA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17451" w:rsidP="00606138" w:rsidRDefault="00917451" w14:paraId="0449A53E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</w:p>
        </w:tc>
      </w:tr>
      <w:tr xmlns:wp14="http://schemas.microsoft.com/office/word/2010/wordml" w:rsidRPr="00AD1D06" w:rsidR="00917451" w:rsidTr="4D4A9660" w14:paraId="3643A6B9" wp14:textId="77777777">
        <w:tc>
          <w:tcPr>
            <w:tcW w:w="1550" w:type="dxa"/>
            <w:vMerge/>
            <w:tcMar/>
            <w:vAlign w:val="center"/>
          </w:tcPr>
          <w:p w:rsidRPr="00AD1D06" w:rsidR="00917451" w:rsidP="00606138" w:rsidRDefault="00917451" w14:paraId="5AE48A43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917451" w:rsidP="00606138" w:rsidRDefault="00917451" w14:paraId="0E6659E4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17451" w:rsidP="00606138" w:rsidRDefault="00917451" w14:paraId="46D965EA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E01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</w:p>
        </w:tc>
      </w:tr>
      <w:tr w:rsidR="4D4A9660" w:rsidTr="4D4A9660" w14:paraId="3EF25424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632FD7F0"/>
        </w:tc>
        <w:tc>
          <w:tcPr>
            <w:tcW w:w="930" w:type="dxa"/>
            <w:shd w:val="clear" w:color="auto" w:fill="auto"/>
            <w:tcMar/>
          </w:tcPr>
          <w:p w:rsidR="54A2452F" w:rsidP="4D4A9660" w:rsidRDefault="54A2452F" w14:paraId="733EA4F9" w14:textId="23E48D91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4A2452F">
              <w:rPr>
                <w:rStyle w:val="a9"/>
                <w:rFonts w:ascii="Batang" w:hAnsi="Times New Roman" w:eastAsia="Malgun Gothic" w:cs="Times New Roman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  <w:tcMar/>
          </w:tcPr>
          <w:p w:rsidR="54A2452F" w:rsidP="4D4A9660" w:rsidRDefault="54A2452F" w14:paraId="0938726D" w14:textId="6B817B90">
            <w:pPr>
              <w:rPr>
                <w:rStyle w:val="a9"/>
                <w:color w:val="auto"/>
              </w:rPr>
            </w:pPr>
            <w:r w:rsidRPr="4D4A9660" w:rsidR="54A2452F">
              <w:rPr>
                <w:rStyle w:val="a9"/>
                <w:color w:val="auto"/>
              </w:rPr>
              <w:t>B01</w:t>
            </w:r>
            <w:r w:rsidRPr="4D4A9660" w:rsidR="54A2452F">
              <w:rPr>
                <w:rStyle w:val="a9"/>
                <w:color w:val="auto"/>
              </w:rPr>
              <w:t>→</w:t>
            </w:r>
            <w:r w:rsidRPr="4D4A9660" w:rsidR="54A2452F">
              <w:rPr>
                <w:rStyle w:val="a9"/>
                <w:color w:val="auto"/>
              </w:rPr>
              <w:t xml:space="preserve"> </w:t>
            </w:r>
            <w:r w:rsidRPr="4D4A9660" w:rsidR="54A2452F">
              <w:rPr>
                <w:rStyle w:val="a9"/>
                <w:color w:val="auto"/>
              </w:rPr>
              <w:t>B02</w:t>
            </w:r>
            <w:r w:rsidRPr="4D4A9660" w:rsidR="54A2452F">
              <w:rPr>
                <w:rStyle w:val="a9"/>
                <w:color w:val="auto"/>
              </w:rPr>
              <w:t>→</w:t>
            </w:r>
            <w:r w:rsidRPr="4D4A9660" w:rsidR="54A2452F">
              <w:rPr>
                <w:rStyle w:val="a9"/>
                <w:color w:val="auto"/>
              </w:rPr>
              <w:t xml:space="preserve"> </w:t>
            </w:r>
            <w:r w:rsidRPr="4D4A9660" w:rsidR="54A2452F">
              <w:rPr>
                <w:rStyle w:val="a9"/>
                <w:color w:val="auto"/>
              </w:rPr>
              <w:t>B03</w:t>
            </w:r>
            <w:r w:rsidRPr="4D4A9660" w:rsidR="54A2452F">
              <w:rPr>
                <w:rStyle w:val="a9"/>
                <w:color w:val="auto"/>
              </w:rPr>
              <w:t>→</w:t>
            </w:r>
            <w:r w:rsidRPr="4D4A9660" w:rsidR="54A2452F">
              <w:rPr>
                <w:rStyle w:val="a9"/>
                <w:color w:val="auto"/>
              </w:rPr>
              <w:t xml:space="preserve"> D01</w:t>
            </w:r>
          </w:p>
          <w:p w:rsidR="4D4A9660" w:rsidP="4D4A9660" w:rsidRDefault="4D4A9660" w14:paraId="055A1CA2" w14:textId="55357C2C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</w:p>
        </w:tc>
      </w:tr>
    </w:tbl>
    <w:p xmlns:wp14="http://schemas.microsoft.com/office/word/2010/wordml" w:rsidR="00AD1D06" w:rsidP="00AD1D06" w:rsidRDefault="00AD1D06" w14:paraId="50F40DEB" wp14:textId="77777777"/>
    <w:p xmlns:wp14="http://schemas.microsoft.com/office/word/2010/wordml" w:rsidR="008A0B8C" w:rsidP="00AD1D06" w:rsidRDefault="008A0B8C" w14:paraId="77A52294" wp14:textId="77777777"/>
    <w:p xmlns:wp14="http://schemas.microsoft.com/office/word/2010/wordml" w:rsidR="008A0B8C" w:rsidP="00AD1D06" w:rsidRDefault="008A0B8C" w14:paraId="007DCDA8" wp14:textId="77777777"/>
    <w:p xmlns:wp14="http://schemas.microsoft.com/office/word/2010/wordml" w:rsidR="008D5A75" w:rsidP="00AD1D06" w:rsidRDefault="008D5A75" w14:paraId="450EA2D7" wp14:textId="77777777"/>
    <w:p xmlns:wp14="http://schemas.microsoft.com/office/word/2010/wordml" w:rsidR="008D5A75" w:rsidP="00AD1D06" w:rsidRDefault="008D5A75" w14:paraId="3DD355C9" wp14:textId="77777777"/>
    <w:p xmlns:wp14="http://schemas.microsoft.com/office/word/2010/wordml" w:rsidR="008D5A75" w:rsidP="00AD1D06" w:rsidRDefault="008D5A75" w14:paraId="1A81F0B1" wp14:textId="77777777"/>
    <w:p xmlns:wp14="http://schemas.microsoft.com/office/word/2010/wordml" w:rsidR="008D5A75" w:rsidP="00AD1D06" w:rsidRDefault="008D5A75" w14:paraId="717AAFBA" wp14:textId="77777777"/>
    <w:p xmlns:wp14="http://schemas.microsoft.com/office/word/2010/wordml" w:rsidR="008D5A75" w:rsidP="00AD1D06" w:rsidRDefault="008D5A75" w14:paraId="56EE48EE" wp14:textId="77777777"/>
    <w:p xmlns:wp14="http://schemas.microsoft.com/office/word/2010/wordml" w:rsidR="008D5A75" w:rsidP="00AD1D06" w:rsidRDefault="008D5A75" w14:paraId="2908EB2C" wp14:textId="77777777"/>
    <w:p xmlns:wp14="http://schemas.microsoft.com/office/word/2010/wordml" w:rsidR="008D5A75" w:rsidP="00AD1D06" w:rsidRDefault="008D5A75" w14:paraId="121FD38A" wp14:textId="77777777"/>
    <w:p xmlns:wp14="http://schemas.microsoft.com/office/word/2010/wordml" w:rsidR="008D5A75" w:rsidP="00AD1D06" w:rsidRDefault="008D5A75" w14:paraId="1FE2DD96" wp14:textId="77777777"/>
    <w:p xmlns:wp14="http://schemas.microsoft.com/office/word/2010/wordml" w:rsidR="008D5A75" w:rsidP="00AD1D06" w:rsidRDefault="008D5A75" w14:paraId="27357532" wp14:textId="77777777"/>
    <w:p xmlns:wp14="http://schemas.microsoft.com/office/word/2010/wordml" w:rsidR="008D5A75" w:rsidP="00AD1D06" w:rsidRDefault="008D5A75" w14:paraId="07F023C8" wp14:textId="77777777"/>
    <w:p xmlns:wp14="http://schemas.microsoft.com/office/word/2010/wordml" w:rsidR="008D5A75" w:rsidP="00AD1D06" w:rsidRDefault="008D5A75" w14:paraId="4BDB5498" wp14:textId="77777777"/>
    <w:p xmlns:wp14="http://schemas.microsoft.com/office/word/2010/wordml" w:rsidR="008D5A75" w:rsidP="00AD1D06" w:rsidRDefault="008D5A75" w14:paraId="2916C19D" wp14:textId="77777777"/>
    <w:p xmlns:wp14="http://schemas.microsoft.com/office/word/2010/wordml" w:rsidR="008D5A75" w:rsidP="00AD1D06" w:rsidRDefault="008D5A75" w14:paraId="74869460" wp14:textId="77777777"/>
    <w:p xmlns:wp14="http://schemas.microsoft.com/office/word/2010/wordml" w:rsidR="008D5A75" w:rsidP="00AD1D06" w:rsidRDefault="008D5A75" w14:paraId="187F57B8" wp14:textId="77777777"/>
    <w:p xmlns:wp14="http://schemas.microsoft.com/office/word/2010/wordml" w:rsidR="008D5A75" w:rsidP="00AD1D06" w:rsidRDefault="008D5A75" w14:paraId="54738AF4" wp14:textId="77777777">
      <w:pPr>
        <w:rPr>
          <w:rFonts w:hint="eastAsia"/>
        </w:rPr>
      </w:pPr>
    </w:p>
    <w:p xmlns:wp14="http://schemas.microsoft.com/office/word/2010/wordml" w:rsidR="008D5A75" w:rsidP="00AD1D06" w:rsidRDefault="008D5A75" w14:paraId="46ABBD8F" wp14:textId="77777777"/>
    <w:p xmlns:wp14="http://schemas.microsoft.com/office/word/2010/wordml" w:rsidR="008D5A75" w:rsidP="00AD1D06" w:rsidRDefault="008D5A75" w14:paraId="06BBA33E" wp14:textId="77777777"/>
    <w:p xmlns:wp14="http://schemas.microsoft.com/office/word/2010/wordml" w:rsidR="008D5A75" w:rsidP="00AD1D06" w:rsidRDefault="008D5A75" w14:paraId="464FCBC1" wp14:textId="77777777">
      <w:pPr>
        <w:rPr>
          <w:rFonts w:hint="eastAsia"/>
        </w:rPr>
      </w:pPr>
    </w:p>
    <w:p xmlns:wp14="http://schemas.microsoft.com/office/word/2010/wordml" w:rsidR="008D5A75" w:rsidP="00AD1D06" w:rsidRDefault="008D5A75" w14:paraId="5C8C6B09" wp14:textId="77777777"/>
    <w:p xmlns:wp14="http://schemas.microsoft.com/office/word/2010/wordml" w:rsidRPr="00AD1D06" w:rsidR="008D5A75" w:rsidP="00AD1D06" w:rsidRDefault="008D5A75" w14:paraId="3382A365" wp14:textId="77777777">
      <w:pPr>
        <w:rPr>
          <w:rFonts w:hint="eastAsia"/>
        </w:rPr>
        <w:sectPr w:rsidRPr="00AD1D06" w:rsidR="008D5A75">
          <w:headerReference w:type="default" r:id="rId13"/>
          <w:footerReference w:type="even" r:id="rId14"/>
          <w:footerReference w:type="default" r:id="rId15"/>
          <w:pgSz w:w="11906" w:h="16838" w:orient="portrait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xmlns:wp14="http://schemas.microsoft.com/office/word/2010/wordml" w:rsidR="008A0B8C" w:rsidP="008A0B8C" w:rsidRDefault="008A0B8C" w14:paraId="05F56F8F" wp14:textId="5CAABE74">
      <w:pPr>
        <w:pStyle w:val="4"/>
        <w:rPr/>
      </w:pPr>
      <w:r w:rsidR="008A0B8C">
        <w:rPr/>
        <w:t>ID: U</w:t>
      </w:r>
      <w:r w:rsidR="008A0B8C">
        <w:rPr/>
        <w:t>C0</w:t>
      </w:r>
      <w:r w:rsidR="00485283">
        <w:rPr/>
        <w:t>22</w:t>
      </w:r>
      <w:r w:rsidR="008A0B8C">
        <w:rPr/>
        <w:t xml:space="preserve"> :</w:t>
      </w:r>
      <w:r w:rsidRPr="775F3794" w:rsidR="008A0B8C">
        <w:rPr>
          <w:rStyle w:val="1Char"/>
          <w:color w:val="000000" w:themeColor="text1" w:themeTint="FF" w:themeShade="FF"/>
        </w:rPr>
        <w:t xml:space="preserve"> </w:t>
      </w:r>
      <w:r w:rsidRPr="775F3794" w:rsidR="008A0B8C">
        <w:rPr>
          <w:rStyle w:val="8Char"/>
          <w:color w:val="000000" w:themeColor="text1" w:themeTint="FF" w:themeShade="FF"/>
        </w:rPr>
        <w:t xml:space="preserve">프로필 숨김 기능을 </w:t>
      </w:r>
      <w:r w:rsidRPr="775F3794" w:rsidR="008A0B8C">
        <w:rPr>
          <w:rStyle w:val="8Char"/>
          <w:color w:val="000000" w:themeColor="text1" w:themeTint="FF" w:themeShade="FF"/>
        </w:rPr>
        <w:t>활성화</w:t>
      </w:r>
      <w:r w:rsidRPr="775F3794" w:rsidR="008A0B8C">
        <w:rPr>
          <w:rStyle w:val="8Char"/>
          <w:color w:val="000000" w:themeColor="text1" w:themeTint="FF" w:themeShade="FF"/>
        </w:rPr>
        <w:t xml:space="preserve"> 한다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8A0B8C" w:rsidTr="775F3794" w14:paraId="3D6E7B58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0D118D1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8A0B8C" w14:paraId="0521C0F5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원하면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사람의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프로필은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필수</w:t>
            </w:r>
            <w:r w:rsidRPr="00CC4708">
              <w:rPr>
                <w:rFonts w:hint="eastAsia"/>
                <w:color w:val="000000"/>
              </w:rPr>
              <w:t>(</w:t>
            </w:r>
            <w:r w:rsidRPr="00CC4708">
              <w:rPr>
                <w:rFonts w:hint="eastAsia"/>
                <w:color w:val="000000"/>
              </w:rPr>
              <w:t>닉네임</w:t>
            </w:r>
            <w:r w:rsidRPr="00CC4708">
              <w:rPr>
                <w:rFonts w:hint="eastAsia"/>
                <w:color w:val="000000"/>
              </w:rPr>
              <w:t>/</w:t>
            </w:r>
            <w:proofErr w:type="spellStart"/>
            <w:r w:rsidRPr="00CC4708">
              <w:rPr>
                <w:rFonts w:hint="eastAsia"/>
                <w:color w:val="000000"/>
              </w:rPr>
              <w:t>반려견</w:t>
            </w:r>
            <w:proofErr w:type="spellEnd"/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여부</w:t>
            </w:r>
            <w:r w:rsidRPr="00CC4708">
              <w:rPr>
                <w:rFonts w:hint="eastAsia"/>
                <w:color w:val="000000"/>
              </w:rPr>
              <w:t>)</w:t>
            </w:r>
            <w:r w:rsidRPr="00CC4708">
              <w:rPr>
                <w:rFonts w:hint="eastAsia"/>
                <w:color w:val="000000"/>
              </w:rPr>
              <w:t>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블라인드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처리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할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</w:tr>
      <w:tr xmlns:wp14="http://schemas.microsoft.com/office/word/2010/wordml" w:rsidRPr="00AD1D06" w:rsidR="008A0B8C" w:rsidTr="775F3794" w14:paraId="28D92C1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0F0A67E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3B620C" w14:paraId="398F58E6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8A0B8C" w:rsidTr="775F3794" w14:paraId="0EC28724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537B1EF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3B620C" w14:paraId="52BFEBE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U</w:t>
            </w:r>
            <w:r>
              <w:rPr>
                <w:rStyle w:val="a9"/>
                <w:color w:val="auto"/>
              </w:rPr>
              <w:t xml:space="preserve">C011 </w:t>
            </w:r>
            <w:r>
              <w:rPr>
                <w:rStyle w:val="a9"/>
                <w:rFonts w:hint="eastAsia"/>
                <w:color w:val="auto"/>
              </w:rPr>
              <w:t>로그인을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한다</w:t>
            </w:r>
          </w:p>
        </w:tc>
      </w:tr>
      <w:tr xmlns:wp14="http://schemas.microsoft.com/office/word/2010/wordml" w:rsidRPr="00AD1D06" w:rsidR="008A0B8C" w:rsidTr="775F3794" w14:paraId="23BEB53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2474DC4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3B620C" w14:paraId="5DDF9EF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프로필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숨김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기능이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활성</w:t>
            </w:r>
            <w:r>
              <w:rPr>
                <w:rStyle w:val="a9"/>
                <w:rFonts w:hint="eastAsia"/>
                <w:color w:val="auto"/>
              </w:rPr>
              <w:t>/</w:t>
            </w:r>
            <w:r>
              <w:rPr>
                <w:rStyle w:val="a9"/>
                <w:rFonts w:hint="eastAsia"/>
                <w:color w:val="auto"/>
              </w:rPr>
              <w:t>비활성화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된다</w:t>
            </w:r>
          </w:p>
        </w:tc>
      </w:tr>
      <w:tr xmlns:wp14="http://schemas.microsoft.com/office/word/2010/wordml" w:rsidRPr="00AD1D06" w:rsidR="008A0B8C" w:rsidTr="775F3794" w14:paraId="3A967EF0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7267851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31A89332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485283" w14:paraId="5E18F175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마이페이지의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프로필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수정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페이지로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들어간다</w:t>
            </w:r>
          </w:p>
        </w:tc>
      </w:tr>
      <w:tr xmlns:wp14="http://schemas.microsoft.com/office/word/2010/wordml" w:rsidRPr="00AD1D06" w:rsidR="008A0B8C" w:rsidTr="775F3794" w14:paraId="32582B30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5C71F136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E571C2" w:rsidRDefault="00485283" w14:paraId="4C29A222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485283" w14:paraId="40FB004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프로필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숨김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버튼을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클릭하여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프로필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숨김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기능을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활성화</w:t>
            </w:r>
            <w:r>
              <w:rPr>
                <w:rStyle w:val="a9"/>
                <w:rFonts w:hint="eastAsia"/>
                <w:color w:val="auto"/>
              </w:rPr>
              <w:t>/</w:t>
            </w:r>
            <w:r>
              <w:rPr>
                <w:rStyle w:val="a9"/>
                <w:rFonts w:hint="eastAsia"/>
                <w:color w:val="auto"/>
              </w:rPr>
              <w:t>비활성화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한다</w:t>
            </w:r>
          </w:p>
        </w:tc>
      </w:tr>
      <w:tr xmlns:wp14="http://schemas.microsoft.com/office/word/2010/wordml" w:rsidRPr="00AD1D06" w:rsidR="008A0B8C" w:rsidTr="775F3794" w14:paraId="2D97A150" wp14:textId="77777777">
        <w:tc>
          <w:tcPr>
            <w:tcW w:w="1514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680F6C2E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775F3794" w:rsidRDefault="008A0B8C" w14:paraId="62199465" wp14:textId="0A9FCD82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775F3794" w:rsidR="36F8668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775F3794" w:rsidRDefault="008A0B8C" w14:paraId="0DA123B1" wp14:textId="00F2E58B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775F3794" w:rsidR="36F8668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프로필이 검색</w:t>
            </w:r>
            <w:r w:rsidRPr="775F3794" w:rsidR="2310D58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불가한 상태</w:t>
            </w:r>
          </w:p>
        </w:tc>
      </w:tr>
      <w:tr w:rsidR="775F3794" w:rsidTr="775F3794" w14:paraId="4F357FD0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112BB97D"/>
        </w:tc>
        <w:tc>
          <w:tcPr>
            <w:tcW w:w="930" w:type="dxa"/>
            <w:shd w:val="clear" w:color="auto" w:fill="auto"/>
            <w:tcMar/>
          </w:tcPr>
          <w:p w:rsidR="2310D58F" w:rsidP="775F3794" w:rsidRDefault="2310D58F" w14:paraId="5F74090C" w14:textId="29E493DB">
            <w:pPr>
              <w:pStyle w:val="aa"/>
              <w:bidi w:val="0"/>
              <w:spacing w:beforeLines="0" w:beforeAutospacing="off" w:afterLines="0" w:afterAutospacing="off" w:line="259" w:lineRule="auto"/>
              <w:ind w:left="0" w:rightChars="0"/>
              <w:jc w:val="center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775F3794" w:rsidR="2310D58F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D02</w:t>
            </w:r>
          </w:p>
        </w:tc>
        <w:tc>
          <w:tcPr>
            <w:tcW w:w="5872" w:type="dxa"/>
            <w:shd w:val="clear" w:color="auto" w:fill="auto"/>
            <w:tcMar/>
          </w:tcPr>
          <w:p w:rsidR="2310D58F" w:rsidP="775F3794" w:rsidRDefault="2310D58F" w14:paraId="08BABA07" w14:textId="29AA2326">
            <w:pPr>
              <w:pStyle w:val="aa"/>
              <w:jc w:val="left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775F3794" w:rsidR="2310D58F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프로필이 검색은 가능하나 디테일한 정보는 숨기는 상태</w:t>
            </w:r>
          </w:p>
        </w:tc>
      </w:tr>
      <w:tr xmlns:wp14="http://schemas.microsoft.com/office/word/2010/wordml" w:rsidRPr="00AD1D06" w:rsidR="00485283" w:rsidTr="775F3794" w14:paraId="01B0488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485283" w:rsidP="00606138" w:rsidRDefault="00485283" w14:paraId="4874202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485283" w:rsidP="00606138" w:rsidRDefault="00485283" w14:paraId="4C4CEA3D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485283" w:rsidP="00606138" w:rsidRDefault="00485283" w14:paraId="50895670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485283" w:rsidTr="775F3794" w14:paraId="5E88221A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3B620C" w:rsidR="00485283" w:rsidP="006C7829" w:rsidRDefault="00485283" w14:paraId="5CB5E58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485283" w:rsidP="00485283" w:rsidRDefault="00485283" w14:paraId="20FED266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485283" w:rsidP="00606138" w:rsidRDefault="00485283" w14:paraId="0B6A3905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</w:p>
        </w:tc>
      </w:tr>
    </w:tbl>
    <w:p xmlns:wp14="http://schemas.microsoft.com/office/word/2010/wordml" w:rsidR="00AD1D06" w:rsidP="00AD1D06" w:rsidRDefault="00AD1D06" w14:paraId="38C1F859" wp14:textId="77777777"/>
    <w:p xmlns:wp14="http://schemas.microsoft.com/office/word/2010/wordml" w:rsidR="008D5A75" w:rsidP="00AD1D06" w:rsidRDefault="008D5A75" w14:paraId="0C8FE7CE" wp14:textId="77777777"/>
    <w:p xmlns:wp14="http://schemas.microsoft.com/office/word/2010/wordml" w:rsidR="00E61421" w:rsidP="00AD1D06" w:rsidRDefault="00E61421" w14:paraId="41004F19" wp14:textId="77777777"/>
    <w:p xmlns:wp14="http://schemas.microsoft.com/office/word/2010/wordml" w:rsidR="00E61421" w:rsidP="00AD1D06" w:rsidRDefault="00E61421" w14:paraId="67C0C651" wp14:textId="77777777"/>
    <w:p xmlns:wp14="http://schemas.microsoft.com/office/word/2010/wordml" w:rsidR="00E61421" w:rsidP="00AD1D06" w:rsidRDefault="00E61421" w14:paraId="308D56CC" wp14:textId="77777777"/>
    <w:p xmlns:wp14="http://schemas.microsoft.com/office/word/2010/wordml" w:rsidR="00E61421" w:rsidP="00AD1D06" w:rsidRDefault="00E61421" w14:paraId="797E50C6" wp14:textId="77777777"/>
    <w:p xmlns:wp14="http://schemas.microsoft.com/office/word/2010/wordml" w:rsidR="00E61421" w:rsidP="00AD1D06" w:rsidRDefault="00E61421" w14:paraId="7B04FA47" wp14:textId="77777777"/>
    <w:p xmlns:wp14="http://schemas.microsoft.com/office/word/2010/wordml" w:rsidR="00E61421" w:rsidP="00AD1D06" w:rsidRDefault="00E61421" w14:paraId="568C698B" wp14:textId="77777777"/>
    <w:p xmlns:wp14="http://schemas.microsoft.com/office/word/2010/wordml" w:rsidR="00E61421" w:rsidP="00AD1D06" w:rsidRDefault="00E61421" w14:paraId="1A939487" wp14:textId="77777777"/>
    <w:p xmlns:wp14="http://schemas.microsoft.com/office/word/2010/wordml" w:rsidR="00E61421" w:rsidP="00AD1D06" w:rsidRDefault="00E61421" w14:paraId="6AA258D8" wp14:textId="77777777"/>
    <w:p xmlns:wp14="http://schemas.microsoft.com/office/word/2010/wordml" w:rsidR="00E61421" w:rsidP="00AD1D06" w:rsidRDefault="00E61421" w14:paraId="6FFBD3EC" wp14:textId="77777777"/>
    <w:p xmlns:wp14="http://schemas.microsoft.com/office/word/2010/wordml" w:rsidR="00E61421" w:rsidP="00AD1D06" w:rsidRDefault="00E61421" w14:paraId="30DCCCAD" wp14:textId="77777777"/>
    <w:p xmlns:wp14="http://schemas.microsoft.com/office/word/2010/wordml" w:rsidR="00E61421" w:rsidP="00AD1D06" w:rsidRDefault="00E61421" w14:paraId="36AF6883" wp14:textId="77777777"/>
    <w:p xmlns:wp14="http://schemas.microsoft.com/office/word/2010/wordml" w:rsidR="00E61421" w:rsidP="00AD1D06" w:rsidRDefault="00E61421" w14:paraId="54C529ED" wp14:textId="77777777"/>
    <w:p xmlns:wp14="http://schemas.microsoft.com/office/word/2010/wordml" w:rsidR="00E61421" w:rsidP="00AD1D06" w:rsidRDefault="00E61421" w14:paraId="1C0157D6" wp14:textId="77777777"/>
    <w:p xmlns:wp14="http://schemas.microsoft.com/office/word/2010/wordml" w:rsidR="00E61421" w:rsidP="00AD1D06" w:rsidRDefault="00E61421" w14:paraId="3691E7B2" wp14:textId="77777777"/>
    <w:p xmlns:wp14="http://schemas.microsoft.com/office/word/2010/wordml" w:rsidR="00E61421" w:rsidP="00AD1D06" w:rsidRDefault="00E61421" w14:paraId="526770CE" wp14:textId="77777777"/>
    <w:p xmlns:wp14="http://schemas.microsoft.com/office/word/2010/wordml" w:rsidR="00E61421" w:rsidP="00AD1D06" w:rsidRDefault="00E61421" w14:paraId="7CBEED82" wp14:textId="77777777"/>
    <w:p xmlns:wp14="http://schemas.microsoft.com/office/word/2010/wordml" w:rsidR="00E61421" w:rsidP="00AD1D06" w:rsidRDefault="00E61421" w14:paraId="6E36661F" wp14:textId="77777777"/>
    <w:p xmlns:wp14="http://schemas.microsoft.com/office/word/2010/wordml" w:rsidR="00E61421" w:rsidP="00AD1D06" w:rsidRDefault="00E61421" w14:paraId="38645DC7" wp14:textId="77777777"/>
    <w:p xmlns:wp14="http://schemas.microsoft.com/office/word/2010/wordml" w:rsidR="00E61421" w:rsidP="00AD1D06" w:rsidRDefault="00E61421" w14:paraId="135E58C4" wp14:textId="77777777"/>
    <w:p xmlns:wp14="http://schemas.microsoft.com/office/word/2010/wordml" w:rsidR="00E61421" w:rsidP="00AD1D06" w:rsidRDefault="00E61421" w14:paraId="62EBF9A1" wp14:textId="77777777"/>
    <w:p xmlns:wp14="http://schemas.microsoft.com/office/word/2010/wordml" w:rsidR="00E61421" w:rsidP="00AD1D06" w:rsidRDefault="00E61421" w14:paraId="0C6C2CD5" wp14:textId="77777777">
      <w:pPr>
        <w:rPr>
          <w:rFonts w:hint="eastAsia"/>
        </w:rPr>
      </w:pPr>
    </w:p>
    <w:p xmlns:wp14="http://schemas.microsoft.com/office/word/2010/wordml" w:rsidR="00DD3C39" w:rsidP="00DD3C39" w:rsidRDefault="00DD3C39" w14:paraId="709E88E4" wp14:textId="77777777"/>
    <w:p xmlns:wp14="http://schemas.microsoft.com/office/word/2010/wordml" w:rsidRPr="00AD1D06" w:rsidR="00DD3C39" w:rsidP="00DD3C39" w:rsidRDefault="00DD3C39" w14:paraId="508C98E9" wp14:textId="77777777">
      <w:pPr>
        <w:rPr>
          <w:rFonts w:hint="eastAsia"/>
        </w:rPr>
        <w:sectPr w:rsidRPr="00AD1D06" w:rsidR="00DD3C39" w:rsidSect="00DD3C39">
          <w:headerReference w:type="default" r:id="rId16"/>
          <w:footerReference w:type="even" r:id="rId17"/>
          <w:footerReference w:type="default" r:id="rId18"/>
          <w:type w:val="continuous"/>
          <w:pgSz w:w="11906" w:h="16838" w:orient="portrait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xmlns:wp14="http://schemas.microsoft.com/office/word/2010/wordml" w:rsidR="00DD3C39" w:rsidP="00DD3C39" w:rsidRDefault="00DD3C39" w14:paraId="142C53DD" wp14:textId="77777777">
      <w:pPr>
        <w:pStyle w:val="4"/>
        <w:rPr>
          <w:rFonts w:hint="eastAsia"/>
        </w:rPr>
      </w:pPr>
      <w:r>
        <w:rPr>
          <w:rFonts w:hint="eastAsia"/>
        </w:rPr>
        <w:t>ID: U</w:t>
      </w:r>
      <w:r>
        <w:t>C023 :</w:t>
      </w:r>
      <w:r w:rsidRPr="00AD1D06">
        <w:rPr>
          <w:rStyle w:val="1Char"/>
          <w:rFonts w:hint="eastAsia"/>
          <w:color w:val="000000"/>
        </w:rPr>
        <w:t xml:space="preserve"> </w:t>
      </w:r>
      <w:r>
        <w:rPr>
          <w:rStyle w:val="8Char"/>
          <w:rFonts w:hint="eastAsia"/>
          <w:color w:val="000000"/>
        </w:rPr>
        <w:t>비밀번호를 변경한다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DD3C39" w:rsidTr="4D4A9660" w14:paraId="54A5C3EA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DD3C39" w:rsidP="0025581A" w:rsidRDefault="00DD3C39" w14:paraId="74B44D8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DD3C39" w:rsidP="4D4A9660" w:rsidRDefault="00DD3C39" w14:paraId="0978A61F" wp14:textId="60F80891">
            <w:pPr>
              <w:rPr>
                <w:color w:val="000000" w:themeColor="text1" w:themeTint="FF" w:themeShade="FF"/>
              </w:rPr>
            </w:pPr>
            <w:r w:rsidRPr="4D4A9660" w:rsidR="7555F387">
              <w:rPr>
                <w:color w:val="000000" w:themeColor="text1" w:themeTint="FF" w:themeShade="FF"/>
              </w:rPr>
              <w:t>회원이</w:t>
            </w:r>
            <w:r w:rsidRPr="4D4A9660" w:rsidR="0292F867">
              <w:rPr>
                <w:color w:val="000000" w:themeColor="text1" w:themeTint="FF" w:themeShade="FF"/>
              </w:rPr>
              <w:t xml:space="preserve"> 비밀번호를 </w:t>
            </w:r>
            <w:r w:rsidRPr="4D4A9660" w:rsidR="03DF5265">
              <w:rPr>
                <w:color w:val="000000" w:themeColor="text1" w:themeTint="FF" w:themeShade="FF"/>
              </w:rPr>
              <w:t>잊</w:t>
            </w:r>
            <w:r w:rsidRPr="4D4A9660" w:rsidR="0292F867">
              <w:rPr>
                <w:color w:val="000000" w:themeColor="text1" w:themeTint="FF" w:themeShade="FF"/>
              </w:rPr>
              <w:t>어버렸을 때,</w:t>
            </w:r>
            <w:r w:rsidRPr="4D4A9660" w:rsidR="7555F387">
              <w:rPr>
                <w:color w:val="000000" w:themeColor="text1" w:themeTint="FF" w:themeShade="FF"/>
              </w:rPr>
              <w:t xml:space="preserve"> 비밀번호를 변경할 수 있다. </w:t>
            </w:r>
          </w:p>
        </w:tc>
      </w:tr>
      <w:tr xmlns:wp14="http://schemas.microsoft.com/office/word/2010/wordml" w:rsidRPr="00AD1D06" w:rsidR="00DD3C39" w:rsidTr="4D4A9660" w14:paraId="7EB465AB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DD3C39" w:rsidP="0025581A" w:rsidRDefault="00DD3C39" w14:paraId="08621B3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DD3C39" w:rsidP="0025581A" w:rsidRDefault="00DD3C39" w14:paraId="44FB3985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DD3C39" w:rsidTr="4D4A9660" w14:paraId="53C418B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DD3C39" w:rsidP="0025581A" w:rsidRDefault="00DD3C39" w14:paraId="546ECB6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DD3C39" w:rsidP="4D4A9660" w:rsidRDefault="00DD3C39" w14:paraId="48CDB484" wp14:textId="0B4C5214">
            <w:pPr>
              <w:rPr>
                <w:rStyle w:val="a9"/>
                <w:color w:val="auto"/>
              </w:rPr>
            </w:pPr>
            <w:r w:rsidRPr="4D4A9660" w:rsidR="00DD3C39">
              <w:rPr>
                <w:rStyle w:val="a9"/>
                <w:color w:val="auto"/>
              </w:rPr>
              <w:t>U</w:t>
            </w:r>
            <w:r w:rsidRPr="4D4A9660" w:rsidR="00DD3C39">
              <w:rPr>
                <w:rStyle w:val="a9"/>
                <w:color w:val="auto"/>
              </w:rPr>
              <w:t>C01</w:t>
            </w:r>
            <w:r w:rsidRPr="4D4A9660" w:rsidR="57C2037D">
              <w:rPr>
                <w:rStyle w:val="a9"/>
                <w:color w:val="auto"/>
              </w:rPr>
              <w:t>4 or UC021</w:t>
            </w:r>
          </w:p>
          <w:p w:rsidRPr="00AD1D06" w:rsidR="00DD3C39" w:rsidP="4D4A9660" w:rsidRDefault="00DD3C39" w14:paraId="6E0C5DCC" wp14:textId="7C2D2DAA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5BFBD65F">
              <w:rPr>
                <w:rStyle w:val="a9"/>
                <w:rFonts w:ascii="Batang" w:hAnsi="Times New Roman" w:eastAsia="Malgun Gothic" w:cs="Times New Roman"/>
                <w:color w:val="auto"/>
              </w:rPr>
              <w:t>SNS 가입이 아닌 앱 내 회원가입 회원이어야 한다.</w:t>
            </w:r>
          </w:p>
        </w:tc>
      </w:tr>
      <w:tr xmlns:wp14="http://schemas.microsoft.com/office/word/2010/wordml" w:rsidRPr="00AD1D06" w:rsidR="00DD3C39" w:rsidTr="4D4A9660" w14:paraId="6A40FD97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DD3C39" w:rsidP="0025581A" w:rsidRDefault="00DD3C39" w14:paraId="31E00D2E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DD3C39" w:rsidP="0025581A" w:rsidRDefault="00917451" w14:paraId="7204A3C5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/>
                <w:color w:val="000000"/>
              </w:rPr>
              <w:t>비밀번호가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변경된다</w:t>
            </w:r>
          </w:p>
        </w:tc>
      </w:tr>
      <w:tr xmlns:wp14="http://schemas.microsoft.com/office/word/2010/wordml" w:rsidRPr="00AD1D06" w:rsidR="00917451" w:rsidTr="4D4A9660" w14:paraId="29F0E8FE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="020EC645" w:rsidP="4D4A9660" w:rsidRDefault="020EC645" w14:paraId="5DFFC8EB" w14:textId="73921E46">
            <w:pPr>
              <w:pStyle w:val="aa"/>
              <w:rPr>
                <w:rFonts w:ascii="Dotum" w:hAnsi="Dotum" w:eastAsia="Dotum" w:cs="Batang"/>
                <w:b w:val="1"/>
                <w:bCs w:val="1"/>
              </w:rPr>
            </w:pPr>
            <w:r w:rsidRPr="4D4A9660" w:rsidR="020EC645">
              <w:rPr>
                <w:rFonts w:ascii="Dotum" w:hAnsi="Dotum" w:eastAsia="Dotum" w:cs="Batang"/>
                <w:b w:val="1"/>
                <w:bCs w:val="1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917451" w:rsidP="4D4A9660" w:rsidRDefault="00917451" w14:paraId="114B476D" wp14:textId="07260013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B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0</w:t>
            </w:r>
            <w:r w:rsidRPr="4D4A9660" w:rsidR="7E28CAA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1</w:t>
            </w:r>
          </w:p>
        </w:tc>
        <w:tc>
          <w:tcPr>
            <w:tcW w:w="6042" w:type="dxa"/>
            <w:shd w:val="clear" w:color="auto" w:fill="auto"/>
            <w:tcMar/>
          </w:tcPr>
          <w:p w:rsidR="00917451" w:rsidP="0025581A" w:rsidRDefault="00917451" w14:paraId="3B1028A3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비밀번호를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변경한다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.</w:t>
            </w:r>
          </w:p>
        </w:tc>
      </w:tr>
      <w:tr xmlns:wp14="http://schemas.microsoft.com/office/word/2010/wordml" w:rsidRPr="00AD1D06" w:rsidR="00917451" w:rsidTr="4D4A9660" w14:paraId="6FE533A6" wp14:textId="77777777">
        <w:tc>
          <w:tcPr>
            <w:tcW w:w="1550" w:type="dxa"/>
            <w:vMerge/>
            <w:tcMar/>
            <w:vAlign w:val="center"/>
          </w:tcPr>
          <w:p w:rsidRPr="00AD1D06" w:rsidR="00917451" w:rsidP="0025581A" w:rsidRDefault="00917451" w14:paraId="44F69B9A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917451" w:rsidP="4D4A9660" w:rsidRDefault="00917451" w14:paraId="03456C0C" wp14:textId="5D7DF7C4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B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0</w:t>
            </w:r>
            <w:r w:rsidRPr="4D4A9660" w:rsidR="12F28616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2</w:t>
            </w:r>
          </w:p>
        </w:tc>
        <w:tc>
          <w:tcPr>
            <w:tcW w:w="6042" w:type="dxa"/>
            <w:shd w:val="clear" w:color="auto" w:fill="auto"/>
            <w:tcMar/>
          </w:tcPr>
          <w:p w:rsidR="00917451" w:rsidP="0025581A" w:rsidRDefault="00917451" w14:paraId="7957DBF7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비밀번호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확인을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한다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.</w:t>
            </w:r>
          </w:p>
        </w:tc>
      </w:tr>
      <w:tr xmlns:wp14="http://schemas.microsoft.com/office/word/2010/wordml" w:rsidRPr="00AD1D06" w:rsidR="00917451" w:rsidTr="4D4A9660" w14:paraId="41DA851F" wp14:textId="77777777">
        <w:tc>
          <w:tcPr>
            <w:tcW w:w="1550" w:type="dxa"/>
            <w:vMerge/>
            <w:tcMar/>
            <w:vAlign w:val="center"/>
          </w:tcPr>
          <w:p w:rsidRPr="00AD1D06" w:rsidR="00917451" w:rsidP="0025581A" w:rsidRDefault="00917451" w14:paraId="5F07D11E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917451" w:rsidP="4D4A9660" w:rsidRDefault="00917451" w14:paraId="34CFADDB" wp14:textId="2CAF387F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B</w:t>
            </w:r>
            <w:r w:rsidRPr="4D4A9660" w:rsidR="7D4E900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0</w:t>
            </w:r>
            <w:r w:rsidRPr="4D4A9660" w:rsidR="25CBA448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3</w:t>
            </w:r>
          </w:p>
        </w:tc>
        <w:tc>
          <w:tcPr>
            <w:tcW w:w="6042" w:type="dxa"/>
            <w:shd w:val="clear" w:color="auto" w:fill="auto"/>
            <w:tcMar/>
          </w:tcPr>
          <w:p w:rsidR="00917451" w:rsidP="0025581A" w:rsidRDefault="00917451" w14:paraId="651AAE4B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비밀번호가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변경되고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,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다시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로그인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하도록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요청한다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.</w:t>
            </w:r>
          </w:p>
        </w:tc>
      </w:tr>
      <w:tr xmlns:wp14="http://schemas.microsoft.com/office/word/2010/wordml" w:rsidRPr="00AD1D06" w:rsidR="00DD3C39" w:rsidTr="4D4A9660" w14:paraId="3E65222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DD3C39" w:rsidP="0025581A" w:rsidRDefault="00DD3C39" w14:paraId="4EEF719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DD3C39" w:rsidP="4D4A9660" w:rsidRDefault="00DD3C39" w14:paraId="41508A3C" wp14:textId="5A30BF07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123F295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DD3C39" w:rsidP="4D4A9660" w:rsidRDefault="00DD3C39" w14:paraId="49E63A4C" wp14:textId="648CF116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123F295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비밀번호를 </w:t>
            </w:r>
            <w:r w:rsidRPr="4D4A9660" w:rsidR="642BA34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잊</w:t>
            </w:r>
            <w:r w:rsidRPr="4D4A9660" w:rsidR="123F295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어버리지 않고, (UC021에서 넘어온 경우)마이페이지에서 변경을 원하는 경우</w:t>
            </w:r>
          </w:p>
          <w:p w:rsidRPr="00AD1D06" w:rsidR="00DD3C39" w:rsidP="4D4A9660" w:rsidRDefault="00DD3C39" w14:paraId="7630163F" wp14:textId="064A3560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123F295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-1. </w:t>
            </w:r>
            <w:r w:rsidRPr="4D4A9660" w:rsidR="50979D6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기존 비밀번호 입력(이메일 </w:t>
            </w:r>
            <w:proofErr w:type="spellStart"/>
            <w:r w:rsidRPr="4D4A9660" w:rsidR="50979D6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or</w:t>
            </w:r>
            <w:proofErr w:type="spellEnd"/>
            <w:r w:rsidRPr="4D4A9660" w:rsidR="50979D6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기존 비번 -&gt; 개발 시 확정)</w:t>
            </w:r>
          </w:p>
          <w:p w:rsidRPr="00AD1D06" w:rsidR="00DD3C39" w:rsidP="4D4A9660" w:rsidRDefault="00DD3C39" w14:paraId="43D6B1D6" wp14:textId="706F256E">
            <w:pPr>
              <w:pStyle w:val="aa"/>
              <w:jc w:val="left"/>
              <w:rPr>
                <w:rStyle w:val="a9"/>
                <w:rFonts w:ascii="Dotum" w:hAnsi="Dotum" w:eastAsia="Dotum" w:cs="Batang"/>
                <w:b w:val="1"/>
                <w:bCs w:val="1"/>
                <w:color w:val="auto"/>
              </w:rPr>
            </w:pPr>
            <w:r w:rsidRPr="4D4A9660" w:rsidR="123F295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-2. 비밀번호 변경</w:t>
            </w:r>
          </w:p>
        </w:tc>
      </w:tr>
      <w:tr xmlns:wp14="http://schemas.microsoft.com/office/word/2010/wordml" w:rsidRPr="00AD1D06" w:rsidR="00DD3C39" w:rsidTr="4D4A9660" w14:paraId="5722DD9F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DD3C39" w:rsidP="0025581A" w:rsidRDefault="00DD3C39" w14:paraId="49A7F854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DD3C39" w:rsidP="0025581A" w:rsidRDefault="00917451" w14:paraId="66E6C0AF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917451" w:rsidP="4D4A9660" w:rsidRDefault="00917451" w14:paraId="7D67C4D2" wp14:textId="15C2FD95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234085C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비밀번호가 일치하지 않을 경우</w:t>
            </w:r>
          </w:p>
          <w:p w:rsidRPr="00AD1D06" w:rsidR="00917451" w:rsidP="4D4A9660" w:rsidRDefault="00917451" w14:paraId="32D2813A" wp14:textId="22D2F929">
            <w:pPr>
              <w:pStyle w:val="aa"/>
              <w:jc w:val="both"/>
              <w:rPr>
                <w:rStyle w:val="a9"/>
                <w:rFonts w:ascii="Dotum" w:hAnsi="Dotum" w:eastAsia="Dotum" w:cs="Batang"/>
                <w:b w:val="1"/>
                <w:bCs w:val="1"/>
                <w:color w:val="auto"/>
              </w:rPr>
            </w:pPr>
          </w:p>
        </w:tc>
      </w:tr>
      <w:tr xmlns:wp14="http://schemas.microsoft.com/office/word/2010/wordml" w:rsidRPr="00AD1D06" w:rsidR="00DD3C39" w:rsidTr="4D4A9660" w14:paraId="1E93833D" wp14:textId="77777777">
        <w:tc>
          <w:tcPr>
            <w:tcW w:w="1514" w:type="dxa"/>
            <w:vMerge w:val="restart"/>
            <w:shd w:val="clear" w:color="auto" w:fill="CCCCCC"/>
            <w:tcMar/>
            <w:vAlign w:val="center"/>
          </w:tcPr>
          <w:p w:rsidRPr="003B620C" w:rsidR="00DD3C39" w:rsidP="0025581A" w:rsidRDefault="00DD3C39" w14:paraId="7368564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DD3C39" w:rsidP="0025581A" w:rsidRDefault="00DD3C39" w14:paraId="2DFB9301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DD3C39" w:rsidP="0025581A" w:rsidRDefault="00DD3C39" w14:paraId="59B260FE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 w:rsidR="00917451">
              <w:rPr>
                <w:rStyle w:val="a9"/>
                <w:rFonts w:hint="eastAsia"/>
                <w:color w:val="auto"/>
              </w:rPr>
              <w:t>→</w:t>
            </w:r>
            <w:r w:rsidR="00917451">
              <w:rPr>
                <w:rStyle w:val="a9"/>
                <w:rFonts w:hint="eastAsia"/>
                <w:color w:val="auto"/>
              </w:rPr>
              <w:t xml:space="preserve"> </w:t>
            </w:r>
            <w:r w:rsidR="00917451">
              <w:rPr>
                <w:rStyle w:val="a9"/>
                <w:color w:val="auto"/>
              </w:rPr>
              <w:t>B03</w:t>
            </w:r>
            <w:r w:rsidRPr="00AD1D06" w:rsidR="00917451">
              <w:rPr>
                <w:rStyle w:val="a9"/>
                <w:rFonts w:hint="eastAsia"/>
                <w:color w:val="auto"/>
              </w:rPr>
              <w:t>→</w:t>
            </w:r>
            <w:r w:rsidR="00917451">
              <w:rPr>
                <w:rStyle w:val="a9"/>
                <w:rFonts w:hint="eastAsia"/>
                <w:color w:val="auto"/>
              </w:rPr>
              <w:t xml:space="preserve"> </w:t>
            </w:r>
            <w:r w:rsidR="00917451">
              <w:rPr>
                <w:rStyle w:val="a9"/>
                <w:color w:val="auto"/>
              </w:rPr>
              <w:t>B04</w:t>
            </w:r>
            <w:r w:rsidRPr="00AD1D06" w:rsidR="00917451">
              <w:rPr>
                <w:rStyle w:val="a9"/>
                <w:rFonts w:hint="eastAsia"/>
                <w:color w:val="auto"/>
              </w:rPr>
              <w:t>→</w:t>
            </w:r>
            <w:r w:rsidR="00917451">
              <w:rPr>
                <w:rStyle w:val="a9"/>
                <w:rFonts w:hint="eastAsia"/>
                <w:color w:val="auto"/>
              </w:rPr>
              <w:t xml:space="preserve"> </w:t>
            </w:r>
            <w:r w:rsidR="00917451">
              <w:rPr>
                <w:rStyle w:val="a9"/>
                <w:color w:val="auto"/>
              </w:rPr>
              <w:t>B05</w:t>
            </w:r>
          </w:p>
        </w:tc>
      </w:tr>
      <w:tr w:rsidR="4D4A9660" w:rsidTr="4D4A9660" w14:paraId="3D8ADD19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572B0F36"/>
        </w:tc>
        <w:tc>
          <w:tcPr>
            <w:tcW w:w="930" w:type="dxa"/>
            <w:shd w:val="clear" w:color="auto" w:fill="auto"/>
            <w:tcMar/>
          </w:tcPr>
          <w:p w:rsidR="435D70BC" w:rsidP="4D4A9660" w:rsidRDefault="435D70BC" w14:paraId="3A0DB1CE" w14:textId="5EC40CA9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435D70BC">
              <w:rPr>
                <w:rStyle w:val="a9"/>
                <w:rFonts w:ascii="Batang" w:hAnsi="Times New Roman" w:eastAsia="Malgun Gothic" w:cs="Times New Roman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  <w:tcMar/>
          </w:tcPr>
          <w:p w:rsidR="435D70BC" w:rsidP="4D4A9660" w:rsidRDefault="435D70BC" w14:paraId="64BC6F27" w14:textId="02E240B5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435D70BC">
              <w:rPr>
                <w:rStyle w:val="a9"/>
                <w:rFonts w:ascii="Batang" w:hAnsi="Times New Roman" w:eastAsia="Malgun Gothic" w:cs="Times New Roman"/>
                <w:color w:val="auto"/>
              </w:rPr>
              <w:t>D01</w:t>
            </w:r>
          </w:p>
        </w:tc>
      </w:tr>
    </w:tbl>
    <w:p xmlns:wp14="http://schemas.microsoft.com/office/word/2010/wordml" w:rsidR="00DD3C39" w:rsidP="00DD3C39" w:rsidRDefault="00DD3C39" w14:paraId="17DBC151" wp14:textId="77777777"/>
    <w:p xmlns:wp14="http://schemas.microsoft.com/office/word/2010/wordml" w:rsidR="008D5A75" w:rsidP="00AD1D06" w:rsidRDefault="008D5A75" w14:paraId="44820AE5" wp14:textId="62B60513">
      <w:hyperlink r:id="Rcd7827f9746d427b">
        <w:r w:rsidRPr="4D4A9660" w:rsidR="04C4FBE2">
          <w:rPr>
            <w:rStyle w:val="a6"/>
          </w:rPr>
          <w:t>https://parkhyeonchae.github.io/2020/03/30/django-project-12/</w:t>
        </w:r>
      </w:hyperlink>
    </w:p>
    <w:p xmlns:wp14="http://schemas.microsoft.com/office/word/2010/wordml" w:rsidR="008D5A75" w:rsidP="4D4A9660" w:rsidRDefault="008D5A75" w14:paraId="6F8BD81B" wp14:textId="190DD122">
      <w:pPr>
        <w:pStyle w:val="a"/>
      </w:pPr>
    </w:p>
    <w:p xmlns:wp14="http://schemas.microsoft.com/office/word/2010/wordml" w:rsidR="00E61421" w:rsidP="00AD1D06" w:rsidRDefault="00E61421" w14:paraId="2613E9C1" wp14:textId="77777777"/>
    <w:p xmlns:wp14="http://schemas.microsoft.com/office/word/2010/wordml" w:rsidR="00E61421" w:rsidP="00AD1D06" w:rsidRDefault="00E61421" w14:paraId="1037B8A3" wp14:textId="77777777"/>
    <w:p xmlns:wp14="http://schemas.microsoft.com/office/word/2010/wordml" w:rsidR="00E61421" w:rsidP="00AD1D06" w:rsidRDefault="00E61421" w14:paraId="687C6DE0" wp14:textId="77777777"/>
    <w:p xmlns:wp14="http://schemas.microsoft.com/office/word/2010/wordml" w:rsidR="00E61421" w:rsidP="00AD1D06" w:rsidRDefault="00E61421" w14:paraId="5B2F9378" wp14:textId="77777777"/>
    <w:p xmlns:wp14="http://schemas.microsoft.com/office/word/2010/wordml" w:rsidR="00E61421" w:rsidP="00AD1D06" w:rsidRDefault="00E61421" w14:paraId="58E6DD4E" wp14:textId="77777777"/>
    <w:p xmlns:wp14="http://schemas.microsoft.com/office/word/2010/wordml" w:rsidR="00E61421" w:rsidP="00AD1D06" w:rsidRDefault="00E61421" w14:paraId="7D3BEE8F" wp14:textId="77777777"/>
    <w:p xmlns:wp14="http://schemas.microsoft.com/office/word/2010/wordml" w:rsidR="00E61421" w:rsidP="00AD1D06" w:rsidRDefault="00E61421" w14:paraId="3B88899E" wp14:textId="77777777"/>
    <w:p xmlns:wp14="http://schemas.microsoft.com/office/word/2010/wordml" w:rsidR="00E61421" w:rsidP="00AD1D06" w:rsidRDefault="00E61421" w14:paraId="69E2BB2B" wp14:textId="77777777"/>
    <w:p xmlns:wp14="http://schemas.microsoft.com/office/word/2010/wordml" w:rsidR="00E61421" w:rsidP="00AD1D06" w:rsidRDefault="00E61421" w14:paraId="57C0D796" wp14:textId="77777777"/>
    <w:p xmlns:wp14="http://schemas.microsoft.com/office/word/2010/wordml" w:rsidR="00E61421" w:rsidP="00AD1D06" w:rsidRDefault="00E61421" w14:paraId="0D142F6F" wp14:textId="77777777"/>
    <w:p xmlns:wp14="http://schemas.microsoft.com/office/word/2010/wordml" w:rsidR="00E61421" w:rsidP="00AD1D06" w:rsidRDefault="00E61421" w14:paraId="4475AD14" wp14:textId="77777777"/>
    <w:p xmlns:wp14="http://schemas.microsoft.com/office/word/2010/wordml" w:rsidR="00E61421" w:rsidP="00AD1D06" w:rsidRDefault="00E61421" w14:paraId="120C4E94" wp14:textId="77777777"/>
    <w:p xmlns:wp14="http://schemas.microsoft.com/office/word/2010/wordml" w:rsidR="00E61421" w:rsidP="00AD1D06" w:rsidRDefault="00E61421" w14:paraId="42AFC42D" wp14:textId="77777777"/>
    <w:p xmlns:wp14="http://schemas.microsoft.com/office/word/2010/wordml" w:rsidR="00E61421" w:rsidP="00AD1D06" w:rsidRDefault="00E61421" w14:paraId="271CA723" wp14:textId="77777777"/>
    <w:p xmlns:wp14="http://schemas.microsoft.com/office/word/2010/wordml" w:rsidR="00E61421" w:rsidP="00AD1D06" w:rsidRDefault="00E61421" w14:paraId="75FBE423" wp14:textId="77777777"/>
    <w:p xmlns:wp14="http://schemas.microsoft.com/office/word/2010/wordml" w:rsidR="00E61421" w:rsidP="00AD1D06" w:rsidRDefault="00E61421" w14:paraId="2D3F0BEC" wp14:textId="77777777">
      <w:pPr>
        <w:rPr>
          <w:rFonts w:hint="eastAsia"/>
        </w:rPr>
      </w:pPr>
    </w:p>
    <w:p xmlns:wp14="http://schemas.microsoft.com/office/word/2010/wordml" w:rsidR="008D5A75" w:rsidP="00AD1D06" w:rsidRDefault="008D5A75" w14:paraId="75CF4315" wp14:textId="77777777">
      <w:pPr>
        <w:rPr>
          <w:rFonts w:hint="eastAsia"/>
        </w:rPr>
      </w:pPr>
    </w:p>
    <w:p xmlns:wp14="http://schemas.microsoft.com/office/word/2010/wordml" w:rsidR="008A0B8C" w:rsidP="008A0B8C" w:rsidRDefault="008A0B8C" w14:paraId="0DFC0DFF" wp14:textId="77777777">
      <w:pPr>
        <w:pStyle w:val="4"/>
        <w:rPr>
          <w:rFonts w:hint="eastAsia"/>
        </w:rPr>
      </w:pPr>
      <w:r>
        <w:rPr>
          <w:rFonts w:hint="eastAsia"/>
        </w:rPr>
        <w:t>ID: U</w:t>
      </w:r>
      <w:r>
        <w:t>C031 :</w:t>
      </w:r>
      <w:r w:rsidRPr="00AD1D06">
        <w:rPr>
          <w:rStyle w:val="1Char"/>
          <w:rFonts w:hint="eastAsia"/>
          <w:color w:val="000000"/>
        </w:rPr>
        <w:t xml:space="preserve"> </w:t>
      </w:r>
      <w:r>
        <w:rPr>
          <w:rStyle w:val="8Char"/>
          <w:rFonts w:hint="eastAsia"/>
          <w:color w:val="000000"/>
        </w:rPr>
        <w:t>위치 기반의 산책로 추천을 해 준다</w:t>
      </w:r>
      <w:r>
        <w:rPr>
          <w:rFonts w:hint="eastAsia"/>
        </w:rPr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8A0B8C" w:rsidTr="775F3794" w14:paraId="57AB9C84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3953C6D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8A0B8C" w14:paraId="0731EEE6" wp14:textId="7381476D">
            <w:pPr>
              <w:rPr>
                <w:rStyle w:val="a9"/>
                <w:color w:val="auto"/>
              </w:rPr>
            </w:pPr>
            <w:r w:rsidRPr="4D4A9660" w:rsidR="008A0B8C">
              <w:rPr>
                <w:color w:val="000000" w:themeColor="text1" w:themeTint="FF" w:themeShade="FF"/>
              </w:rPr>
              <w:t>내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위치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혹은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특정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위치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반경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1km</w:t>
            </w:r>
            <w:r w:rsidRPr="4D4A9660" w:rsidR="1E585CA7">
              <w:rPr>
                <w:color w:val="000000" w:themeColor="text1" w:themeTint="FF" w:themeShade="FF"/>
              </w:rPr>
              <w:t xml:space="preserve"> 내의 </w:t>
            </w:r>
            <w:r w:rsidRPr="4D4A9660" w:rsidR="008A0B8C">
              <w:rPr>
                <w:color w:val="000000" w:themeColor="text1" w:themeTint="FF" w:themeShade="FF"/>
              </w:rPr>
              <w:t>산책로를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proofErr w:type="gramStart"/>
            <w:r w:rsidRPr="4D4A9660" w:rsidR="008A0B8C">
              <w:rPr>
                <w:color w:val="000000" w:themeColor="text1" w:themeTint="FF" w:themeShade="FF"/>
              </w:rPr>
              <w:t>추천</w:t>
            </w:r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해</w:t>
            </w:r>
            <w:proofErr w:type="gramEnd"/>
            <w:r w:rsidRPr="4D4A9660" w:rsidR="008A0B8C">
              <w:rPr>
                <w:color w:val="000000" w:themeColor="text1" w:themeTint="FF" w:themeShade="FF"/>
              </w:rPr>
              <w:t xml:space="preserve"> </w:t>
            </w:r>
            <w:r w:rsidRPr="4D4A9660" w:rsidR="008A0B8C">
              <w:rPr>
                <w:color w:val="000000" w:themeColor="text1" w:themeTint="FF" w:themeShade="FF"/>
              </w:rPr>
              <w:t>준다</w:t>
            </w:r>
            <w:r w:rsidRPr="4D4A9660" w:rsidR="008A0B8C">
              <w:rPr>
                <w:color w:val="000000" w:themeColor="text1" w:themeTint="FF" w:themeShade="FF"/>
              </w:rPr>
              <w:t>.</w:t>
            </w:r>
          </w:p>
        </w:tc>
      </w:tr>
      <w:tr xmlns:wp14="http://schemas.microsoft.com/office/word/2010/wordml" w:rsidRPr="00AD1D06" w:rsidR="008A0B8C" w:rsidTr="775F3794" w14:paraId="5C105B6F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6AF4263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8A0B8C" w14:paraId="2AA24898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사용자</w:t>
            </w:r>
            <w:r w:rsidR="003B620C">
              <w:rPr>
                <w:rStyle w:val="a9"/>
                <w:rFonts w:hint="eastAsia"/>
                <w:color w:val="auto"/>
              </w:rPr>
              <w:t>(</w:t>
            </w:r>
            <w:r w:rsidR="003B620C">
              <w:rPr>
                <w:rStyle w:val="a9"/>
                <w:rFonts w:hint="eastAsia"/>
                <w:color w:val="auto"/>
              </w:rPr>
              <w:t>회원</w:t>
            </w:r>
            <w:r w:rsidR="003B620C">
              <w:rPr>
                <w:rStyle w:val="a9"/>
                <w:rFonts w:hint="eastAsia"/>
                <w:color w:val="auto"/>
              </w:rPr>
              <w:t>,</w:t>
            </w:r>
            <w:r w:rsidR="003B620C">
              <w:rPr>
                <w:rStyle w:val="a9"/>
                <w:color w:val="auto"/>
              </w:rPr>
              <w:t xml:space="preserve"> </w:t>
            </w:r>
            <w:r w:rsidR="003B620C">
              <w:rPr>
                <w:rStyle w:val="a9"/>
                <w:rFonts w:hint="eastAsia"/>
                <w:color w:val="auto"/>
              </w:rPr>
              <w:t>비회원</w:t>
            </w:r>
            <w:r w:rsidR="003B620C">
              <w:rPr>
                <w:rStyle w:val="a9"/>
                <w:rFonts w:hint="eastAsia"/>
                <w:color w:val="auto"/>
              </w:rPr>
              <w:t>)</w:t>
            </w:r>
          </w:p>
        </w:tc>
      </w:tr>
      <w:tr xmlns:wp14="http://schemas.microsoft.com/office/word/2010/wordml" w:rsidRPr="00AD1D06" w:rsidR="008A0B8C" w:rsidTr="775F3794" w14:paraId="48476437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64BB14B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3B620C" w14:paraId="79D38BE0" wp14:textId="5FFD999A">
            <w:pPr>
              <w:rPr>
                <w:rStyle w:val="a9"/>
                <w:color w:val="auto"/>
              </w:rPr>
            </w:pPr>
            <w:r w:rsidRPr="775F3794" w:rsidR="2356DE3E">
              <w:rPr>
                <w:rStyle w:val="a9"/>
                <w:color w:val="auto"/>
              </w:rPr>
              <w:t>사이트에</w:t>
            </w:r>
            <w:r w:rsidRPr="775F3794" w:rsidR="2356DE3E">
              <w:rPr>
                <w:rStyle w:val="a9"/>
                <w:color w:val="auto"/>
              </w:rPr>
              <w:t xml:space="preserve"> </w:t>
            </w:r>
            <w:r w:rsidRPr="775F3794" w:rsidR="006C7829">
              <w:rPr>
                <w:rStyle w:val="a9"/>
                <w:color w:val="auto"/>
              </w:rPr>
              <w:t>접속한다</w:t>
            </w:r>
            <w:r w:rsidRPr="775F3794" w:rsidR="7B334ADC">
              <w:rPr>
                <w:rStyle w:val="a9"/>
                <w:color w:val="auto"/>
              </w:rPr>
              <w:t>.</w:t>
            </w:r>
            <w:r w:rsidRPr="775F3794" w:rsidR="7B9F525E">
              <w:rPr>
                <w:rStyle w:val="a9"/>
                <w:color w:val="auto"/>
              </w:rPr>
              <w:t>t</w:t>
            </w:r>
          </w:p>
        </w:tc>
      </w:tr>
      <w:tr xmlns:wp14="http://schemas.microsoft.com/office/word/2010/wordml" w:rsidRPr="00AD1D06" w:rsidR="008A0B8C" w:rsidTr="775F3794" w14:paraId="4B58BF6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428D2D3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6C7829" w14:paraId="7701B73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위치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기반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출력한다</w:t>
            </w:r>
          </w:p>
        </w:tc>
      </w:tr>
      <w:tr xmlns:wp14="http://schemas.microsoft.com/office/word/2010/wordml" w:rsidRPr="00AD1D06" w:rsidR="008A0B8C" w:rsidTr="775F3794" w14:paraId="68E3F85F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05AC57F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0E80F547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327BC1" w14:paraId="100AAEF3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메인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페이지에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접속한다</w:t>
            </w:r>
          </w:p>
        </w:tc>
      </w:tr>
      <w:tr xmlns:wp14="http://schemas.microsoft.com/office/word/2010/wordml" w:rsidRPr="00AD1D06" w:rsidR="00327BC1" w:rsidTr="775F3794" w14:paraId="2751B6B8" wp14:textId="77777777">
        <w:tc>
          <w:tcPr>
            <w:tcW w:w="1550" w:type="dxa"/>
            <w:vMerge/>
            <w:tcMar/>
            <w:vAlign w:val="center"/>
          </w:tcPr>
          <w:p w:rsidRPr="00AD1D06" w:rsidR="00327BC1" w:rsidP="00606138" w:rsidRDefault="00327BC1" w14:paraId="3CB648E9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27BC1" w:rsidP="00606138" w:rsidRDefault="00327BC1" w14:paraId="7CDF3386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="00327BC1" w:rsidP="00606138" w:rsidRDefault="00327BC1" w14:paraId="4132A487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사용자의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현재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위치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기준의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지도가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화면에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나타난다</w:t>
            </w:r>
          </w:p>
        </w:tc>
      </w:tr>
      <w:tr xmlns:wp14="http://schemas.microsoft.com/office/word/2010/wordml" w:rsidRPr="00AD1D06" w:rsidR="00327BC1" w:rsidTr="775F3794" w14:paraId="53A20DE8" wp14:textId="77777777">
        <w:tc>
          <w:tcPr>
            <w:tcW w:w="1550" w:type="dxa"/>
            <w:vMerge/>
            <w:tcMar/>
            <w:vAlign w:val="center"/>
          </w:tcPr>
          <w:p w:rsidRPr="00AD1D06" w:rsidR="00327BC1" w:rsidP="00606138" w:rsidRDefault="00327BC1" w14:paraId="0C178E9E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27BC1" w:rsidP="00606138" w:rsidRDefault="00327BC1" w14:paraId="68EBDBCA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03</w:t>
            </w:r>
          </w:p>
        </w:tc>
        <w:tc>
          <w:tcPr>
            <w:tcW w:w="6042" w:type="dxa"/>
            <w:shd w:val="clear" w:color="auto" w:fill="auto"/>
            <w:tcMar/>
          </w:tcPr>
          <w:p w:rsidR="00327BC1" w:rsidP="00606138" w:rsidRDefault="00327BC1" w14:paraId="0ADD8408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주변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보기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누른다</w:t>
            </w:r>
          </w:p>
        </w:tc>
      </w:tr>
      <w:tr xmlns:wp14="http://schemas.microsoft.com/office/word/2010/wordml" w:rsidRPr="00AD1D06" w:rsidR="008A0B8C" w:rsidTr="775F3794" w14:paraId="6565B43A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3C0395D3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C7829" w:rsidRDefault="00327BC1" w14:paraId="597520ED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327BC1" w14:paraId="4D32C7A4" wp14:textId="6F57699E">
            <w:pPr>
              <w:rPr>
                <w:rStyle w:val="a9"/>
                <w:color w:val="auto"/>
              </w:rPr>
            </w:pPr>
            <w:r w:rsidRPr="4D4A9660" w:rsidR="5D93EA9A">
              <w:rPr>
                <w:rStyle w:val="a9"/>
                <w:color w:val="auto"/>
              </w:rPr>
              <w:t>(P</w:t>
            </w:r>
            <w:r w:rsidRPr="4D4A9660" w:rsidR="5D93EA9A">
              <w:rPr>
                <w:rStyle w:val="a9"/>
                <w:color w:val="auto"/>
              </w:rPr>
              <w:t>C</w:t>
            </w:r>
            <w:r w:rsidRPr="4D4A9660" w:rsidR="5D93EA9A">
              <w:rPr>
                <w:rStyle w:val="a9"/>
                <w:color w:val="auto"/>
              </w:rPr>
              <w:t>기준</w:t>
            </w:r>
            <w:r w:rsidRPr="4D4A9660" w:rsidR="5D93EA9A">
              <w:rPr>
                <w:rStyle w:val="a9"/>
                <w:color w:val="auto"/>
              </w:rPr>
              <w:t>)</w:t>
            </w:r>
            <w:r w:rsidRPr="4D4A9660" w:rsidR="5D93EA9A">
              <w:rPr>
                <w:rStyle w:val="a9"/>
                <w:color w:val="auto"/>
              </w:rPr>
              <w:t>우측에</w:t>
            </w:r>
            <w:r w:rsidRPr="4D4A9660" w:rsidR="5D93EA9A">
              <w:rPr>
                <w:rStyle w:val="a9"/>
                <w:color w:val="auto"/>
              </w:rPr>
              <w:t xml:space="preserve"> </w:t>
            </w:r>
            <w:r w:rsidRPr="4D4A9660" w:rsidR="5D93EA9A">
              <w:rPr>
                <w:rStyle w:val="a9"/>
                <w:color w:val="auto"/>
              </w:rPr>
              <w:t>반경</w:t>
            </w:r>
            <w:r w:rsidRPr="4D4A9660" w:rsidR="5D93EA9A">
              <w:rPr>
                <w:rStyle w:val="a9"/>
                <w:color w:val="auto"/>
              </w:rPr>
              <w:t xml:space="preserve"> </w:t>
            </w:r>
            <w:r w:rsidRPr="4D4A9660" w:rsidR="5D93EA9A">
              <w:rPr>
                <w:rStyle w:val="a9"/>
                <w:color w:val="auto"/>
              </w:rPr>
              <w:t xml:space="preserve">1km </w:t>
            </w:r>
            <w:r w:rsidRPr="4D4A9660" w:rsidR="65B4218D">
              <w:rPr>
                <w:rStyle w:val="a9"/>
                <w:color w:val="auto"/>
              </w:rPr>
              <w:t xml:space="preserve">내 </w:t>
            </w:r>
            <w:r w:rsidRPr="4D4A9660" w:rsidR="5D93EA9A">
              <w:rPr>
                <w:rStyle w:val="a9"/>
                <w:color w:val="auto"/>
              </w:rPr>
              <w:t>산책로</w:t>
            </w:r>
            <w:r w:rsidRPr="4D4A9660" w:rsidR="5D93EA9A">
              <w:rPr>
                <w:rStyle w:val="a9"/>
                <w:color w:val="auto"/>
              </w:rPr>
              <w:t xml:space="preserve"> </w:t>
            </w:r>
            <w:r w:rsidRPr="4D4A9660" w:rsidR="5D93EA9A">
              <w:rPr>
                <w:rStyle w:val="a9"/>
                <w:color w:val="auto"/>
              </w:rPr>
              <w:t>리스트가</w:t>
            </w:r>
            <w:r w:rsidRPr="4D4A9660" w:rsidR="5D93EA9A">
              <w:rPr>
                <w:rStyle w:val="a9"/>
                <w:color w:val="auto"/>
              </w:rPr>
              <w:t xml:space="preserve"> </w:t>
            </w:r>
            <w:r w:rsidRPr="4D4A9660" w:rsidR="5D93EA9A">
              <w:rPr>
                <w:rStyle w:val="a9"/>
                <w:color w:val="auto"/>
              </w:rPr>
              <w:t>뜬다</w:t>
            </w:r>
            <w:r w:rsidRPr="4D4A9660" w:rsidR="5D93EA9A">
              <w:rPr>
                <w:rStyle w:val="a9"/>
                <w:color w:val="auto"/>
              </w:rPr>
              <w:t>.</w:t>
            </w:r>
          </w:p>
        </w:tc>
      </w:tr>
      <w:tr xmlns:wp14="http://schemas.microsoft.com/office/word/2010/wordml" w:rsidRPr="00AD1D06" w:rsidR="008A0B8C" w:rsidTr="775F3794" w14:paraId="161581C4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3983D84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327BC1" w14:paraId="14434559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="00327BC1" w:rsidP="00327BC1" w:rsidRDefault="00327BC1" w14:paraId="7354C795" wp14:textId="777777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현재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위치가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아닌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다른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위치에서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찾기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원하는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AD1D06" w:rsidR="00327BC1" w:rsidP="00327BC1" w:rsidRDefault="00327BC1" w14:paraId="76FC5F68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-1.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원하는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위치로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드래그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혹은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주소를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입력하여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이동한다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.</w:t>
            </w:r>
          </w:p>
        </w:tc>
      </w:tr>
      <w:tr xmlns:wp14="http://schemas.microsoft.com/office/word/2010/wordml" w:rsidRPr="00AD1D06" w:rsidR="008A0B8C" w:rsidTr="775F3794" w14:paraId="57B5782B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3254BC2F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327BC1" w14:paraId="2CDDD225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="008A0B8C" w:rsidP="4D4A9660" w:rsidRDefault="00327BC1" w14:paraId="04748851" wp14:textId="5664ACBC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반경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1km</w:t>
            </w:r>
            <w:r w:rsidRPr="4D4A9660" w:rsidR="6FAE31A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내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에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산책로가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없는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경우</w:t>
            </w:r>
          </w:p>
          <w:p w:rsidRPr="00AD1D06" w:rsidR="00327BC1" w:rsidP="4D4A9660" w:rsidRDefault="00327BC1" w14:paraId="35E2B62C" wp14:textId="0B077C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-1.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빈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리스트가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출력된다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.</w:t>
            </w:r>
          </w:p>
          <w:p w:rsidRPr="00AD1D06" w:rsidR="00327BC1" w:rsidP="4D4A9660" w:rsidRDefault="00327BC1" w14:paraId="4BB52ED2" wp14:textId="0FF23103">
            <w:pPr>
              <w:pStyle w:val="aa"/>
              <w:ind w:left="0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0C45A007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-2. 1km이내에 산책로가 없다는 메세지를 출력한다. </w:t>
            </w:r>
          </w:p>
        </w:tc>
      </w:tr>
      <w:tr xmlns:wp14="http://schemas.microsoft.com/office/word/2010/wordml" w:rsidRPr="00AD1D06" w:rsidR="008A0B8C" w:rsidTr="775F3794" w14:paraId="6225BC60" wp14:textId="77777777">
        <w:trPr>
          <w:trHeight w:val="720"/>
        </w:trPr>
        <w:tc>
          <w:tcPr>
            <w:tcW w:w="1514" w:type="dxa"/>
            <w:shd w:val="clear" w:color="auto" w:fill="CCCCCC"/>
            <w:tcMar/>
            <w:vAlign w:val="center"/>
          </w:tcPr>
          <w:p w:rsidRPr="00AD1D06" w:rsidR="008A0B8C" w:rsidP="00606138" w:rsidRDefault="008A0B8C" w14:paraId="005E3BA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4A8459DD" wp14:textId="2D770AD0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8A0B8C" w14:paraId="651E9592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327BC1" w:rsidTr="775F3794" w14:paraId="0947251A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327BC1" w:rsidP="00606138" w:rsidRDefault="00327BC1" w14:paraId="488859C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327BC1" w:rsidP="00606138" w:rsidRDefault="00327BC1" w14:paraId="0CAA9E17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27BC1" w:rsidP="00606138" w:rsidRDefault="00327BC1" w14:paraId="45A98087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</w:p>
        </w:tc>
      </w:tr>
      <w:tr xmlns:wp14="http://schemas.microsoft.com/office/word/2010/wordml" w:rsidRPr="00AD1D06" w:rsidR="00327BC1" w:rsidTr="775F3794" w14:paraId="4030855F" wp14:textId="77777777">
        <w:tc>
          <w:tcPr>
            <w:tcW w:w="1550" w:type="dxa"/>
            <w:vMerge/>
            <w:tcMar/>
            <w:vAlign w:val="center"/>
          </w:tcPr>
          <w:p w:rsidRPr="00AD1D06" w:rsidR="00327BC1" w:rsidP="00606138" w:rsidRDefault="00327BC1" w14:paraId="4B4D7232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27BC1" w:rsidP="00606138" w:rsidRDefault="00327BC1" w14:paraId="0A284C3B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27BC1" w:rsidP="00606138" w:rsidRDefault="00327BC1" w14:paraId="7C8FCD4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D01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</w:p>
        </w:tc>
      </w:tr>
      <w:tr xmlns:wp14="http://schemas.microsoft.com/office/word/2010/wordml" w:rsidRPr="00AD1D06" w:rsidR="00327BC1" w:rsidTr="775F3794" w14:paraId="27C1BA82" wp14:textId="77777777">
        <w:tc>
          <w:tcPr>
            <w:tcW w:w="1550" w:type="dxa"/>
            <w:vMerge/>
            <w:tcMar/>
            <w:vAlign w:val="center"/>
          </w:tcPr>
          <w:p w:rsidRPr="00AD1D06" w:rsidR="00327BC1" w:rsidP="00606138" w:rsidRDefault="00327BC1" w14:paraId="2093CA67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27BC1" w:rsidP="00606138" w:rsidRDefault="00327BC1" w14:paraId="6FAFB90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N003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27BC1" w:rsidP="00606138" w:rsidRDefault="00327BC1" w14:paraId="74A4C5D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D02</w:t>
            </w:r>
          </w:p>
        </w:tc>
      </w:tr>
    </w:tbl>
    <w:p xmlns:wp14="http://schemas.microsoft.com/office/word/2010/wordml" w:rsidR="008A0B8C" w:rsidP="008A0B8C" w:rsidRDefault="008A0B8C" w14:paraId="2503B197" wp14:textId="77777777"/>
    <w:p xmlns:wp14="http://schemas.microsoft.com/office/word/2010/wordml" w:rsidR="008D5A75" w:rsidP="008A0B8C" w:rsidRDefault="008D5A75" w14:paraId="38288749" wp14:textId="77777777"/>
    <w:p xmlns:wp14="http://schemas.microsoft.com/office/word/2010/wordml" w:rsidR="008D5A75" w:rsidP="008A0B8C" w:rsidRDefault="008D5A75" w14:paraId="20BD9A1A" wp14:textId="77777777"/>
    <w:p xmlns:wp14="http://schemas.microsoft.com/office/word/2010/wordml" w:rsidR="008D5A75" w:rsidP="008A0B8C" w:rsidRDefault="008D5A75" w14:paraId="0C136CF1" wp14:textId="77777777"/>
    <w:p xmlns:wp14="http://schemas.microsoft.com/office/word/2010/wordml" w:rsidR="008D5A75" w:rsidP="008A0B8C" w:rsidRDefault="008D5A75" w14:paraId="0A392C6A" wp14:textId="77777777"/>
    <w:p xmlns:wp14="http://schemas.microsoft.com/office/word/2010/wordml" w:rsidR="008D5A75" w:rsidP="008A0B8C" w:rsidRDefault="008D5A75" w14:paraId="290583F9" wp14:textId="77777777"/>
    <w:p xmlns:wp14="http://schemas.microsoft.com/office/word/2010/wordml" w:rsidR="008D5A75" w:rsidP="008A0B8C" w:rsidRDefault="008D5A75" w14:paraId="68F21D90" wp14:textId="77777777"/>
    <w:p xmlns:wp14="http://schemas.microsoft.com/office/word/2010/wordml" w:rsidR="008D5A75" w:rsidP="008A0B8C" w:rsidRDefault="008D5A75" w14:paraId="13C326F3" wp14:textId="77777777"/>
    <w:p xmlns:wp14="http://schemas.microsoft.com/office/word/2010/wordml" w:rsidR="008D5A75" w:rsidP="008A0B8C" w:rsidRDefault="008D5A75" w14:paraId="4853B841" wp14:textId="77777777"/>
    <w:p xmlns:wp14="http://schemas.microsoft.com/office/word/2010/wordml" w:rsidR="008D5A75" w:rsidP="008A0B8C" w:rsidRDefault="008D5A75" w14:paraId="50125231" wp14:textId="77777777"/>
    <w:p xmlns:wp14="http://schemas.microsoft.com/office/word/2010/wordml" w:rsidR="008D5A75" w:rsidP="008A0B8C" w:rsidRDefault="008D5A75" w14:paraId="5A25747A" wp14:textId="77777777"/>
    <w:p xmlns:wp14="http://schemas.microsoft.com/office/word/2010/wordml" w:rsidR="008D5A75" w:rsidP="008A0B8C" w:rsidRDefault="008D5A75" w14:paraId="09B8D95D" wp14:textId="77777777"/>
    <w:p xmlns:wp14="http://schemas.microsoft.com/office/word/2010/wordml" w:rsidR="008D5A75" w:rsidP="008A0B8C" w:rsidRDefault="008D5A75" w14:paraId="78BEFD2A" wp14:textId="77777777"/>
    <w:p xmlns:wp14="http://schemas.microsoft.com/office/word/2010/wordml" w:rsidR="008D5A75" w:rsidP="008A0B8C" w:rsidRDefault="008D5A75" w14:paraId="27A76422" wp14:textId="77777777"/>
    <w:p xmlns:wp14="http://schemas.microsoft.com/office/word/2010/wordml" w:rsidR="008D5A75" w:rsidP="008A0B8C" w:rsidRDefault="008D5A75" w14:paraId="49206A88" wp14:textId="77777777"/>
    <w:p xmlns:wp14="http://schemas.microsoft.com/office/word/2010/wordml" w:rsidR="008D5A75" w:rsidP="008A0B8C" w:rsidRDefault="008D5A75" w14:paraId="67B7A70C" wp14:textId="77777777"/>
    <w:p xmlns:wp14="http://schemas.microsoft.com/office/word/2010/wordml" w:rsidR="008D5A75" w:rsidP="008A0B8C" w:rsidRDefault="008D5A75" w14:paraId="71887C79" wp14:textId="77777777"/>
    <w:p xmlns:wp14="http://schemas.microsoft.com/office/word/2010/wordml" w:rsidRPr="008A0B8C" w:rsidR="008A0B8C" w:rsidP="008A0B8C" w:rsidRDefault="008A0B8C" w14:paraId="3B7FD67C" wp14:textId="77777777">
      <w:pPr>
        <w:rPr>
          <w:rFonts w:hint="eastAsia"/>
        </w:rPr>
      </w:pPr>
    </w:p>
    <w:p xmlns:wp14="http://schemas.microsoft.com/office/word/2010/wordml" w:rsidRPr="008A0B8C" w:rsidR="008A0B8C" w:rsidP="008A0B8C" w:rsidRDefault="008A0B8C" w14:paraId="272EB0B3" wp14:textId="77777777">
      <w:pPr>
        <w:pStyle w:val="4"/>
        <w:rPr/>
      </w:pPr>
      <w:r w:rsidR="008A0B8C">
        <w:rPr/>
        <w:t>ID: U</w:t>
      </w:r>
      <w:r w:rsidR="008A0B8C">
        <w:rPr/>
        <w:t>C041 :</w:t>
      </w:r>
      <w:r w:rsidRPr="4D4A9660" w:rsidR="008A0B8C">
        <w:rPr>
          <w:rStyle w:val="1Char"/>
          <w:color w:val="000000" w:themeColor="text1" w:themeTint="FF" w:themeShade="FF"/>
        </w:rPr>
        <w:t xml:space="preserve"> </w:t>
      </w:r>
      <w:r w:rsidRPr="4D4A9660" w:rsidR="008A0B8C">
        <w:rPr>
          <w:rStyle w:val="8Char"/>
          <w:color w:val="000000" w:themeColor="text1" w:themeTint="FF" w:themeShade="FF"/>
        </w:rPr>
        <w:t>산책로를 검색한다</w:t>
      </w:r>
      <w:r w:rsidR="008A0B8C">
        <w:rPr/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8A0B8C" w:rsidTr="4D4A9660" w14:paraId="0A12C1A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076FBA0A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8A0B8C" w14:paraId="01608946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키워드를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입력하면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해당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키워드에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속하는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나타낸다</w:t>
            </w:r>
          </w:p>
        </w:tc>
      </w:tr>
      <w:tr xmlns:wp14="http://schemas.microsoft.com/office/word/2010/wordml" w:rsidRPr="00AD1D06" w:rsidR="008A0B8C" w:rsidTr="4D4A9660" w14:paraId="12C2370A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632390B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8A0B8C" w14:paraId="313F1712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사용자</w:t>
            </w:r>
          </w:p>
        </w:tc>
      </w:tr>
      <w:tr xmlns:wp14="http://schemas.microsoft.com/office/word/2010/wordml" w:rsidRPr="00AD1D06" w:rsidR="008A0B8C" w:rsidTr="4D4A9660" w14:paraId="7FE8C66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76E3219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6C7829" w:rsidR="008A0B8C" w:rsidP="00606138" w:rsidRDefault="006C7829" w14:paraId="2696B6D2" wp14:textId="77777777">
            <w:pPr>
              <w:rPr>
                <w:rStyle w:val="a9"/>
                <w:rFonts w:hint="eastAsia"/>
                <w:color w:val="auto"/>
              </w:rPr>
            </w:pPr>
            <w:r w:rsidRPr="006C7829">
              <w:rPr>
                <w:rStyle w:val="a9"/>
                <w:rFonts w:hint="eastAsia"/>
                <w:color w:val="auto"/>
              </w:rPr>
              <w:t>사이트에</w:t>
            </w:r>
            <w:r w:rsidRPr="006C7829">
              <w:rPr>
                <w:rStyle w:val="a9"/>
                <w:rFonts w:hint="eastAsia"/>
                <w:color w:val="auto"/>
              </w:rPr>
              <w:t xml:space="preserve"> </w:t>
            </w:r>
            <w:r w:rsidRPr="006C7829">
              <w:rPr>
                <w:rStyle w:val="a9"/>
                <w:rFonts w:hint="eastAsia"/>
                <w:color w:val="auto"/>
              </w:rPr>
              <w:t>접속한다</w:t>
            </w:r>
            <w:r w:rsidRPr="006C7829" w:rsidR="008A0B8C"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8A0B8C" w:rsidTr="4D4A9660" w14:paraId="2C46F5D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4261849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6C7829" w:rsidR="008A0B8C" w:rsidP="4D4A9660" w:rsidRDefault="006C7829" w14:paraId="5321EE73" wp14:textId="17A9E0B5">
            <w:pPr>
              <w:rPr>
                <w:rStyle w:val="a9"/>
                <w:color w:val="auto"/>
              </w:rPr>
            </w:pPr>
            <w:r w:rsidRPr="4D4A9660" w:rsidR="006C7829">
              <w:rPr>
                <w:rStyle w:val="a9"/>
                <w:color w:val="auto"/>
              </w:rPr>
              <w:t>검색</w:t>
            </w:r>
            <w:r w:rsidRPr="4D4A9660" w:rsidR="006C7829">
              <w:rPr>
                <w:rStyle w:val="a9"/>
                <w:color w:val="auto"/>
              </w:rPr>
              <w:t xml:space="preserve"> </w:t>
            </w:r>
            <w:r w:rsidRPr="4D4A9660" w:rsidR="006C7829">
              <w:rPr>
                <w:rStyle w:val="a9"/>
                <w:color w:val="auto"/>
              </w:rPr>
              <w:t>결과를</w:t>
            </w:r>
            <w:r w:rsidRPr="4D4A9660" w:rsidR="006C7829">
              <w:rPr>
                <w:rStyle w:val="a9"/>
                <w:color w:val="auto"/>
              </w:rPr>
              <w:t xml:space="preserve"> </w:t>
            </w:r>
            <w:r w:rsidRPr="4D4A9660" w:rsidR="006C7829">
              <w:rPr>
                <w:rStyle w:val="a9"/>
                <w:color w:val="auto"/>
              </w:rPr>
              <w:t>출력한다</w:t>
            </w:r>
            <w:r w:rsidRPr="4D4A9660" w:rsidR="006C7829">
              <w:rPr>
                <w:rStyle w:val="a9"/>
                <w:color w:val="auto"/>
              </w:rPr>
              <w:t>.</w:t>
            </w:r>
          </w:p>
        </w:tc>
      </w:tr>
      <w:tr xmlns:wp14="http://schemas.microsoft.com/office/word/2010/wordml" w:rsidRPr="00AD1D06" w:rsidR="008A0B8C" w:rsidTr="4D4A9660" w14:paraId="2B073D9A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4445EE8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361BCB76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6C7829" w:rsidR="008A0B8C" w:rsidP="00606138" w:rsidRDefault="00327BC1" w14:paraId="3BF2EB01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원하는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키워드로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검색한다</w:t>
            </w:r>
          </w:p>
        </w:tc>
      </w:tr>
      <w:tr xmlns:wp14="http://schemas.microsoft.com/office/word/2010/wordml" w:rsidRPr="00AD1D06" w:rsidR="008A0B8C" w:rsidTr="4D4A9660" w14:paraId="5B777935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38D6B9B6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C7829" w:rsidRDefault="00327BC1" w14:paraId="1B2B7868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Pr="006C7829" w:rsidR="008A0B8C" w:rsidP="00606138" w:rsidRDefault="00327BC1" w14:paraId="2DCECC65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키워드에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해당하는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리스트가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출력된다</w:t>
            </w:r>
          </w:p>
        </w:tc>
      </w:tr>
      <w:tr xmlns:wp14="http://schemas.microsoft.com/office/word/2010/wordml" w:rsidRPr="00AD1D06" w:rsidR="008A0B8C" w:rsidTr="4D4A9660" w14:paraId="47D8193D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45A70F3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327BC1" w14:paraId="598C1020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="008A0B8C" w:rsidP="00E571C2" w:rsidRDefault="00327BC1" w14:paraId="38152DC6" wp14:textId="777777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키워드에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해당하는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없는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6C7829" w:rsidR="00327BC1" w:rsidP="4D4A9660" w:rsidRDefault="00327BC1" w14:paraId="620FD6BA" wp14:textId="2412BE6D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-1.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빈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리스트가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5D93EA9A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출력된다</w:t>
            </w:r>
          </w:p>
          <w:p w:rsidRPr="006C7829" w:rsidR="00327BC1" w:rsidP="4D4A9660" w:rsidRDefault="00327BC1" w14:paraId="042AAD64" wp14:textId="36573D75">
            <w:pPr>
              <w:pStyle w:val="aa"/>
              <w:ind w:left="0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0AEB0CE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25A0CC9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-2.</w:t>
            </w:r>
            <w:r w:rsidRPr="4D4A9660" w:rsidR="63907709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25A0CC9C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키워드에 해당하는 산책로가 없다는 메세지를 출력한다. </w:t>
            </w:r>
          </w:p>
        </w:tc>
      </w:tr>
      <w:tr xmlns:wp14="http://schemas.microsoft.com/office/word/2010/wordml" w:rsidRPr="00AD1D06" w:rsidR="008A0B8C" w:rsidTr="4D4A9660" w14:paraId="22F860BB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698536F5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7BC1BAF2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6C7829" w:rsidR="008A0B8C" w:rsidP="00E571C2" w:rsidRDefault="008A0B8C" w14:paraId="61C988F9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8A0B8C" w:rsidTr="4D4A9660" w14:paraId="3F9E30AA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632D9B0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7828009E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6C7829" w:rsidR="008A0B8C" w:rsidP="00606138" w:rsidRDefault="008A0B8C" w14:paraId="3B22BB7D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8A0B8C" w:rsidTr="4D4A9660" w14:paraId="17B246DD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6BF89DA3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C7829" w:rsidRDefault="008A0B8C" w14:paraId="5C3E0E74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8A0B8C" w14:paraId="66A1FAB9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327BC1" w:rsidTr="4D4A9660" w14:paraId="02D0AD8B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327BC1" w:rsidP="00606138" w:rsidRDefault="00327BC1" w14:paraId="03589A94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327BC1" w:rsidP="00606138" w:rsidRDefault="00327BC1" w14:paraId="4E92B6E8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27BC1" w:rsidP="00606138" w:rsidRDefault="00327BC1" w14:paraId="0E64D009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</w:p>
        </w:tc>
      </w:tr>
      <w:tr xmlns:wp14="http://schemas.microsoft.com/office/word/2010/wordml" w:rsidRPr="00AD1D06" w:rsidR="00327BC1" w:rsidTr="4D4A9660" w14:paraId="2EE4D70B" wp14:textId="77777777">
        <w:tc>
          <w:tcPr>
            <w:tcW w:w="1550" w:type="dxa"/>
            <w:vMerge/>
            <w:tcMar/>
            <w:vAlign w:val="center"/>
          </w:tcPr>
          <w:p w:rsidRPr="00AD1D06" w:rsidR="00327BC1" w:rsidP="00606138" w:rsidRDefault="00327BC1" w14:paraId="76BB753C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27BC1" w:rsidP="00606138" w:rsidRDefault="00327BC1" w14:paraId="621B8D69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27BC1" w:rsidP="00606138" w:rsidRDefault="00327BC1" w14:paraId="384105DC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D01</w:t>
            </w:r>
          </w:p>
        </w:tc>
      </w:tr>
    </w:tbl>
    <w:p xmlns:wp14="http://schemas.microsoft.com/office/word/2010/wordml" w:rsidR="008A0B8C" w:rsidP="008A0B8C" w:rsidRDefault="008A0B8C" w14:paraId="513DA1E0" wp14:textId="77777777"/>
    <w:p xmlns:wp14="http://schemas.microsoft.com/office/word/2010/wordml" w:rsidR="008D5A75" w:rsidP="008A0B8C" w:rsidRDefault="008D5A75" w14:paraId="75CAC6F5" wp14:textId="77777777"/>
    <w:p xmlns:wp14="http://schemas.microsoft.com/office/word/2010/wordml" w:rsidR="008D5A75" w:rsidP="008A0B8C" w:rsidRDefault="008D5A75" w14:paraId="66060428" wp14:textId="77777777"/>
    <w:p xmlns:wp14="http://schemas.microsoft.com/office/word/2010/wordml" w:rsidR="008D5A75" w:rsidP="008A0B8C" w:rsidRDefault="008D5A75" w14:paraId="1D0656FE" wp14:textId="77777777"/>
    <w:p xmlns:wp14="http://schemas.microsoft.com/office/word/2010/wordml" w:rsidR="008D5A75" w:rsidP="008A0B8C" w:rsidRDefault="008D5A75" w14:paraId="7B37605A" wp14:textId="77777777"/>
    <w:p xmlns:wp14="http://schemas.microsoft.com/office/word/2010/wordml" w:rsidR="008D5A75" w:rsidP="008A0B8C" w:rsidRDefault="008D5A75" w14:paraId="394798F2" wp14:textId="77777777"/>
    <w:p xmlns:wp14="http://schemas.microsoft.com/office/word/2010/wordml" w:rsidR="008D5A75" w:rsidP="008A0B8C" w:rsidRDefault="008D5A75" w14:paraId="3889A505" wp14:textId="77777777"/>
    <w:p xmlns:wp14="http://schemas.microsoft.com/office/word/2010/wordml" w:rsidR="008D5A75" w:rsidP="008A0B8C" w:rsidRDefault="008D5A75" w14:paraId="29079D35" wp14:textId="77777777"/>
    <w:p xmlns:wp14="http://schemas.microsoft.com/office/word/2010/wordml" w:rsidR="008D5A75" w:rsidP="008A0B8C" w:rsidRDefault="008D5A75" w14:paraId="17686DC7" wp14:textId="77777777"/>
    <w:p xmlns:wp14="http://schemas.microsoft.com/office/word/2010/wordml" w:rsidR="008D5A75" w:rsidP="008A0B8C" w:rsidRDefault="008D5A75" w14:paraId="53BD644D" wp14:textId="77777777"/>
    <w:p xmlns:wp14="http://schemas.microsoft.com/office/word/2010/wordml" w:rsidR="008D5A75" w:rsidP="008A0B8C" w:rsidRDefault="008D5A75" w14:paraId="1A3FAC43" wp14:textId="77777777"/>
    <w:p xmlns:wp14="http://schemas.microsoft.com/office/word/2010/wordml" w:rsidR="008D5A75" w:rsidP="008A0B8C" w:rsidRDefault="008D5A75" w14:paraId="2BBD94B2" wp14:textId="77777777"/>
    <w:p xmlns:wp14="http://schemas.microsoft.com/office/word/2010/wordml" w:rsidR="008D5A75" w:rsidP="008A0B8C" w:rsidRDefault="008D5A75" w14:paraId="5854DE7F" wp14:textId="77777777"/>
    <w:p xmlns:wp14="http://schemas.microsoft.com/office/word/2010/wordml" w:rsidR="008D5A75" w:rsidP="008A0B8C" w:rsidRDefault="008D5A75" w14:paraId="2CA7ADD4" wp14:textId="77777777"/>
    <w:p xmlns:wp14="http://schemas.microsoft.com/office/word/2010/wordml" w:rsidR="008D5A75" w:rsidP="008A0B8C" w:rsidRDefault="008D5A75" w14:paraId="314EE24A" wp14:textId="77777777"/>
    <w:p xmlns:wp14="http://schemas.microsoft.com/office/word/2010/wordml" w:rsidR="008D5A75" w:rsidP="008A0B8C" w:rsidRDefault="008D5A75" w14:paraId="76614669" wp14:textId="77777777"/>
    <w:p xmlns:wp14="http://schemas.microsoft.com/office/word/2010/wordml" w:rsidR="008D5A75" w:rsidP="008A0B8C" w:rsidRDefault="008D5A75" w14:paraId="57590049" wp14:textId="77777777"/>
    <w:p xmlns:wp14="http://schemas.microsoft.com/office/word/2010/wordml" w:rsidR="008D5A75" w:rsidP="008A0B8C" w:rsidRDefault="008D5A75" w14:paraId="0C5B615A" wp14:textId="77777777"/>
    <w:p xmlns:wp14="http://schemas.microsoft.com/office/word/2010/wordml" w:rsidR="008D5A75" w:rsidP="008A0B8C" w:rsidRDefault="008D5A75" w14:paraId="792F1AA2" wp14:textId="77777777"/>
    <w:p xmlns:wp14="http://schemas.microsoft.com/office/word/2010/wordml" w:rsidR="008D5A75" w:rsidP="008A0B8C" w:rsidRDefault="008D5A75" w14:paraId="1A499DFC" wp14:textId="77777777"/>
    <w:p xmlns:wp14="http://schemas.microsoft.com/office/word/2010/wordml" w:rsidR="008D5A75" w:rsidP="008A0B8C" w:rsidRDefault="008D5A75" w14:paraId="5E7E3C41" wp14:textId="77777777">
      <w:pPr>
        <w:rPr>
          <w:rFonts w:hint="eastAsia"/>
        </w:rPr>
      </w:pPr>
    </w:p>
    <w:p xmlns:wp14="http://schemas.microsoft.com/office/word/2010/wordml" w:rsidR="00606138" w:rsidP="008A0B8C" w:rsidRDefault="00606138" w14:paraId="03F828E4" wp14:textId="77777777">
      <w:pPr>
        <w:rPr>
          <w:rFonts w:hint="eastAsia"/>
        </w:rPr>
      </w:pPr>
    </w:p>
    <w:p xmlns:wp14="http://schemas.microsoft.com/office/word/2010/wordml" w:rsidRPr="008A0B8C" w:rsidR="00606138" w:rsidP="00606138" w:rsidRDefault="00606138" w14:paraId="45C9BB02" wp14:textId="21CD2DC0">
      <w:pPr>
        <w:pStyle w:val="4"/>
        <w:rPr/>
      </w:pPr>
      <w:r w:rsidR="00606138">
        <w:rPr/>
        <w:t>ID: U</w:t>
      </w:r>
      <w:r w:rsidR="00606138">
        <w:rPr/>
        <w:t>C051 :</w:t>
      </w:r>
      <w:r w:rsidRPr="4D4A9660" w:rsidR="00606138">
        <w:rPr>
          <w:rStyle w:val="1Char"/>
          <w:color w:val="000000" w:themeColor="text1" w:themeTint="FF" w:themeShade="FF"/>
        </w:rPr>
        <w:t xml:space="preserve"> </w:t>
      </w:r>
      <w:r w:rsidRPr="4D4A9660" w:rsidR="006C7829">
        <w:rPr>
          <w:rStyle w:val="8Char"/>
          <w:color w:val="000000" w:themeColor="text1" w:themeTint="FF" w:themeShade="FF"/>
        </w:rPr>
        <w:t>회원이</w:t>
      </w:r>
      <w:r w:rsidRPr="4D4A9660" w:rsidR="00606138">
        <w:rPr>
          <w:rStyle w:val="8Char"/>
          <w:color w:val="000000" w:themeColor="text1" w:themeTint="FF" w:themeShade="FF"/>
        </w:rPr>
        <w:t xml:space="preserve"> 산책로에 대한 후기를 남기게 한다</w:t>
      </w:r>
      <w:r w:rsidRPr="4D4A9660" w:rsidR="0A92818D">
        <w:rPr>
          <w:rStyle w:val="8Char"/>
          <w:color w:val="000000" w:themeColor="text1" w:themeTint="FF" w:themeShade="FF"/>
        </w:rPr>
        <w:t xml:space="preserve"> + 보게 한다.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606138" w:rsidTr="4D4A9660" w14:paraId="34928255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04B6DA9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606138" w14:paraId="4B3B00A1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산책로에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대한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후기를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남겨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다른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사용자도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한다</w:t>
            </w:r>
          </w:p>
        </w:tc>
      </w:tr>
      <w:tr xmlns:wp14="http://schemas.microsoft.com/office/word/2010/wordml" w:rsidRPr="00AD1D06" w:rsidR="00606138" w:rsidTr="4D4A9660" w14:paraId="00AA277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0C3C1FD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4D4A9660" w:rsidRDefault="006C7829" w14:paraId="42B75A14" wp14:textId="0B618B41">
            <w:pPr>
              <w:rPr>
                <w:rStyle w:val="a9"/>
                <w:color w:val="auto"/>
              </w:rPr>
            </w:pPr>
            <w:r w:rsidRPr="4D4A9660" w:rsidR="006C7829">
              <w:rPr>
                <w:rStyle w:val="a9"/>
                <w:color w:val="auto"/>
              </w:rPr>
              <w:t>회원</w:t>
            </w:r>
            <w:r w:rsidRPr="4D4A9660" w:rsidR="006C7829">
              <w:rPr>
                <w:rStyle w:val="a9"/>
                <w:color w:val="auto"/>
              </w:rPr>
              <w:t>(</w:t>
            </w:r>
            <w:proofErr w:type="spellStart"/>
            <w:r w:rsidRPr="4D4A9660" w:rsidR="006C7829">
              <w:rPr>
                <w:rStyle w:val="a9"/>
                <w:color w:val="auto"/>
              </w:rPr>
              <w:t>wr</w:t>
            </w:r>
            <w:proofErr w:type="spellEnd"/>
            <w:r w:rsidRPr="4D4A9660" w:rsidR="006C7829">
              <w:rPr>
                <w:rStyle w:val="a9"/>
                <w:color w:val="auto"/>
              </w:rPr>
              <w:t>)</w:t>
            </w:r>
            <w:r w:rsidRPr="4D4A9660" w:rsidR="006C7829">
              <w:rPr>
                <w:rStyle w:val="a9"/>
                <w:color w:val="auto"/>
              </w:rPr>
              <w:t>,</w:t>
            </w:r>
            <w:r w:rsidRPr="4D4A9660" w:rsidR="006C7829">
              <w:rPr>
                <w:rStyle w:val="a9"/>
                <w:color w:val="auto"/>
              </w:rPr>
              <w:t xml:space="preserve"> </w:t>
            </w:r>
            <w:r w:rsidRPr="4D4A9660" w:rsidR="006C7829">
              <w:rPr>
                <w:rStyle w:val="a9"/>
                <w:color w:val="auto"/>
              </w:rPr>
              <w:t>사용자</w:t>
            </w:r>
            <w:r w:rsidRPr="4D4A9660" w:rsidR="076652E8">
              <w:rPr>
                <w:rStyle w:val="a9"/>
                <w:color w:val="auto"/>
              </w:rPr>
              <w:t>-비회원</w:t>
            </w:r>
            <w:r w:rsidRPr="4D4A9660" w:rsidR="006C7829">
              <w:rPr>
                <w:rStyle w:val="a9"/>
                <w:color w:val="auto"/>
              </w:rPr>
              <w:t>(</w:t>
            </w:r>
            <w:r w:rsidRPr="4D4A9660" w:rsidR="006C7829">
              <w:rPr>
                <w:rStyle w:val="a9"/>
                <w:color w:val="auto"/>
              </w:rPr>
              <w:t>r)</w:t>
            </w:r>
          </w:p>
        </w:tc>
      </w:tr>
      <w:tr xmlns:wp14="http://schemas.microsoft.com/office/word/2010/wordml" w:rsidRPr="00AD1D06" w:rsidR="00606138" w:rsidTr="4D4A9660" w14:paraId="048613AB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136F19A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="7B8C20EB" w:rsidP="4D4A9660" w:rsidRDefault="7B8C20EB" w14:paraId="79DC35F9" w14:textId="157B328F">
            <w:pPr>
              <w:rPr>
                <w:rStyle w:val="a9"/>
                <w:color w:val="auto"/>
              </w:rPr>
            </w:pPr>
            <w:proofErr w:type="spellStart"/>
            <w:r w:rsidRPr="4D4A9660" w:rsidR="7B8C20EB">
              <w:rPr>
                <w:rStyle w:val="a9"/>
                <w:color w:val="auto"/>
              </w:rPr>
              <w:t>산책로</w:t>
            </w:r>
            <w:proofErr w:type="spellEnd"/>
            <w:r w:rsidRPr="4D4A9660" w:rsidR="7B8C20EB">
              <w:rPr>
                <w:rStyle w:val="a9"/>
                <w:color w:val="auto"/>
              </w:rPr>
              <w:t xml:space="preserve"> </w:t>
            </w:r>
            <w:proofErr w:type="spellStart"/>
            <w:r w:rsidRPr="4D4A9660" w:rsidR="7B8C20EB">
              <w:rPr>
                <w:rStyle w:val="a9"/>
                <w:color w:val="auto"/>
              </w:rPr>
              <w:t>리스트를</w:t>
            </w:r>
            <w:proofErr w:type="spellEnd"/>
            <w:r w:rsidRPr="4D4A9660" w:rsidR="7B8C20EB">
              <w:rPr>
                <w:rStyle w:val="a9"/>
                <w:color w:val="auto"/>
              </w:rPr>
              <w:t xml:space="preserve"> 확인한다.</w:t>
            </w:r>
          </w:p>
          <w:p w:rsidRPr="00AD1D06" w:rsidR="00606138" w:rsidP="4D4A9660" w:rsidRDefault="006C7829" w14:paraId="756D7F7A" wp14:textId="62D2CB10">
            <w:pPr>
              <w:rPr>
                <w:rStyle w:val="a9"/>
                <w:color w:val="auto"/>
              </w:rPr>
            </w:pPr>
            <w:proofErr w:type="spellStart"/>
            <w:r w:rsidRPr="4D4A9660" w:rsidR="7B8C20EB">
              <w:rPr>
                <w:rStyle w:val="a9"/>
                <w:color w:val="auto"/>
              </w:rPr>
              <w:t>산책로</w:t>
            </w:r>
            <w:proofErr w:type="spellEnd"/>
            <w:r w:rsidRPr="4D4A9660" w:rsidR="7B8C20EB">
              <w:rPr>
                <w:rStyle w:val="a9"/>
                <w:color w:val="auto"/>
              </w:rPr>
              <w:t xml:space="preserve"> </w:t>
            </w:r>
            <w:proofErr w:type="spellStart"/>
            <w:r w:rsidRPr="4D4A9660" w:rsidR="7B8C20EB">
              <w:rPr>
                <w:rStyle w:val="a9"/>
                <w:color w:val="auto"/>
              </w:rPr>
              <w:t>후기</w:t>
            </w:r>
            <w:proofErr w:type="spellEnd"/>
            <w:r w:rsidRPr="4D4A9660" w:rsidR="7B8C20EB">
              <w:rPr>
                <w:rStyle w:val="a9"/>
                <w:color w:val="auto"/>
              </w:rPr>
              <w:t xml:space="preserve"> </w:t>
            </w:r>
            <w:proofErr w:type="spellStart"/>
            <w:r w:rsidRPr="4D4A9660" w:rsidR="7B8C20EB">
              <w:rPr>
                <w:rStyle w:val="a9"/>
                <w:color w:val="auto"/>
              </w:rPr>
              <w:t>남기기를</w:t>
            </w:r>
            <w:proofErr w:type="spellEnd"/>
            <w:r w:rsidRPr="4D4A9660" w:rsidR="7B8C20EB">
              <w:rPr>
                <w:rStyle w:val="a9"/>
                <w:color w:val="auto"/>
              </w:rPr>
              <w:t xml:space="preserve"> </w:t>
            </w:r>
            <w:proofErr w:type="spellStart"/>
            <w:r w:rsidRPr="4D4A9660" w:rsidR="7B8C20EB">
              <w:rPr>
                <w:rStyle w:val="a9"/>
                <w:color w:val="auto"/>
              </w:rPr>
              <w:t>원하는</w:t>
            </w:r>
            <w:proofErr w:type="spellEnd"/>
            <w:r w:rsidRPr="4D4A9660" w:rsidR="7B8C20EB">
              <w:rPr>
                <w:rStyle w:val="a9"/>
                <w:color w:val="auto"/>
              </w:rPr>
              <w:t xml:space="preserve"> 경우 +)</w:t>
            </w:r>
            <w:r w:rsidRPr="4D4A9660" w:rsidR="006C7829">
              <w:rPr>
                <w:rStyle w:val="a9"/>
                <w:color w:val="auto"/>
              </w:rPr>
              <w:t>U</w:t>
            </w:r>
            <w:r w:rsidRPr="4D4A9660" w:rsidR="006C7829">
              <w:rPr>
                <w:rStyle w:val="a9"/>
                <w:color w:val="auto"/>
              </w:rPr>
              <w:t xml:space="preserve">C011 </w:t>
            </w:r>
            <w:r w:rsidRPr="4D4A9660" w:rsidR="006C7829">
              <w:rPr>
                <w:rStyle w:val="a9"/>
                <w:color w:val="auto"/>
              </w:rPr>
              <w:t>로그인을</w:t>
            </w:r>
            <w:r w:rsidRPr="4D4A9660" w:rsidR="006C7829">
              <w:rPr>
                <w:rStyle w:val="a9"/>
                <w:color w:val="auto"/>
              </w:rPr>
              <w:t xml:space="preserve"> </w:t>
            </w:r>
            <w:r w:rsidRPr="4D4A9660" w:rsidR="006C7829">
              <w:rPr>
                <w:rStyle w:val="a9"/>
                <w:color w:val="auto"/>
              </w:rPr>
              <w:t>한다</w:t>
            </w:r>
          </w:p>
        </w:tc>
      </w:tr>
      <w:tr xmlns:wp14="http://schemas.microsoft.com/office/word/2010/wordml" w:rsidRPr="00AD1D06" w:rsidR="00606138" w:rsidTr="4D4A9660" w14:paraId="4D3748F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464C81A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6C7829" w14:paraId="691ED647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해당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후기가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추가된다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606138" w:rsidTr="4D4A9660" w14:paraId="0AE07FE4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24D99BDA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1968F08F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25581A" w14:paraId="6017D28E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상세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보기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페이지에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들어간다</w:t>
            </w:r>
          </w:p>
        </w:tc>
      </w:tr>
      <w:tr xmlns:wp14="http://schemas.microsoft.com/office/word/2010/wordml" w:rsidRPr="00AD1D06" w:rsidR="0025581A" w:rsidTr="4D4A9660" w14:paraId="57A0761A" wp14:textId="77777777">
        <w:tc>
          <w:tcPr>
            <w:tcW w:w="1550" w:type="dxa"/>
            <w:vMerge/>
            <w:tcMar/>
            <w:vAlign w:val="center"/>
          </w:tcPr>
          <w:p w:rsidRPr="00AD1D06" w:rsidR="0025581A" w:rsidP="00606138" w:rsidRDefault="0025581A" w14:paraId="2AC57CB0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5581A" w:rsidP="00606138" w:rsidRDefault="0025581A" w14:paraId="174C22B2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02</w:t>
            </w:r>
          </w:p>
        </w:tc>
        <w:tc>
          <w:tcPr>
            <w:tcW w:w="6042" w:type="dxa"/>
            <w:shd w:val="clear" w:color="auto" w:fill="auto"/>
            <w:tcMar/>
          </w:tcPr>
          <w:p w:rsidR="0025581A" w:rsidP="00606138" w:rsidRDefault="0025581A" w14:paraId="089DBBDA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후기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작성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버튼을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누른다</w:t>
            </w:r>
          </w:p>
        </w:tc>
      </w:tr>
      <w:tr xmlns:wp14="http://schemas.microsoft.com/office/word/2010/wordml" w:rsidRPr="00AD1D06" w:rsidR="0025581A" w:rsidTr="4D4A9660" w14:paraId="396483A5" wp14:textId="77777777">
        <w:tc>
          <w:tcPr>
            <w:tcW w:w="1550" w:type="dxa"/>
            <w:vMerge/>
            <w:tcMar/>
            <w:vAlign w:val="center"/>
          </w:tcPr>
          <w:p w:rsidRPr="00AD1D06" w:rsidR="0025581A" w:rsidP="00606138" w:rsidRDefault="0025581A" w14:paraId="5186B13D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25581A" w:rsidP="00606138" w:rsidRDefault="0025581A" w14:paraId="6CD97708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03</w:t>
            </w:r>
          </w:p>
        </w:tc>
        <w:tc>
          <w:tcPr>
            <w:tcW w:w="6042" w:type="dxa"/>
            <w:shd w:val="clear" w:color="auto" w:fill="auto"/>
            <w:tcMar/>
          </w:tcPr>
          <w:p w:rsidR="0025581A" w:rsidP="00606138" w:rsidRDefault="0025581A" w14:paraId="020E5D93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대한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후기를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작성한다</w:t>
            </w:r>
          </w:p>
        </w:tc>
      </w:tr>
      <w:tr xmlns:wp14="http://schemas.microsoft.com/office/word/2010/wordml" w:rsidRPr="00AD1D06" w:rsidR="00606138" w:rsidTr="4D4A9660" w14:paraId="4C2ED5C2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6C57C439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C7829" w:rsidRDefault="0025581A" w14:paraId="76CC92CA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25581A" w14:paraId="42D1C1B0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산책로에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대한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후기가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남게</w:t>
            </w:r>
            <w:r w:rsidR="00CF557A">
              <w:rPr>
                <w:rStyle w:val="a9"/>
                <w:rFonts w:hint="eastAsia"/>
                <w:color w:val="auto"/>
              </w:rPr>
              <w:t xml:space="preserve"> </w:t>
            </w:r>
            <w:r w:rsidR="00CF557A">
              <w:rPr>
                <w:rStyle w:val="a9"/>
                <w:rFonts w:hint="eastAsia"/>
                <w:color w:val="auto"/>
              </w:rPr>
              <w:t>된다</w:t>
            </w:r>
          </w:p>
        </w:tc>
      </w:tr>
      <w:tr xmlns:wp14="http://schemas.microsoft.com/office/word/2010/wordml" w:rsidRPr="00AD1D06" w:rsidR="00606138" w:rsidTr="4D4A9660" w14:paraId="1804B95E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6E1EC0D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25581A" w14:paraId="1BC4BD38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D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6042" w:type="dxa"/>
            <w:shd w:val="clear" w:color="auto" w:fill="auto"/>
            <w:tcMar/>
          </w:tcPr>
          <w:p w:rsidR="00606138" w:rsidP="00E571C2" w:rsidRDefault="0025581A" w14:paraId="15F5AE89" wp14:textId="7777777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로그인하지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않은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사용자가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산책로에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대한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후기를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남기려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하는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="0025581A" w:rsidP="4D4A9660" w:rsidRDefault="0025581A" w14:paraId="003F8904" wp14:textId="393B3ED0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-1. 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로그인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하지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않았다는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메시지를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1C7B881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띄운다</w:t>
            </w:r>
          </w:p>
          <w:p w:rsidRPr="00AD1D06" w:rsidR="0025581A" w:rsidP="00E571C2" w:rsidRDefault="0025581A" w14:paraId="1F506BDD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  <w:t xml:space="preserve">-2.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로그인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할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수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있도록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유도한다</w:t>
            </w:r>
          </w:p>
        </w:tc>
      </w:tr>
      <w:tr xmlns:wp14="http://schemas.microsoft.com/office/word/2010/wordml" w:rsidRPr="00AD1D06" w:rsidR="00606138" w:rsidTr="4D4A9660" w14:paraId="3D404BC9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61319B8A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31A560F4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E571C2" w:rsidRDefault="00606138" w14:paraId="70DF735C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5FD4652D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17BD85E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584C8DA5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="00606138" w:rsidP="00606138" w:rsidRDefault="00CF557A" w14:paraId="5C81BB5A" wp14:textId="7777777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color w:val="auto"/>
                <w:szCs w:val="24"/>
              </w:rPr>
            </w:pP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필수로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작성해야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하는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정보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(</w:t>
            </w:r>
            <w:proofErr w:type="spellStart"/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별점</w:t>
            </w:r>
            <w:proofErr w:type="spellEnd"/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)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작성되지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않은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경우</w:t>
            </w:r>
          </w:p>
          <w:p w:rsidRPr="00CF557A" w:rsidR="00CF557A" w:rsidP="4D4A9660" w:rsidRDefault="00CF557A" w14:paraId="0C0AAD1D" wp14:textId="4E2A05B9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-1. 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후기를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게시할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수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있는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버튼을</w:t>
            </w:r>
            <w:r w:rsidRPr="4D4A9660" w:rsidR="244E382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</w:t>
            </w:r>
            <w:r w:rsidRPr="4D4A9660" w:rsidR="7938A489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비활성화 한다.</w:t>
            </w:r>
          </w:p>
        </w:tc>
      </w:tr>
      <w:tr xmlns:wp14="http://schemas.microsoft.com/office/word/2010/wordml" w:rsidRPr="00AD1D06" w:rsidR="00606138" w:rsidTr="4D4A9660" w14:paraId="3A413BF6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33D28B4B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C7829" w:rsidRDefault="00606138" w14:paraId="37EFA3E3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CF557A" w:rsidR="00606138" w:rsidP="00606138" w:rsidRDefault="00606138" w14:paraId="41C6AC2A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CF557A" w:rsidTr="4D4A9660" w14:paraId="3689595E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CF557A" w:rsidP="00606138" w:rsidRDefault="00CF557A" w14:paraId="76016AD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CF557A" w:rsidP="00606138" w:rsidRDefault="00CF557A" w14:paraId="16E6D3B1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CF557A" w:rsidP="00606138" w:rsidRDefault="00CF557A" w14:paraId="7ECC165E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B03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B04</w:t>
            </w:r>
          </w:p>
        </w:tc>
      </w:tr>
      <w:tr xmlns:wp14="http://schemas.microsoft.com/office/word/2010/wordml" w:rsidRPr="00AD1D06" w:rsidR="00CF557A" w:rsidTr="4D4A9660" w14:paraId="288BCA3B" wp14:textId="77777777">
        <w:tc>
          <w:tcPr>
            <w:tcW w:w="1550" w:type="dxa"/>
            <w:vMerge/>
            <w:tcMar/>
            <w:vAlign w:val="center"/>
          </w:tcPr>
          <w:p w:rsidRPr="00AD1D06" w:rsidR="00CF557A" w:rsidP="00606138" w:rsidRDefault="00CF557A" w14:paraId="2DC44586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CF557A" w:rsidP="00606138" w:rsidRDefault="00CF557A" w14:paraId="65C704B3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CF557A" w:rsidP="00606138" w:rsidRDefault="00CF557A" w14:paraId="2D07D41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D01</w:t>
            </w:r>
          </w:p>
        </w:tc>
      </w:tr>
      <w:tr xmlns:wp14="http://schemas.microsoft.com/office/word/2010/wordml" w:rsidRPr="00AD1D06" w:rsidR="00CF557A" w:rsidTr="4D4A9660" w14:paraId="150A7C40" wp14:textId="77777777">
        <w:tc>
          <w:tcPr>
            <w:tcW w:w="1550" w:type="dxa"/>
            <w:vMerge/>
            <w:tcMar/>
            <w:vAlign w:val="center"/>
          </w:tcPr>
          <w:p w:rsidRPr="00AD1D06" w:rsidR="00CF557A" w:rsidP="00606138" w:rsidRDefault="00CF557A" w14:paraId="4FFCBC07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CF557A" w:rsidP="00606138" w:rsidRDefault="00CF557A" w14:paraId="213D9656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S</w:t>
            </w:r>
            <w:r>
              <w:rPr>
                <w:rStyle w:val="a9"/>
                <w:color w:val="auto"/>
              </w:rPr>
              <w:t>N003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CF557A" w:rsidP="00606138" w:rsidRDefault="00CF557A" w14:paraId="48A38DA7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B</w:t>
            </w:r>
            <w:r>
              <w:rPr>
                <w:rStyle w:val="a9"/>
                <w:color w:val="auto"/>
              </w:rPr>
              <w:t>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B02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color w:val="auto"/>
              </w:rPr>
              <w:t>E01</w:t>
            </w:r>
          </w:p>
        </w:tc>
      </w:tr>
    </w:tbl>
    <w:p xmlns:wp14="http://schemas.microsoft.com/office/word/2010/wordml" w:rsidR="00606138" w:rsidP="00606138" w:rsidRDefault="00606138" w14:paraId="1728B4D0" wp14:textId="77777777"/>
    <w:p xmlns:wp14="http://schemas.microsoft.com/office/word/2010/wordml" w:rsidR="00606138" w:rsidP="00606138" w:rsidRDefault="00606138" w14:paraId="34959D4B" wp14:textId="77777777"/>
    <w:p xmlns:wp14="http://schemas.microsoft.com/office/word/2010/wordml" w:rsidR="008D5A75" w:rsidP="00606138" w:rsidRDefault="008D5A75" w14:paraId="7BD58BA2" wp14:textId="77777777"/>
    <w:p xmlns:wp14="http://schemas.microsoft.com/office/word/2010/wordml" w:rsidR="008D5A75" w:rsidP="00606138" w:rsidRDefault="008D5A75" w14:paraId="4357A966" wp14:textId="77777777"/>
    <w:p xmlns:wp14="http://schemas.microsoft.com/office/word/2010/wordml" w:rsidR="008D5A75" w:rsidP="00606138" w:rsidRDefault="008D5A75" w14:paraId="44690661" wp14:textId="77777777"/>
    <w:p xmlns:wp14="http://schemas.microsoft.com/office/word/2010/wordml" w:rsidR="008D5A75" w:rsidP="00606138" w:rsidRDefault="008D5A75" w14:paraId="74539910" wp14:textId="77777777"/>
    <w:p xmlns:wp14="http://schemas.microsoft.com/office/word/2010/wordml" w:rsidR="008D5A75" w:rsidP="00606138" w:rsidRDefault="008D5A75" w14:paraId="5A7E0CF2" wp14:textId="77777777"/>
    <w:p xmlns:wp14="http://schemas.microsoft.com/office/word/2010/wordml" w:rsidR="008D5A75" w:rsidP="00606138" w:rsidRDefault="008D5A75" w14:paraId="60FA6563" wp14:textId="77777777"/>
    <w:p xmlns:wp14="http://schemas.microsoft.com/office/word/2010/wordml" w:rsidR="008D5A75" w:rsidP="00606138" w:rsidRDefault="008D5A75" w14:paraId="1AC5CDBE" wp14:textId="77777777"/>
    <w:p xmlns:wp14="http://schemas.microsoft.com/office/word/2010/wordml" w:rsidR="008D5A75" w:rsidP="00606138" w:rsidRDefault="008D5A75" w14:paraId="342D4C27" wp14:textId="77777777"/>
    <w:p xmlns:wp14="http://schemas.microsoft.com/office/word/2010/wordml" w:rsidR="008D5A75" w:rsidP="00606138" w:rsidRDefault="008D5A75" w14:paraId="3572E399" wp14:textId="77777777"/>
    <w:p xmlns:wp14="http://schemas.microsoft.com/office/word/2010/wordml" w:rsidR="008D5A75" w:rsidP="00606138" w:rsidRDefault="008D5A75" w14:paraId="6CEB15CE" wp14:textId="77777777"/>
    <w:p xmlns:wp14="http://schemas.microsoft.com/office/word/2010/wordml" w:rsidR="008D5A75" w:rsidP="00606138" w:rsidRDefault="008D5A75" w14:paraId="66518E39" wp14:textId="77777777"/>
    <w:p xmlns:wp14="http://schemas.microsoft.com/office/word/2010/wordml" w:rsidR="008D5A75" w:rsidP="00606138" w:rsidRDefault="008D5A75" w14:paraId="7E75FCD0" wp14:textId="77777777"/>
    <w:p xmlns:wp14="http://schemas.microsoft.com/office/word/2010/wordml" w:rsidR="008D5A75" w:rsidP="00606138" w:rsidRDefault="008D5A75" w14:paraId="10FDAA0E" wp14:textId="77777777"/>
    <w:p xmlns:wp14="http://schemas.microsoft.com/office/word/2010/wordml" w:rsidRPr="008A0B8C" w:rsidR="008D5A75" w:rsidP="00606138" w:rsidRDefault="008D5A75" w14:paraId="774AF2BF" wp14:textId="77777777">
      <w:pPr>
        <w:rPr>
          <w:rFonts w:hint="eastAsia"/>
        </w:rPr>
      </w:pPr>
    </w:p>
    <w:p xmlns:wp14="http://schemas.microsoft.com/office/word/2010/wordml" w:rsidRPr="008A0B8C" w:rsidR="00606138" w:rsidP="00606138" w:rsidRDefault="00606138" w14:paraId="577251FF" wp14:textId="345B4931">
      <w:pPr>
        <w:pStyle w:val="4"/>
        <w:rPr/>
      </w:pPr>
      <w:r w:rsidR="00606138">
        <w:rPr/>
        <w:t xml:space="preserve">ID: </w:t>
      </w:r>
      <w:r w:rsidRPr="4D4A9660" w:rsidR="00606138">
        <w:rPr>
          <w:i w:val="1"/>
          <w:iCs w:val="1"/>
        </w:rPr>
        <w:t>U</w:t>
      </w:r>
      <w:r w:rsidRPr="4D4A9660" w:rsidR="00606138">
        <w:rPr>
          <w:i w:val="1"/>
          <w:iCs w:val="1"/>
        </w:rPr>
        <w:t>C</w:t>
      </w:r>
      <w:proofErr w:type="gramStart"/>
      <w:r w:rsidRPr="4D4A9660" w:rsidR="00606138">
        <w:rPr>
          <w:i w:val="1"/>
          <w:iCs w:val="1"/>
        </w:rPr>
        <w:t>052</w:t>
      </w:r>
      <w:r w:rsidR="00606138">
        <w:rPr/>
        <w:t xml:space="preserve"> :</w:t>
      </w:r>
      <w:proofErr w:type="gramEnd"/>
      <w:r w:rsidRPr="4D4A9660" w:rsidR="00606138">
        <w:rPr>
          <w:rStyle w:val="1Char"/>
          <w:color w:val="000000" w:themeColor="text1" w:themeTint="FF" w:themeShade="FF"/>
        </w:rPr>
        <w:t xml:space="preserve"> </w:t>
      </w:r>
      <w:r w:rsidRPr="4D4A9660" w:rsidR="00606138">
        <w:rPr>
          <w:rStyle w:val="8Char"/>
          <w:color w:val="000000" w:themeColor="text1" w:themeTint="FF" w:themeShade="FF"/>
        </w:rPr>
        <w:t xml:space="preserve">사용자가 산책로에 대한 </w:t>
      </w:r>
      <w:r w:rsidRPr="4D4A9660" w:rsidR="00606138">
        <w:rPr>
          <w:rStyle w:val="8Char"/>
          <w:color w:val="000000" w:themeColor="text1" w:themeTint="FF" w:themeShade="FF"/>
        </w:rPr>
        <w:t>정보를 공유하</w:t>
      </w:r>
      <w:r w:rsidRPr="4D4A9660" w:rsidR="00606138">
        <w:rPr>
          <w:rStyle w:val="8Char"/>
          <w:color w:val="000000" w:themeColor="text1" w:themeTint="FF" w:themeShade="FF"/>
        </w:rPr>
        <w:t>게 한다</w:t>
      </w:r>
      <w:r w:rsidRPr="4D4A9660" w:rsidR="13B45F12">
        <w:rPr>
          <w:rStyle w:val="8Char"/>
          <w:color w:val="000000" w:themeColor="text1" w:themeTint="FF" w:themeShade="FF"/>
        </w:rPr>
        <w:t xml:space="preserve"> -&gt; </w:t>
      </w:r>
      <w:r w:rsidRPr="4D4A9660" w:rsidR="13B45F12">
        <w:rPr>
          <w:rStyle w:val="8Char"/>
          <w:color w:val="000000" w:themeColor="text1" w:themeTint="FF" w:themeShade="FF"/>
          <w:highlight w:val="yellow"/>
        </w:rPr>
        <w:t>UC051과 합친다</w:t>
      </w:r>
      <w:r w:rsidRPr="4D4A9660" w:rsidR="13B45F12">
        <w:rPr>
          <w:rStyle w:val="8Char"/>
          <w:color w:val="000000" w:themeColor="text1" w:themeTint="FF" w:themeShade="FF"/>
        </w:rPr>
        <w:t>.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606138" w:rsidTr="4D4A9660" w14:paraId="08727D9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00F18FB4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606138" w14:paraId="72B9632A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산책로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정보를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공유할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있다</w:t>
            </w:r>
            <w:r w:rsidRPr="00CC4708">
              <w:rPr>
                <w:rFonts w:hint="eastAsia"/>
                <w:color w:val="000000"/>
              </w:rPr>
              <w:t>(</w:t>
            </w:r>
            <w:proofErr w:type="spellStart"/>
            <w:r w:rsidRPr="00CC4708">
              <w:rPr>
                <w:rFonts w:hint="eastAsia"/>
                <w:color w:val="000000"/>
              </w:rPr>
              <w:t>반려견</w:t>
            </w:r>
            <w:proofErr w:type="spellEnd"/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출입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가능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여부</w:t>
            </w:r>
            <w:r w:rsidRPr="006035C1">
              <w:rPr>
                <w:rFonts w:hint="eastAsia" w:ascii="Dotum" w:hAnsi="Dotum" w:eastAsia="Dotum"/>
                <w:color w:val="000000"/>
              </w:rPr>
              <w:t>/주민 민원/청결/운동가능 여부 등</w:t>
            </w:r>
            <w:r>
              <w:rPr>
                <w:rFonts w:hint="eastAsia" w:ascii="Dotum" w:hAnsi="Dotum" w:eastAsia="Dotum"/>
                <w:color w:val="000000"/>
              </w:rPr>
              <w:t>)</w:t>
            </w:r>
          </w:p>
        </w:tc>
      </w:tr>
      <w:tr xmlns:wp14="http://schemas.microsoft.com/office/word/2010/wordml" w:rsidRPr="00AD1D06" w:rsidR="00606138" w:rsidTr="4D4A9660" w14:paraId="45738B46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523D478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6C7829" w14:paraId="7F3388A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  <w:r>
              <w:rPr>
                <w:rStyle w:val="a9"/>
                <w:rFonts w:hint="eastAsia"/>
                <w:color w:val="auto"/>
              </w:rPr>
              <w:t>(</w:t>
            </w:r>
            <w:proofErr w:type="spellStart"/>
            <w:r>
              <w:rPr>
                <w:rStyle w:val="a9"/>
                <w:color w:val="auto"/>
              </w:rPr>
              <w:t>wr</w:t>
            </w:r>
            <w:proofErr w:type="spellEnd"/>
            <w:r>
              <w:rPr>
                <w:rStyle w:val="a9"/>
                <w:color w:val="auto"/>
              </w:rPr>
              <w:t>)</w:t>
            </w:r>
            <w:r>
              <w:rPr>
                <w:rStyle w:val="a9"/>
                <w:rFonts w:hint="eastAsia"/>
                <w:color w:val="auto"/>
              </w:rPr>
              <w:t>,</w:t>
            </w:r>
            <w:r>
              <w:rPr>
                <w:rStyle w:val="a9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사용자</w:t>
            </w:r>
            <w:r>
              <w:rPr>
                <w:rStyle w:val="a9"/>
                <w:rFonts w:hint="eastAsia"/>
                <w:color w:val="auto"/>
              </w:rPr>
              <w:t>(</w:t>
            </w:r>
            <w:r>
              <w:rPr>
                <w:rStyle w:val="a9"/>
                <w:color w:val="auto"/>
              </w:rPr>
              <w:t>r)</w:t>
            </w:r>
          </w:p>
        </w:tc>
      </w:tr>
      <w:tr xmlns:wp14="http://schemas.microsoft.com/office/word/2010/wordml" w:rsidRPr="00AD1D06" w:rsidR="00606138" w:rsidTr="4D4A9660" w14:paraId="63653CAE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4556F4B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4D4A9660" w:rsidRDefault="006C7829" w14:paraId="7E237952" wp14:textId="6E0D232E">
            <w:pPr>
              <w:rPr>
                <w:rStyle w:val="a9"/>
                <w:color w:val="auto"/>
              </w:rPr>
            </w:pPr>
            <w:r w:rsidRPr="4D4A9660" w:rsidR="006C7829">
              <w:rPr>
                <w:rStyle w:val="a9"/>
                <w:color w:val="auto"/>
              </w:rPr>
              <w:t>로그인을</w:t>
            </w:r>
            <w:r w:rsidRPr="4D4A9660" w:rsidR="006C7829">
              <w:rPr>
                <w:rStyle w:val="a9"/>
                <w:color w:val="auto"/>
              </w:rPr>
              <w:t xml:space="preserve"> </w:t>
            </w:r>
            <w:r w:rsidRPr="4D4A9660" w:rsidR="006C7829">
              <w:rPr>
                <w:rStyle w:val="a9"/>
                <w:color w:val="auto"/>
              </w:rPr>
              <w:t>한다</w:t>
            </w:r>
            <w:r w:rsidRPr="4D4A9660" w:rsidR="4ECF78B8">
              <w:rPr>
                <w:rStyle w:val="a9"/>
                <w:color w:val="auto"/>
              </w:rPr>
              <w:t>. (산책기록)산책을 마친다.</w:t>
            </w:r>
          </w:p>
        </w:tc>
      </w:tr>
      <w:tr xmlns:wp14="http://schemas.microsoft.com/office/word/2010/wordml" w:rsidRPr="00AD1D06" w:rsidR="00606138" w:rsidTr="4D4A9660" w14:paraId="38E0CCDB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7BF1901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6C7829" w14:paraId="58471353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산책로에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대한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정보를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해당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저장한다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606138" w:rsidTr="4D4A9660" w14:paraId="5CE4CCFB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42EE666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4CD88761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7A292896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2191599E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7673E5AE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C7829" w:rsidRDefault="00606138" w14:paraId="041D98D7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5AB7C0C5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392FC34F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1892CBE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55B33694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E571C2" w:rsidRDefault="00606138" w14:paraId="4455F193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1C2776EB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15342E60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5EB89DE8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E571C2" w:rsidRDefault="00606138" w14:paraId="7D62D461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7E524C7D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6762682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4F4F4DE4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078B034E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492506DD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31CD0C16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930598" w:rsidRDefault="00606138" w14:paraId="7FD8715F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6BDFDFC2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3DCC1A0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02B67CF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77BE06D9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52757BCD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 w:rsidRPr="00AD1D06">
              <w:rPr>
                <w:rStyle w:val="a9"/>
                <w:color w:val="auto"/>
              </w:rPr>
              <w:t>…</w:t>
            </w:r>
          </w:p>
        </w:tc>
      </w:tr>
    </w:tbl>
    <w:p xmlns:wp14="http://schemas.microsoft.com/office/word/2010/wordml" w:rsidR="00606138" w:rsidP="00606138" w:rsidRDefault="00606138" w14:paraId="41F9AE5E" wp14:textId="77777777"/>
    <w:p xmlns:wp14="http://schemas.microsoft.com/office/word/2010/wordml" w:rsidR="00606138" w:rsidP="00606138" w:rsidRDefault="00606138" w14:paraId="00F03A6D" wp14:textId="77777777"/>
    <w:p xmlns:wp14="http://schemas.microsoft.com/office/word/2010/wordml" w:rsidRPr="008A0B8C" w:rsidR="00606138" w:rsidP="00606138" w:rsidRDefault="00606138" w14:paraId="6930E822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20E36DAB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32D85219" wp14:textId="77777777"/>
    <w:p xmlns:wp14="http://schemas.microsoft.com/office/word/2010/wordml" w:rsidR="008D5A75" w:rsidP="00606138" w:rsidRDefault="008D5A75" w14:paraId="0CE19BC3" wp14:textId="77777777"/>
    <w:p xmlns:wp14="http://schemas.microsoft.com/office/word/2010/wordml" w:rsidR="008D5A75" w:rsidP="00606138" w:rsidRDefault="008D5A75" w14:paraId="63966B72" wp14:textId="77777777"/>
    <w:p xmlns:wp14="http://schemas.microsoft.com/office/word/2010/wordml" w:rsidR="008D5A75" w:rsidP="00606138" w:rsidRDefault="008D5A75" w14:paraId="23536548" wp14:textId="77777777"/>
    <w:p xmlns:wp14="http://schemas.microsoft.com/office/word/2010/wordml" w:rsidR="008D5A75" w:rsidP="00606138" w:rsidRDefault="008D5A75" w14:paraId="271AE1F2" wp14:textId="77777777"/>
    <w:p xmlns:wp14="http://schemas.microsoft.com/office/word/2010/wordml" w:rsidR="008D5A75" w:rsidP="00606138" w:rsidRDefault="008D5A75" w14:paraId="4AE5B7AF" wp14:textId="77777777"/>
    <w:p xmlns:wp14="http://schemas.microsoft.com/office/word/2010/wordml" w:rsidR="008D5A75" w:rsidP="00606138" w:rsidRDefault="008D5A75" w14:paraId="3955E093" wp14:textId="77777777"/>
    <w:p xmlns:wp14="http://schemas.microsoft.com/office/word/2010/wordml" w:rsidR="008D5A75" w:rsidP="00606138" w:rsidRDefault="008D5A75" w14:paraId="12C42424" wp14:textId="77777777"/>
    <w:p xmlns:wp14="http://schemas.microsoft.com/office/word/2010/wordml" w:rsidR="008D5A75" w:rsidP="00606138" w:rsidRDefault="008D5A75" w14:paraId="379CA55B" wp14:textId="77777777"/>
    <w:p xmlns:wp14="http://schemas.microsoft.com/office/word/2010/wordml" w:rsidR="008D5A75" w:rsidP="00606138" w:rsidRDefault="008D5A75" w14:paraId="5ABF93C4" wp14:textId="77777777"/>
    <w:p xmlns:wp14="http://schemas.microsoft.com/office/word/2010/wordml" w:rsidR="008D5A75" w:rsidP="00606138" w:rsidRDefault="008D5A75" w14:paraId="71DCB018" wp14:textId="77777777"/>
    <w:p xmlns:wp14="http://schemas.microsoft.com/office/word/2010/wordml" w:rsidR="008D5A75" w:rsidP="00606138" w:rsidRDefault="008D5A75" w14:paraId="4B644A8D" wp14:textId="77777777"/>
    <w:p xmlns:wp14="http://schemas.microsoft.com/office/word/2010/wordml" w:rsidR="008D5A75" w:rsidP="00606138" w:rsidRDefault="008D5A75" w14:paraId="082C48EB" wp14:textId="77777777"/>
    <w:p xmlns:wp14="http://schemas.microsoft.com/office/word/2010/wordml" w:rsidR="008D5A75" w:rsidP="00606138" w:rsidRDefault="008D5A75" w14:paraId="2677290C" wp14:textId="77777777"/>
    <w:p xmlns:wp14="http://schemas.microsoft.com/office/word/2010/wordml" w:rsidR="008D5A75" w:rsidP="00606138" w:rsidRDefault="008D5A75" w14:paraId="249BF8C6" wp14:textId="77777777"/>
    <w:p xmlns:wp14="http://schemas.microsoft.com/office/word/2010/wordml" w:rsidR="008D5A75" w:rsidP="00606138" w:rsidRDefault="008D5A75" w14:paraId="0EF46479" wp14:textId="77777777"/>
    <w:p xmlns:wp14="http://schemas.microsoft.com/office/word/2010/wordml" w:rsidR="008D5A75" w:rsidP="00606138" w:rsidRDefault="008D5A75" w14:paraId="3AB58C42" wp14:textId="77777777"/>
    <w:p xmlns:wp14="http://schemas.microsoft.com/office/word/2010/wordml" w:rsidR="008D5A75" w:rsidP="00606138" w:rsidRDefault="008D5A75" w14:paraId="4EA9BA15" wp14:textId="77777777"/>
    <w:p xmlns:wp14="http://schemas.microsoft.com/office/word/2010/wordml" w:rsidRPr="00606138" w:rsidR="008D5A75" w:rsidP="00606138" w:rsidRDefault="008D5A75" w14:paraId="7332107B" wp14:textId="77777777">
      <w:pPr>
        <w:rPr>
          <w:rFonts w:hint="eastAsia"/>
        </w:rPr>
      </w:pPr>
    </w:p>
    <w:p xmlns:wp14="http://schemas.microsoft.com/office/word/2010/wordml" w:rsidRPr="00606138" w:rsidR="008A0B8C" w:rsidP="008A0B8C" w:rsidRDefault="008A0B8C" w14:paraId="1B01CA2E" wp14:textId="77777777">
      <w:pPr>
        <w:pStyle w:val="4"/>
        <w:rPr/>
      </w:pPr>
      <w:r w:rsidR="008A0B8C">
        <w:rPr/>
        <w:t>ID: U</w:t>
      </w:r>
      <w:r w:rsidR="008A0B8C">
        <w:rPr/>
        <w:t>C0</w:t>
      </w:r>
      <w:r w:rsidR="00606138">
        <w:rPr/>
        <w:t>6</w:t>
      </w:r>
      <w:r w:rsidR="008A0B8C">
        <w:rPr/>
        <w:t>1 :</w:t>
      </w:r>
      <w:r w:rsidRPr="4D4A9660" w:rsidR="008A0B8C">
        <w:rPr>
          <w:rStyle w:val="1Char"/>
          <w:color w:val="000000" w:themeColor="text1" w:themeTint="FF" w:themeShade="FF"/>
        </w:rPr>
        <w:t xml:space="preserve"> </w:t>
      </w:r>
      <w:r w:rsidRPr="4D4A9660" w:rsidR="006C7829">
        <w:rPr>
          <w:rStyle w:val="8Char"/>
          <w:color w:val="000000" w:themeColor="text1" w:themeTint="FF" w:themeShade="FF"/>
        </w:rPr>
        <w:t>회원</w:t>
      </w:r>
      <w:r w:rsidRPr="4D4A9660" w:rsidR="00606138">
        <w:rPr>
          <w:rStyle w:val="8Char"/>
          <w:color w:val="000000" w:themeColor="text1" w:themeTint="FF" w:themeShade="FF"/>
        </w:rPr>
        <w:t>별</w:t>
      </w:r>
      <w:r w:rsidRPr="4D4A9660" w:rsidR="00606138">
        <w:rPr>
          <w:rStyle w:val="8Char"/>
          <w:color w:val="000000" w:themeColor="text1" w:themeTint="FF" w:themeShade="FF"/>
        </w:rPr>
        <w:t xml:space="preserve"> 나만의</w:t>
      </w:r>
      <w:r w:rsidRPr="4D4A9660" w:rsidR="00606138">
        <w:rPr>
          <w:rStyle w:val="8Char"/>
          <w:color w:val="000000" w:themeColor="text1" w:themeTint="FF" w:themeShade="FF"/>
        </w:rPr>
        <w:t xml:space="preserve"> 산책로</w:t>
      </w:r>
      <w:r w:rsidRPr="4D4A9660" w:rsidR="00606138">
        <w:rPr>
          <w:rStyle w:val="8Char"/>
          <w:color w:val="000000" w:themeColor="text1" w:themeTint="FF" w:themeShade="FF"/>
        </w:rPr>
        <w:t>를 저장할 수 있게 한</w:t>
      </w:r>
      <w:r w:rsidRPr="4D4A9660" w:rsidR="008A0B8C">
        <w:rPr>
          <w:rStyle w:val="8Char"/>
          <w:color w:val="000000" w:themeColor="text1" w:themeTint="FF" w:themeShade="FF"/>
        </w:rPr>
        <w:t>다</w:t>
      </w:r>
      <w:r w:rsidR="008A0B8C">
        <w:rPr/>
        <w:t xml:space="preserve"> 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8A0B8C" w:rsidTr="4D4A9660" w14:paraId="1AFA8956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0BC216D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606138" w14:paraId="316AAF50" wp14:textId="7AE56197">
            <w:pPr>
              <w:rPr>
                <w:rStyle w:val="a9"/>
                <w:color w:val="auto"/>
              </w:rPr>
            </w:pPr>
            <w:r w:rsidRPr="4D4A9660" w:rsidR="00606138">
              <w:rPr>
                <w:color w:val="000000" w:themeColor="text1" w:themeTint="FF" w:themeShade="FF"/>
              </w:rPr>
              <w:t>마음에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드는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산책로가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있으면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특정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아이콘</w:t>
            </w:r>
            <w:r w:rsidRPr="4D4A9660" w:rsidR="00606138">
              <w:rPr>
                <w:color w:val="000000" w:themeColor="text1" w:themeTint="FF" w:themeShade="FF"/>
              </w:rPr>
              <w:t>(</w:t>
            </w:r>
            <w:r w:rsidRPr="4D4A9660" w:rsidR="00606138">
              <w:rPr>
                <w:color w:val="000000" w:themeColor="text1" w:themeTint="FF" w:themeShade="FF"/>
              </w:rPr>
              <w:t>하트</w:t>
            </w:r>
            <w:r w:rsidRPr="4D4A9660" w:rsidR="00606138">
              <w:rPr>
                <w:color w:val="000000" w:themeColor="text1" w:themeTint="FF" w:themeShade="FF"/>
              </w:rPr>
              <w:t>)</w:t>
            </w:r>
            <w:r w:rsidRPr="4D4A9660" w:rsidR="00606138">
              <w:rPr>
                <w:color w:val="000000" w:themeColor="text1" w:themeTint="FF" w:themeShade="FF"/>
              </w:rPr>
              <w:t>을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클릭한다</w:t>
            </w:r>
            <w:r w:rsidRPr="4D4A9660" w:rsidR="00606138">
              <w:rPr>
                <w:color w:val="000000" w:themeColor="text1" w:themeTint="FF" w:themeShade="FF"/>
              </w:rPr>
              <w:t>.</w:t>
            </w:r>
            <w:r w:rsidRPr="4D4A9660" w:rsidR="00606138">
              <w:rPr>
                <w:color w:val="000000" w:themeColor="text1" w:themeTint="FF" w:themeShade="FF"/>
              </w:rPr>
              <w:t xml:space="preserve"> -&gt; </w:t>
            </w:r>
            <w:r w:rsidRPr="4D4A9660" w:rsidR="00606138">
              <w:rPr>
                <w:color w:val="000000" w:themeColor="text1" w:themeTint="FF" w:themeShade="FF"/>
              </w:rPr>
              <w:t>나만의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산책로에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저장된다</w:t>
            </w:r>
            <w:r w:rsidRPr="4D4A9660" w:rsidR="00606138">
              <w:rPr>
                <w:color w:val="000000" w:themeColor="text1" w:themeTint="FF" w:themeShade="FF"/>
              </w:rPr>
              <w:t>.</w:t>
            </w:r>
          </w:p>
        </w:tc>
      </w:tr>
      <w:tr xmlns:wp14="http://schemas.microsoft.com/office/word/2010/wordml" w:rsidRPr="00AD1D06" w:rsidR="008A0B8C" w:rsidTr="4D4A9660" w14:paraId="21A25E48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0FF96712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6C7829" w14:paraId="4F479BED" wp14:textId="42649BD5">
            <w:pPr>
              <w:rPr>
                <w:rStyle w:val="a9"/>
                <w:color w:val="auto"/>
              </w:rPr>
            </w:pPr>
            <w:r w:rsidRPr="4D4A9660" w:rsidR="006C7829">
              <w:rPr>
                <w:rStyle w:val="a9"/>
                <w:color w:val="auto"/>
              </w:rPr>
              <w:t>회원</w:t>
            </w:r>
            <w:r w:rsidRPr="4D4A9660" w:rsidR="73CDF741">
              <w:rPr>
                <w:rStyle w:val="a9"/>
                <w:color w:val="auto"/>
              </w:rPr>
              <w:t>, 산책로DB, 나만의산책로DB</w:t>
            </w:r>
          </w:p>
        </w:tc>
      </w:tr>
      <w:tr xmlns:wp14="http://schemas.microsoft.com/office/word/2010/wordml" w:rsidRPr="00AD1D06" w:rsidR="008A0B8C" w:rsidTr="4D4A9660" w14:paraId="52EFE6D0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160C7AC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6C7829" w14:paraId="49C79FB8" wp14:textId="63EE5E35">
            <w:pPr>
              <w:rPr>
                <w:rStyle w:val="a9"/>
                <w:color w:val="auto"/>
              </w:rPr>
            </w:pPr>
            <w:r w:rsidRPr="4D4A9660" w:rsidR="27D95730">
              <w:rPr>
                <w:rStyle w:val="a9"/>
                <w:color w:val="auto"/>
              </w:rPr>
              <w:t xml:space="preserve">로그인 한다. </w:t>
            </w:r>
            <w:r w:rsidRPr="4D4A9660" w:rsidR="006C7829">
              <w:rPr>
                <w:rStyle w:val="a9"/>
                <w:color w:val="auto"/>
              </w:rPr>
              <w:t>산책로</w:t>
            </w:r>
            <w:r w:rsidRPr="4D4A9660" w:rsidR="385540B5">
              <w:rPr>
                <w:rStyle w:val="a9"/>
                <w:color w:val="auto"/>
              </w:rPr>
              <w:t>의</w:t>
            </w:r>
            <w:r w:rsidRPr="4D4A9660" w:rsidR="006C7829">
              <w:rPr>
                <w:rStyle w:val="a9"/>
                <w:color w:val="auto"/>
              </w:rPr>
              <w:t xml:space="preserve"> </w:t>
            </w:r>
            <w:r w:rsidRPr="4D4A9660" w:rsidR="006C7829">
              <w:rPr>
                <w:rStyle w:val="a9"/>
                <w:color w:val="auto"/>
              </w:rPr>
              <w:t>정보를</w:t>
            </w:r>
            <w:r w:rsidRPr="4D4A9660" w:rsidR="006C7829">
              <w:rPr>
                <w:rStyle w:val="a9"/>
                <w:color w:val="auto"/>
              </w:rPr>
              <w:t xml:space="preserve"> </w:t>
            </w:r>
            <w:r w:rsidRPr="4D4A9660" w:rsidR="006C7829">
              <w:rPr>
                <w:rStyle w:val="a9"/>
                <w:color w:val="auto"/>
              </w:rPr>
              <w:t>확인한다</w:t>
            </w:r>
            <w:r w:rsidRPr="4D4A9660" w:rsidR="0B5EB8A8">
              <w:rPr>
                <w:rStyle w:val="a9"/>
                <w:color w:val="auto"/>
              </w:rPr>
              <w:t xml:space="preserve">(거리 기반 추천UC031 </w:t>
            </w:r>
            <w:proofErr w:type="spellStart"/>
            <w:r w:rsidRPr="4D4A9660" w:rsidR="0B5EB8A8">
              <w:rPr>
                <w:rStyle w:val="a9"/>
                <w:color w:val="auto"/>
              </w:rPr>
              <w:t>or</w:t>
            </w:r>
            <w:proofErr w:type="spellEnd"/>
            <w:r w:rsidRPr="4D4A9660" w:rsidR="0B5EB8A8">
              <w:rPr>
                <w:rStyle w:val="a9"/>
                <w:color w:val="auto"/>
              </w:rPr>
              <w:t xml:space="preserve"> 검색UC041)</w:t>
            </w:r>
            <w:r w:rsidRPr="4D4A9660" w:rsidR="006C7829">
              <w:rPr>
                <w:rStyle w:val="a9"/>
                <w:color w:val="auto"/>
              </w:rPr>
              <w:t>.</w:t>
            </w:r>
          </w:p>
        </w:tc>
      </w:tr>
      <w:tr xmlns:wp14="http://schemas.microsoft.com/office/word/2010/wordml" w:rsidRPr="00AD1D06" w:rsidR="008A0B8C" w:rsidTr="4D4A9660" w14:paraId="629A205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5E5E851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6C7829" w14:paraId="106D5AC8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해당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나만의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저장된다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8A0B8C" w:rsidTr="4D4A9660" w14:paraId="3764D08B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2192D81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675E251A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5D98A3F1" wp14:textId="0DC21B11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6EC92453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산책로 목록 중 하나를 선택</w:t>
            </w:r>
            <w:r w:rsidRPr="4D4A9660" w:rsidR="3DBAA333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해 하트 아이콘을 클릭한다.</w:t>
            </w:r>
          </w:p>
        </w:tc>
      </w:tr>
      <w:tr w:rsidR="4D4A9660" w:rsidTr="4D4A9660" w14:paraId="533CEF6D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2E956BBD"/>
        </w:tc>
        <w:tc>
          <w:tcPr>
            <w:tcW w:w="930" w:type="dxa"/>
            <w:shd w:val="clear" w:color="auto" w:fill="auto"/>
            <w:tcMar/>
          </w:tcPr>
          <w:p w:rsidR="16556B61" w:rsidP="4D4A9660" w:rsidRDefault="16556B61" w14:paraId="5A8E921C" w14:textId="6C85D741">
            <w:pPr>
              <w:pStyle w:val="aa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4D4A9660" w:rsidR="16556B61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B</w:t>
            </w:r>
            <w:r w:rsidRPr="4D4A9660" w:rsidR="0DDACA06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  <w:tcMar/>
          </w:tcPr>
          <w:p w:rsidR="73D64752" w:rsidP="4D4A9660" w:rsidRDefault="73D64752" w14:paraId="017C4906" w14:textId="35E1E7D1">
            <w:pPr>
              <w:pStyle w:val="aa"/>
              <w:jc w:val="both"/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</w:pPr>
            <w:r w:rsidRPr="4D4A9660" w:rsidR="73D64752">
              <w:rPr>
                <w:rStyle w:val="a9"/>
                <w:rFonts w:ascii="Dotum" w:hAnsi="Dotum" w:eastAsia="Dotum" w:cs="Batang"/>
                <w:b w:val="0"/>
                <w:bCs w:val="0"/>
                <w:color w:val="auto"/>
              </w:rPr>
              <w:t xml:space="preserve">나만의 산책로에 저장된다. </w:t>
            </w:r>
          </w:p>
        </w:tc>
      </w:tr>
      <w:tr xmlns:wp14="http://schemas.microsoft.com/office/word/2010/wordml" w:rsidRPr="00AD1D06" w:rsidR="008A0B8C" w:rsidTr="4D4A9660" w14:paraId="766E3D0D" wp14:textId="77777777">
        <w:tc>
          <w:tcPr>
            <w:tcW w:w="1514" w:type="dxa"/>
            <w:shd w:val="clear" w:color="auto" w:fill="CCCCCC"/>
            <w:tcMar/>
            <w:vAlign w:val="center"/>
          </w:tcPr>
          <w:p w:rsidRPr="00AD1D06" w:rsidR="008A0B8C" w:rsidP="00606138" w:rsidRDefault="008A0B8C" w14:paraId="67A065D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6810F0D1" wp14:textId="07A201BC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3952F43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2995E5D8" wp14:textId="3B5A7556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3952F43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이미 저장된 </w:t>
            </w:r>
            <w:r w:rsidRPr="4D4A9660" w:rsidR="3952F43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산책로를</w:t>
            </w:r>
            <w:r w:rsidRPr="4D4A9660" w:rsidR="3952F43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또 다시 선택하는 경우</w:t>
            </w:r>
          </w:p>
          <w:p w:rsidRPr="00AD1D06" w:rsidR="008A0B8C" w:rsidP="4D4A9660" w:rsidRDefault="008A0B8C" w14:paraId="74E797DC" wp14:textId="47BCC04E">
            <w:pPr>
              <w:pStyle w:val="aa"/>
              <w:ind w:left="0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3952F43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-1. 나만의 산책로 목록에서 삭제된다.(구독취소 같이)</w:t>
            </w:r>
          </w:p>
        </w:tc>
      </w:tr>
      <w:tr xmlns:wp14="http://schemas.microsoft.com/office/word/2010/wordml" w:rsidRPr="00AD1D06" w:rsidR="008A0B8C" w:rsidTr="4D4A9660" w14:paraId="42BC94D7" wp14:textId="77777777">
        <w:tc>
          <w:tcPr>
            <w:tcW w:w="1514" w:type="dxa"/>
            <w:shd w:val="clear" w:color="auto" w:fill="CCCCCC"/>
            <w:tcMar/>
            <w:vAlign w:val="center"/>
          </w:tcPr>
          <w:p w:rsidRPr="00AD1D06" w:rsidR="008A0B8C" w:rsidP="00606138" w:rsidRDefault="008A0B8C" w14:paraId="1E9C918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3C262070" wp14:textId="5808FFCE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8A0B8C" w14:paraId="6AFAB436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8A0B8C" w:rsidTr="4D4A9660" w14:paraId="531407A7" wp14:textId="77777777">
        <w:tc>
          <w:tcPr>
            <w:tcW w:w="1514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6539AED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48170DD6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511F1F1B" wp14:textId="1F642318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008A0B8C">
              <w:rPr>
                <w:rStyle w:val="a9"/>
                <w:color w:val="auto"/>
              </w:rPr>
              <w:t>B01</w:t>
            </w:r>
            <w:r w:rsidRPr="4D4A9660" w:rsidR="1574FFA7">
              <w:rPr>
                <w:rStyle w:val="a9"/>
                <w:color w:val="auto"/>
              </w:rPr>
              <w:t>→B02</w:t>
            </w:r>
          </w:p>
        </w:tc>
      </w:tr>
      <w:tr w:rsidR="4D4A9660" w:rsidTr="4D4A9660" w14:paraId="53F31330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5599E35F"/>
        </w:tc>
        <w:tc>
          <w:tcPr>
            <w:tcW w:w="930" w:type="dxa"/>
            <w:shd w:val="clear" w:color="auto" w:fill="auto"/>
            <w:tcMar/>
          </w:tcPr>
          <w:p w:rsidR="1574FFA7" w:rsidP="4D4A9660" w:rsidRDefault="1574FFA7" w14:paraId="3AFA1C31" w14:textId="3AC4A5DF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1574FFA7">
              <w:rPr>
                <w:rStyle w:val="a9"/>
                <w:rFonts w:ascii="Batang" w:hAnsi="Times New Roman" w:eastAsia="Malgun Gothic" w:cs="Times New Roman"/>
                <w:color w:val="auto"/>
              </w:rPr>
              <w:t>SN</w:t>
            </w:r>
          </w:p>
        </w:tc>
        <w:tc>
          <w:tcPr>
            <w:tcW w:w="5872" w:type="dxa"/>
            <w:shd w:val="clear" w:color="auto" w:fill="auto"/>
            <w:tcMar/>
          </w:tcPr>
          <w:p w:rsidR="1574FFA7" w:rsidP="4D4A9660" w:rsidRDefault="1574FFA7" w14:paraId="7503FCF6" w14:textId="4E649215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1574FFA7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1574FFA7">
              <w:rPr>
                <w:rStyle w:val="a9"/>
                <w:color w:val="auto"/>
              </w:rPr>
              <w:t>→D01</w:t>
            </w:r>
          </w:p>
        </w:tc>
      </w:tr>
    </w:tbl>
    <w:p xmlns:wp14="http://schemas.microsoft.com/office/word/2010/wordml" w:rsidR="00606138" w:rsidP="00606138" w:rsidRDefault="00606138" w14:paraId="7B969857" wp14:textId="77777777"/>
    <w:p xmlns:wp14="http://schemas.microsoft.com/office/word/2010/wordml" w:rsidR="00342289" w:rsidP="00342289" w:rsidRDefault="00342289" w14:paraId="0FE634FD" wp14:textId="77777777"/>
    <w:p xmlns:wp14="http://schemas.microsoft.com/office/word/2010/wordml" w:rsidR="008D5A75" w:rsidP="00342289" w:rsidRDefault="008D5A75" w14:paraId="62A1F980" wp14:textId="77777777"/>
    <w:p xmlns:wp14="http://schemas.microsoft.com/office/word/2010/wordml" w:rsidR="008D5A75" w:rsidP="00342289" w:rsidRDefault="008D5A75" w14:paraId="300079F4" wp14:textId="77777777"/>
    <w:p xmlns:wp14="http://schemas.microsoft.com/office/word/2010/wordml" w:rsidR="008D5A75" w:rsidP="00342289" w:rsidRDefault="008D5A75" w14:paraId="299D8616" wp14:textId="77777777"/>
    <w:p xmlns:wp14="http://schemas.microsoft.com/office/word/2010/wordml" w:rsidR="008D5A75" w:rsidP="00342289" w:rsidRDefault="008D5A75" w14:paraId="491D2769" wp14:textId="77777777"/>
    <w:p xmlns:wp14="http://schemas.microsoft.com/office/word/2010/wordml" w:rsidR="008D5A75" w:rsidP="00342289" w:rsidRDefault="008D5A75" w14:paraId="6F5CD9ED" wp14:textId="77777777"/>
    <w:p xmlns:wp14="http://schemas.microsoft.com/office/word/2010/wordml" w:rsidR="008D5A75" w:rsidP="00342289" w:rsidRDefault="008D5A75" w14:paraId="4EF7FBD7" wp14:textId="77777777"/>
    <w:p xmlns:wp14="http://schemas.microsoft.com/office/word/2010/wordml" w:rsidR="008D5A75" w:rsidP="00342289" w:rsidRDefault="008D5A75" w14:paraId="740C982E" wp14:textId="77777777"/>
    <w:p xmlns:wp14="http://schemas.microsoft.com/office/word/2010/wordml" w:rsidR="008D5A75" w:rsidP="00342289" w:rsidRDefault="008D5A75" w14:paraId="15C78039" wp14:textId="77777777"/>
    <w:p xmlns:wp14="http://schemas.microsoft.com/office/word/2010/wordml" w:rsidR="008D5A75" w:rsidP="00342289" w:rsidRDefault="008D5A75" w14:paraId="527D639D" wp14:textId="77777777"/>
    <w:p xmlns:wp14="http://schemas.microsoft.com/office/word/2010/wordml" w:rsidR="008D5A75" w:rsidP="00342289" w:rsidRDefault="008D5A75" w14:paraId="5101B52C" wp14:textId="77777777"/>
    <w:p xmlns:wp14="http://schemas.microsoft.com/office/word/2010/wordml" w:rsidR="008D5A75" w:rsidP="00342289" w:rsidRDefault="008D5A75" w14:paraId="3C8EC45C" wp14:textId="77777777"/>
    <w:p xmlns:wp14="http://schemas.microsoft.com/office/word/2010/wordml" w:rsidR="008D5A75" w:rsidP="00342289" w:rsidRDefault="008D5A75" w14:paraId="326DC100" wp14:textId="77777777"/>
    <w:p xmlns:wp14="http://schemas.microsoft.com/office/word/2010/wordml" w:rsidR="008D5A75" w:rsidP="00342289" w:rsidRDefault="008D5A75" w14:paraId="0A821549" wp14:textId="77777777"/>
    <w:p xmlns:wp14="http://schemas.microsoft.com/office/word/2010/wordml" w:rsidR="008D5A75" w:rsidP="00342289" w:rsidRDefault="008D5A75" w14:paraId="66FDCF4E" wp14:textId="77777777"/>
    <w:p xmlns:wp14="http://schemas.microsoft.com/office/word/2010/wordml" w:rsidR="008D5A75" w:rsidP="00342289" w:rsidRDefault="008D5A75" w14:paraId="3BEE236D" wp14:textId="77777777"/>
    <w:p xmlns:wp14="http://schemas.microsoft.com/office/word/2010/wordml" w:rsidR="008D5A75" w:rsidP="00342289" w:rsidRDefault="008D5A75" w14:paraId="0CCC0888" wp14:textId="77777777"/>
    <w:p xmlns:wp14="http://schemas.microsoft.com/office/word/2010/wordml" w:rsidR="008D5A75" w:rsidP="00342289" w:rsidRDefault="008D5A75" w14:paraId="4A990D24" wp14:textId="77777777"/>
    <w:p xmlns:wp14="http://schemas.microsoft.com/office/word/2010/wordml" w:rsidR="008D5A75" w:rsidP="00342289" w:rsidRDefault="008D5A75" w14:paraId="603CC4DB" wp14:textId="77777777"/>
    <w:p xmlns:wp14="http://schemas.microsoft.com/office/word/2010/wordml" w:rsidR="008D5A75" w:rsidP="00342289" w:rsidRDefault="008D5A75" w14:paraId="5BAD3425" wp14:textId="77777777"/>
    <w:p xmlns:wp14="http://schemas.microsoft.com/office/word/2010/wordml" w:rsidR="008D5A75" w:rsidP="00342289" w:rsidRDefault="008D5A75" w14:paraId="0C7D08AC" wp14:textId="77777777"/>
    <w:p xmlns:wp14="http://schemas.microsoft.com/office/word/2010/wordml" w:rsidR="008D5A75" w:rsidP="00342289" w:rsidRDefault="008D5A75" w14:paraId="37A31054" wp14:textId="77777777">
      <w:pPr>
        <w:rPr>
          <w:rFonts w:hint="eastAsia"/>
        </w:rPr>
      </w:pPr>
    </w:p>
    <w:p xmlns:wp14="http://schemas.microsoft.com/office/word/2010/wordml" w:rsidRPr="00606138" w:rsidR="00342289" w:rsidP="00342289" w:rsidRDefault="00342289" w14:paraId="3FDB57E1" wp14:textId="77777777">
      <w:pPr>
        <w:pStyle w:val="4"/>
        <w:rPr/>
      </w:pPr>
      <w:r w:rsidR="00342289">
        <w:rPr/>
        <w:t>ID: U</w:t>
      </w:r>
      <w:r w:rsidR="00342289">
        <w:rPr/>
        <w:t>C062 :</w:t>
      </w:r>
      <w:r w:rsidRPr="4D4A9660" w:rsidR="00342289">
        <w:rPr>
          <w:rStyle w:val="1Char"/>
          <w:color w:val="000000" w:themeColor="text1" w:themeTint="FF" w:themeShade="FF"/>
        </w:rPr>
        <w:t xml:space="preserve"> </w:t>
      </w:r>
      <w:r w:rsidRPr="4D4A9660" w:rsidR="00342289">
        <w:rPr>
          <w:rStyle w:val="8Char"/>
          <w:color w:val="000000" w:themeColor="text1" w:themeTint="FF" w:themeShade="FF"/>
        </w:rPr>
        <w:t>회원이 나만의</w:t>
      </w:r>
      <w:r w:rsidRPr="4D4A9660" w:rsidR="00342289">
        <w:rPr>
          <w:rStyle w:val="8Char"/>
          <w:color w:val="000000" w:themeColor="text1" w:themeTint="FF" w:themeShade="FF"/>
        </w:rPr>
        <w:t xml:space="preserve"> 산책로</w:t>
      </w:r>
      <w:r w:rsidRPr="4D4A9660" w:rsidR="00342289">
        <w:rPr>
          <w:rStyle w:val="8Char"/>
          <w:color w:val="000000" w:themeColor="text1" w:themeTint="FF" w:themeShade="FF"/>
        </w:rPr>
        <w:t>를 생성할 수 있게 한</w:t>
      </w:r>
      <w:r w:rsidRPr="4D4A9660" w:rsidR="00342289">
        <w:rPr>
          <w:rStyle w:val="8Char"/>
          <w:color w:val="000000" w:themeColor="text1" w:themeTint="FF" w:themeShade="FF"/>
        </w:rPr>
        <w:t>다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342289" w:rsidTr="4D4A9660" w14:paraId="4E15DF5B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342289" w:rsidP="00C174D5" w:rsidRDefault="00342289" w14:paraId="7B3A6DA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342289" w:rsidP="00C174D5" w:rsidRDefault="00342289" w14:paraId="0AEE480D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/>
                <w:color w:val="000000"/>
              </w:rPr>
              <w:t>사용자가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나만의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산책로를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생성할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xmlns:wp14="http://schemas.microsoft.com/office/word/2010/wordml" w:rsidRPr="00AD1D06" w:rsidR="00342289" w:rsidTr="4D4A9660" w14:paraId="6E965F1A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342289" w:rsidP="00C174D5" w:rsidRDefault="00342289" w14:paraId="2D31070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342289" w:rsidP="4D4A9660" w:rsidRDefault="00342289" w14:paraId="24BFD7BB" wp14:textId="33940527">
            <w:pPr>
              <w:pStyle w:val="a"/>
              <w:rPr>
                <w:rStyle w:val="a9"/>
                <w:color w:val="auto"/>
              </w:rPr>
            </w:pPr>
            <w:r w:rsidRPr="4D4A9660" w:rsidR="00342289">
              <w:rPr>
                <w:rStyle w:val="a9"/>
                <w:color w:val="auto"/>
              </w:rPr>
              <w:t>회원</w:t>
            </w:r>
            <w:r w:rsidRPr="4D4A9660" w:rsidR="14F17DB1">
              <w:rPr>
                <w:rStyle w:val="a9"/>
                <w:color w:val="auto"/>
              </w:rPr>
              <w:t xml:space="preserve">, </w:t>
            </w:r>
            <w:proofErr w:type="spellStart"/>
            <w:r w:rsidRPr="4D4A9660" w:rsidR="14F17DB1">
              <w:rPr>
                <w:rStyle w:val="a9"/>
                <w:color w:val="auto"/>
              </w:rPr>
              <w:t>산책로DB</w:t>
            </w:r>
            <w:proofErr w:type="spellEnd"/>
            <w:r w:rsidRPr="4D4A9660" w:rsidR="14F17DB1">
              <w:rPr>
                <w:rStyle w:val="a9"/>
                <w:color w:val="auto"/>
              </w:rPr>
              <w:t>, 나만의산책로DB</w:t>
            </w:r>
          </w:p>
        </w:tc>
      </w:tr>
      <w:tr xmlns:wp14="http://schemas.microsoft.com/office/word/2010/wordml" w:rsidRPr="00AD1D06" w:rsidR="00342289" w:rsidTr="4D4A9660" w14:paraId="17CD1E3F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342289" w:rsidP="00C174D5" w:rsidRDefault="00342289" w14:paraId="0E0D550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="05F24D6E" w:rsidP="4D4A9660" w:rsidRDefault="05F24D6E" w14:paraId="695E5604" w14:textId="066A5040">
            <w:pPr>
              <w:rPr>
                <w:rStyle w:val="a9"/>
                <w:color w:val="auto"/>
              </w:rPr>
            </w:pPr>
            <w:r w:rsidRPr="4D4A9660" w:rsidR="05F24D6E">
              <w:rPr>
                <w:rStyle w:val="a9"/>
                <w:color w:val="auto"/>
              </w:rPr>
              <w:t>로그인 한다.</w:t>
            </w:r>
          </w:p>
          <w:p w:rsidR="1AFC8874" w:rsidP="4D4A9660" w:rsidRDefault="1AFC8874" w14:paraId="58489EA5" w14:textId="277ECFB4">
            <w:pPr>
              <w:rPr>
                <w:rStyle w:val="a9"/>
                <w:color w:val="auto"/>
              </w:rPr>
            </w:pPr>
            <w:r w:rsidRPr="4D4A9660" w:rsidR="1AFC8874">
              <w:rPr>
                <w:rStyle w:val="a9"/>
                <w:color w:val="auto"/>
              </w:rPr>
              <w:t>산책 시작 버튼과 종료 버튼으로 산책 기록을 한다.</w:t>
            </w:r>
          </w:p>
          <w:p w:rsidRPr="00AD1D06" w:rsidR="00342289" w:rsidP="00C174D5" w:rsidRDefault="00342289" w14:paraId="3A98B7C4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나만의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생성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버튼을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클릭한다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342289" w:rsidTr="4D4A9660" w14:paraId="64CF0C92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342289" w:rsidP="00C174D5" w:rsidRDefault="00342289" w14:paraId="304609F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342289" w:rsidP="4D4A9660" w:rsidRDefault="00342289" w14:paraId="5834CCAB" wp14:textId="0EFC59BF">
            <w:pPr>
              <w:rPr>
                <w:rStyle w:val="a9"/>
                <w:color w:val="auto"/>
              </w:rPr>
            </w:pPr>
            <w:r w:rsidRPr="4D4A9660" w:rsidR="00342289">
              <w:rPr>
                <w:rStyle w:val="a9"/>
                <w:color w:val="auto"/>
              </w:rPr>
              <w:t>생성된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산책로가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나만의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산책로</w:t>
            </w:r>
            <w:r w:rsidRPr="4D4A9660" w:rsidR="00342289">
              <w:rPr>
                <w:rStyle w:val="a9"/>
                <w:color w:val="auto"/>
              </w:rPr>
              <w:t>에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저장된다</w:t>
            </w:r>
            <w:r w:rsidRPr="4D4A9660" w:rsidR="00342289">
              <w:rPr>
                <w:rStyle w:val="a9"/>
                <w:color w:val="auto"/>
              </w:rPr>
              <w:t>.</w:t>
            </w:r>
          </w:p>
        </w:tc>
      </w:tr>
      <w:tr xmlns:wp14="http://schemas.microsoft.com/office/word/2010/wordml" w:rsidRPr="00AD1D06" w:rsidR="00342289" w:rsidTr="4D4A9660" w14:paraId="7AA7E176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342289" w:rsidP="00C174D5" w:rsidRDefault="00342289" w14:paraId="0D92438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342289" w:rsidP="00C174D5" w:rsidRDefault="00342289" w14:paraId="0EA132F9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42289" w:rsidP="4D4A9660" w:rsidRDefault="00342289" w14:paraId="7DC8C081" wp14:textId="548C1ACD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570B6AB7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산책 시작 버튼을 누른다.</w:t>
            </w:r>
          </w:p>
        </w:tc>
      </w:tr>
      <w:tr xmlns:wp14="http://schemas.microsoft.com/office/word/2010/wordml" w:rsidRPr="00AD1D06" w:rsidR="00342289" w:rsidTr="4D4A9660" w14:paraId="0477E574" wp14:textId="77777777">
        <w:tc>
          <w:tcPr>
            <w:tcW w:w="1550" w:type="dxa"/>
            <w:vMerge/>
            <w:tcMar/>
            <w:vAlign w:val="center"/>
          </w:tcPr>
          <w:p w:rsidRPr="00AD1D06" w:rsidR="00342289" w:rsidP="00C174D5" w:rsidRDefault="00342289" w14:paraId="3FD9042A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42289" w:rsidP="4D4A9660" w:rsidRDefault="00342289" w14:paraId="052D4810" wp14:textId="62CDDBB5">
            <w:pPr>
              <w:jc w:val="center"/>
              <w:rPr>
                <w:rStyle w:val="a9"/>
                <w:color w:val="auto"/>
              </w:rPr>
            </w:pPr>
            <w:r w:rsidRPr="4D4A9660" w:rsidR="5E01D6D2">
              <w:rPr>
                <w:rStyle w:val="a9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42289" w:rsidP="4D4A9660" w:rsidRDefault="00342289" w14:paraId="62D3F89E" wp14:textId="752D684E">
            <w:pPr>
              <w:rPr>
                <w:rStyle w:val="a9"/>
                <w:color w:val="auto"/>
              </w:rPr>
            </w:pPr>
            <w:r w:rsidRPr="4D4A9660" w:rsidR="570B6AB7">
              <w:rPr>
                <w:rStyle w:val="a9"/>
                <w:color w:val="auto"/>
              </w:rPr>
              <w:t>위치를 추적하여 산책로를 기록한다.</w:t>
            </w:r>
          </w:p>
        </w:tc>
      </w:tr>
      <w:tr w:rsidR="4D4A9660" w:rsidTr="4D4A9660" w14:paraId="08A74217">
        <w:tc>
          <w:tcPr>
            <w:tcW w:w="1514" w:type="dxa"/>
            <w:vMerge/>
            <w:tcMar/>
            <w:vAlign w:val="center"/>
          </w:tcPr>
          <w:p w14:paraId="118E0D4A"/>
        </w:tc>
        <w:tc>
          <w:tcPr>
            <w:tcW w:w="930" w:type="dxa"/>
            <w:shd w:val="clear" w:color="auto" w:fill="auto"/>
            <w:tcMar/>
          </w:tcPr>
          <w:p w:rsidR="66308A74" w:rsidP="4D4A9660" w:rsidRDefault="66308A74" w14:paraId="096187F0" w14:textId="3ABC30CD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6308A74">
              <w:rPr>
                <w:rStyle w:val="a9"/>
                <w:rFonts w:ascii="Batang" w:hAnsi="Times New Roman" w:eastAsia="Malgun Gothic" w:cs="Times New Roman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  <w:tcMar/>
          </w:tcPr>
          <w:p w:rsidR="66308A74" w:rsidP="4D4A9660" w:rsidRDefault="66308A74" w14:paraId="36045444" w14:textId="2818E03A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6308A74">
              <w:rPr>
                <w:rStyle w:val="a9"/>
                <w:rFonts w:ascii="Batang" w:hAnsi="Times New Roman" w:eastAsia="Malgun Gothic" w:cs="Times New Roman"/>
                <w:color w:val="auto"/>
              </w:rPr>
              <w:t>산책 종료 버튼을 누른다</w:t>
            </w:r>
            <w:r w:rsidRPr="4D4A9660" w:rsidR="15E4787D">
              <w:rPr>
                <w:rStyle w:val="a9"/>
                <w:rFonts w:ascii="Batang" w:hAnsi="Times New Roman" w:eastAsia="Malgun Gothic" w:cs="Times New Roman"/>
                <w:color w:val="auto"/>
              </w:rPr>
              <w:t>.</w:t>
            </w:r>
          </w:p>
        </w:tc>
      </w:tr>
      <w:tr w:rsidR="4D4A9660" w:rsidTr="4D4A9660" w14:paraId="2E18A50E">
        <w:tc>
          <w:tcPr>
            <w:tcW w:w="1514" w:type="dxa"/>
            <w:vMerge/>
            <w:tcMar/>
            <w:vAlign w:val="center"/>
          </w:tcPr>
          <w:p w14:paraId="2D10ADA1"/>
        </w:tc>
        <w:tc>
          <w:tcPr>
            <w:tcW w:w="930" w:type="dxa"/>
            <w:shd w:val="clear" w:color="auto" w:fill="auto"/>
            <w:tcMar/>
          </w:tcPr>
          <w:p w:rsidR="66308A74" w:rsidP="4D4A9660" w:rsidRDefault="66308A74" w14:paraId="3056CFAA" w14:textId="08F95077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6308A74">
              <w:rPr>
                <w:rStyle w:val="a9"/>
                <w:rFonts w:ascii="Batang" w:hAnsi="Times New Roman" w:eastAsia="Malgun Gothic" w:cs="Times New Roman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  <w:tcMar/>
          </w:tcPr>
          <w:p w:rsidR="66308A74" w:rsidP="4D4A9660" w:rsidRDefault="66308A74" w14:paraId="3F20FE1B" w14:textId="7B88F733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6308A74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산책로 저장 버튼을 </w:t>
            </w:r>
            <w:r w:rsidRPr="4D4A9660" w:rsidR="66308A74">
              <w:rPr>
                <w:rStyle w:val="a9"/>
                <w:rFonts w:ascii="Batang" w:hAnsi="Times New Roman" w:eastAsia="Malgun Gothic" w:cs="Times New Roman"/>
                <w:color w:val="auto"/>
              </w:rPr>
              <w:t>누른다</w:t>
            </w:r>
            <w:r w:rsidRPr="4D4A9660" w:rsidR="587D24D6">
              <w:rPr>
                <w:rStyle w:val="a9"/>
                <w:rFonts w:ascii="Batang" w:hAnsi="Times New Roman" w:eastAsia="Malgun Gothic" w:cs="Times New Roman"/>
                <w:color w:val="auto"/>
              </w:rPr>
              <w:t>.</w:t>
            </w:r>
          </w:p>
        </w:tc>
      </w:tr>
      <w:tr w:rsidR="4D4A9660" w:rsidTr="4D4A9660" w14:paraId="7C913992">
        <w:tc>
          <w:tcPr>
            <w:tcW w:w="1514" w:type="dxa"/>
            <w:vMerge/>
            <w:shd w:val="clear" w:color="auto" w:fill="CCCCCC"/>
            <w:tcMar/>
            <w:vAlign w:val="center"/>
          </w:tcPr>
          <w:p w14:paraId="1ACAD2F8"/>
        </w:tc>
        <w:tc>
          <w:tcPr>
            <w:tcW w:w="930" w:type="dxa"/>
            <w:shd w:val="clear" w:color="auto" w:fill="auto"/>
            <w:tcMar/>
          </w:tcPr>
          <w:p w:rsidR="66308A74" w:rsidP="4D4A9660" w:rsidRDefault="66308A74" w14:paraId="1A0E566F" w14:textId="03C476F7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6308A74">
              <w:rPr>
                <w:rStyle w:val="a9"/>
                <w:rFonts w:ascii="Batang" w:hAnsi="Times New Roman" w:eastAsia="Malgun Gothic" w:cs="Times New Roman"/>
                <w:color w:val="auto"/>
              </w:rPr>
              <w:t>B0</w:t>
            </w:r>
            <w:r w:rsidRPr="4D4A9660" w:rsidR="70F44266">
              <w:rPr>
                <w:rStyle w:val="a9"/>
                <w:rFonts w:ascii="Batang" w:hAnsi="Times New Roman" w:eastAsia="Malgun Gothic" w:cs="Times New Roman"/>
                <w:color w:val="auto"/>
              </w:rPr>
              <w:t>5</w:t>
            </w:r>
          </w:p>
        </w:tc>
        <w:tc>
          <w:tcPr>
            <w:tcW w:w="5872" w:type="dxa"/>
            <w:shd w:val="clear" w:color="auto" w:fill="auto"/>
            <w:tcMar/>
          </w:tcPr>
          <w:p w:rsidR="66308A74" w:rsidP="4D4A9660" w:rsidRDefault="66308A74" w14:paraId="0C51EC3D" w14:textId="33641508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6308A74">
              <w:rPr>
                <w:rStyle w:val="a9"/>
                <w:rFonts w:ascii="Batang" w:hAnsi="Times New Roman" w:eastAsia="Malgun Gothic" w:cs="Times New Roman"/>
                <w:color w:val="auto"/>
              </w:rPr>
              <w:t>나만의 산책로 목록에 위 산책로가 저장된다.</w:t>
            </w:r>
          </w:p>
        </w:tc>
      </w:tr>
      <w:tr xmlns:wp14="http://schemas.microsoft.com/office/word/2010/wordml" w:rsidRPr="00AD1D06" w:rsidR="00342289" w:rsidTr="4D4A9660" w14:paraId="79071EDA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342289" w:rsidP="00C174D5" w:rsidRDefault="00342289" w14:paraId="3A10A03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342289" w:rsidP="00C174D5" w:rsidRDefault="00342289" w14:paraId="2780AF0D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342289" w:rsidP="00342289" w:rsidRDefault="00342289" w14:paraId="46FC4A0D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342289" w:rsidTr="4D4A9660" w14:paraId="4DC2ECC6" wp14:textId="77777777">
        <w:tc>
          <w:tcPr>
            <w:tcW w:w="1550" w:type="dxa"/>
            <w:vMerge/>
            <w:tcMar/>
            <w:vAlign w:val="center"/>
          </w:tcPr>
          <w:p w:rsidRPr="00AD1D06" w:rsidR="00342289" w:rsidP="00C174D5" w:rsidRDefault="00342289" w14:paraId="79796693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42289" w:rsidP="00C174D5" w:rsidRDefault="00342289" w14:paraId="47297C67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342289" w:rsidP="00342289" w:rsidRDefault="00342289" w14:paraId="048740F3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342289" w:rsidTr="4D4A9660" w14:paraId="07D12E95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342289" w:rsidP="00C174D5" w:rsidRDefault="00342289" w14:paraId="71B4CE4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342289" w:rsidP="00C174D5" w:rsidRDefault="00342289" w14:paraId="12B7D35F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42289" w:rsidP="00C174D5" w:rsidRDefault="00342289" w14:paraId="51371A77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342289" w:rsidTr="4D4A9660" w14:paraId="732434A0" wp14:textId="77777777">
        <w:tc>
          <w:tcPr>
            <w:tcW w:w="1550" w:type="dxa"/>
            <w:vMerge/>
            <w:tcMar/>
            <w:vAlign w:val="center"/>
          </w:tcPr>
          <w:p w:rsidRPr="00AD1D06" w:rsidR="00342289" w:rsidP="00C174D5" w:rsidRDefault="00342289" w14:paraId="2328BB07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342289" w:rsidP="00C174D5" w:rsidRDefault="00342289" w14:paraId="256AC6DA" wp14:textId="77777777">
            <w:pPr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342289" w:rsidP="00C174D5" w:rsidRDefault="00342289" w14:paraId="38AA98D6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342289" w:rsidTr="4D4A9660" w14:paraId="4CD4736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342289" w:rsidP="00C174D5" w:rsidRDefault="00342289" w14:paraId="3589DF7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342289" w:rsidP="00C174D5" w:rsidRDefault="00342289" w14:paraId="0AFF6369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342289" w:rsidP="4D4A9660" w:rsidRDefault="00342289" w14:paraId="7521BCF5" wp14:textId="09894689">
            <w:pPr>
              <w:pStyle w:val="a"/>
              <w:rPr>
                <w:rStyle w:val="a9"/>
                <w:color w:val="auto"/>
              </w:rPr>
            </w:pPr>
            <w:r w:rsidRPr="4D4A9660" w:rsidR="00342289">
              <w:rPr>
                <w:rStyle w:val="a9"/>
                <w:color w:val="auto"/>
              </w:rPr>
              <w:t>B01</w:t>
            </w:r>
            <w:r w:rsidRPr="4D4A9660" w:rsidR="75C73484">
              <w:rPr>
                <w:rStyle w:val="a9"/>
                <w:color w:val="auto"/>
              </w:rPr>
              <w:t>→B02→</w:t>
            </w:r>
            <w:r w:rsidRPr="4D4A9660" w:rsidR="24643C84">
              <w:rPr>
                <w:rStyle w:val="a9"/>
                <w:color w:val="auto"/>
              </w:rPr>
              <w:t>B03</w:t>
            </w:r>
            <w:r w:rsidRPr="4D4A9660" w:rsidR="24643C84">
              <w:rPr>
                <w:rStyle w:val="a9"/>
                <w:color w:val="auto"/>
              </w:rPr>
              <w:t>→</w:t>
            </w:r>
            <w:r w:rsidRPr="4D4A9660" w:rsidR="12B260FB">
              <w:rPr>
                <w:rStyle w:val="a9"/>
                <w:color w:val="auto"/>
              </w:rPr>
              <w:t>B04→</w:t>
            </w:r>
            <w:r w:rsidRPr="4D4A9660" w:rsidR="0B39E595">
              <w:rPr>
                <w:rStyle w:val="a9"/>
                <w:color w:val="auto"/>
              </w:rPr>
              <w:t>B</w:t>
            </w:r>
            <w:r w:rsidRPr="4D4A9660" w:rsidR="0B39E595">
              <w:rPr>
                <w:rStyle w:val="a9"/>
                <w:color w:val="auto"/>
              </w:rPr>
              <w:t>05</w:t>
            </w:r>
          </w:p>
        </w:tc>
      </w:tr>
    </w:tbl>
    <w:p xmlns:wp14="http://schemas.microsoft.com/office/word/2010/wordml" w:rsidR="00342289" w:rsidP="00606138" w:rsidRDefault="00342289" w14:paraId="665A1408" wp14:textId="77777777"/>
    <w:p xmlns:wp14="http://schemas.microsoft.com/office/word/2010/wordml" w:rsidR="008D5A75" w:rsidP="00606138" w:rsidRDefault="008D5A75" w14:paraId="71049383" wp14:textId="77777777"/>
    <w:p xmlns:wp14="http://schemas.microsoft.com/office/word/2010/wordml" w:rsidR="008D5A75" w:rsidP="00606138" w:rsidRDefault="008D5A75" w14:paraId="4D16AC41" wp14:textId="77777777"/>
    <w:p xmlns:wp14="http://schemas.microsoft.com/office/word/2010/wordml" w:rsidR="008D5A75" w:rsidP="00606138" w:rsidRDefault="008D5A75" w14:paraId="12A4EA11" wp14:textId="77777777"/>
    <w:p xmlns:wp14="http://schemas.microsoft.com/office/word/2010/wordml" w:rsidR="008D5A75" w:rsidP="00606138" w:rsidRDefault="008D5A75" w14:paraId="5A1EA135" wp14:textId="77777777"/>
    <w:p xmlns:wp14="http://schemas.microsoft.com/office/word/2010/wordml" w:rsidR="008D5A75" w:rsidP="00606138" w:rsidRDefault="008D5A75" w14:paraId="58717D39" wp14:textId="77777777"/>
    <w:p xmlns:wp14="http://schemas.microsoft.com/office/word/2010/wordml" w:rsidR="008D5A75" w:rsidP="00606138" w:rsidRDefault="008D5A75" w14:paraId="5338A720" wp14:textId="77777777"/>
    <w:p xmlns:wp14="http://schemas.microsoft.com/office/word/2010/wordml" w:rsidR="008D5A75" w:rsidP="00606138" w:rsidRDefault="008D5A75" w14:paraId="61DAA4D5" wp14:textId="77777777"/>
    <w:p xmlns:wp14="http://schemas.microsoft.com/office/word/2010/wordml" w:rsidR="008D5A75" w:rsidP="00606138" w:rsidRDefault="008D5A75" w14:paraId="2AEAF47F" wp14:textId="77777777"/>
    <w:p xmlns:wp14="http://schemas.microsoft.com/office/word/2010/wordml" w:rsidR="008D5A75" w:rsidP="00606138" w:rsidRDefault="008D5A75" w14:paraId="281B37BA" wp14:textId="77777777"/>
    <w:p xmlns:wp14="http://schemas.microsoft.com/office/word/2010/wordml" w:rsidR="008D5A75" w:rsidP="00606138" w:rsidRDefault="008D5A75" w14:paraId="2E500C74" wp14:textId="77777777"/>
    <w:p xmlns:wp14="http://schemas.microsoft.com/office/word/2010/wordml" w:rsidR="008D5A75" w:rsidP="00606138" w:rsidRDefault="008D5A75" w14:paraId="74CD1D1F" wp14:textId="77777777"/>
    <w:p xmlns:wp14="http://schemas.microsoft.com/office/word/2010/wordml" w:rsidR="008D5A75" w:rsidP="00606138" w:rsidRDefault="008D5A75" w14:paraId="1C5BEDD8" wp14:textId="77777777"/>
    <w:p xmlns:wp14="http://schemas.microsoft.com/office/word/2010/wordml" w:rsidR="008D5A75" w:rsidP="00606138" w:rsidRDefault="008D5A75" w14:paraId="02915484" wp14:textId="77777777"/>
    <w:p xmlns:wp14="http://schemas.microsoft.com/office/word/2010/wordml" w:rsidR="008D5A75" w:rsidP="00606138" w:rsidRDefault="008D5A75" w14:paraId="03B94F49" wp14:textId="77777777"/>
    <w:p xmlns:wp14="http://schemas.microsoft.com/office/word/2010/wordml" w:rsidR="008D5A75" w:rsidP="00606138" w:rsidRDefault="008D5A75" w14:paraId="6D846F5D" wp14:textId="77777777"/>
    <w:p xmlns:wp14="http://schemas.microsoft.com/office/word/2010/wordml" w:rsidR="008D5A75" w:rsidP="00606138" w:rsidRDefault="008D5A75" w14:paraId="62F015AF" wp14:textId="77777777"/>
    <w:p xmlns:wp14="http://schemas.microsoft.com/office/word/2010/wordml" w:rsidR="008D5A75" w:rsidP="00606138" w:rsidRDefault="008D5A75" w14:paraId="1B15DD1D" wp14:textId="77777777"/>
    <w:p xmlns:wp14="http://schemas.microsoft.com/office/word/2010/wordml" w:rsidR="008D5A75" w:rsidP="00606138" w:rsidRDefault="008D5A75" w14:paraId="6E681184" wp14:textId="77777777"/>
    <w:p xmlns:wp14="http://schemas.microsoft.com/office/word/2010/wordml" w:rsidR="008D5A75" w:rsidP="00606138" w:rsidRDefault="008D5A75" w14:paraId="230165FA" wp14:textId="77777777"/>
    <w:p xmlns:wp14="http://schemas.microsoft.com/office/word/2010/wordml" w:rsidR="008D5A75" w:rsidP="00606138" w:rsidRDefault="008D5A75" w14:paraId="7CB33CA5" wp14:textId="77777777"/>
    <w:p xmlns:wp14="http://schemas.microsoft.com/office/word/2010/wordml" w:rsidR="008D5A75" w:rsidP="00606138" w:rsidRDefault="008D5A75" w14:paraId="17414610" wp14:textId="77777777"/>
    <w:p xmlns:wp14="http://schemas.microsoft.com/office/word/2010/wordml" w:rsidR="008D5A75" w:rsidP="00606138" w:rsidRDefault="008D5A75" w14:paraId="781DF2CB" wp14:textId="77777777">
      <w:pPr>
        <w:rPr>
          <w:rFonts w:hint="eastAsia"/>
        </w:rPr>
      </w:pPr>
    </w:p>
    <w:p xmlns:wp14="http://schemas.microsoft.com/office/word/2010/wordml" w:rsidRPr="00606138" w:rsidR="00606138" w:rsidP="00606138" w:rsidRDefault="00606138" w14:paraId="16788234" wp14:textId="77777777">
      <w:pPr>
        <w:rPr>
          <w:rFonts w:hint="eastAsia"/>
        </w:rPr>
      </w:pPr>
    </w:p>
    <w:p xmlns:wp14="http://schemas.microsoft.com/office/word/2010/wordml" w:rsidRPr="00606138" w:rsidR="008A0B8C" w:rsidP="008A0B8C" w:rsidRDefault="008A0B8C" w14:paraId="02400F0F" wp14:textId="77777777">
      <w:pPr>
        <w:pStyle w:val="4"/>
        <w:rPr/>
      </w:pPr>
      <w:r w:rsidR="008A0B8C">
        <w:rPr/>
        <w:t>ID: U</w:t>
      </w:r>
      <w:r w:rsidR="008A0B8C">
        <w:rPr/>
        <w:t>C0</w:t>
      </w:r>
      <w:r w:rsidR="00606138">
        <w:rPr/>
        <w:t>6</w:t>
      </w:r>
      <w:r w:rsidR="00E571C2">
        <w:rPr/>
        <w:t>3</w:t>
      </w:r>
      <w:r w:rsidR="008A0B8C">
        <w:rPr/>
        <w:t xml:space="preserve"> :</w:t>
      </w:r>
      <w:r w:rsidRPr="4D4A9660" w:rsidR="008A0B8C">
        <w:rPr>
          <w:rStyle w:val="1Char"/>
          <w:color w:val="000000" w:themeColor="text1" w:themeTint="FF" w:themeShade="FF"/>
        </w:rPr>
        <w:t xml:space="preserve"> </w:t>
      </w:r>
      <w:r w:rsidRPr="4D4A9660" w:rsidR="00E571C2">
        <w:rPr>
          <w:rStyle w:val="8Char"/>
          <w:color w:val="000000" w:themeColor="text1" w:themeTint="FF" w:themeShade="FF"/>
        </w:rPr>
        <w:t>마이페이지 정보를 확인한다</w:t>
      </w: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4"/>
        <w:gridCol w:w="930"/>
        <w:gridCol w:w="5872"/>
      </w:tblGrid>
      <w:tr xmlns:wp14="http://schemas.microsoft.com/office/word/2010/wordml" w:rsidRPr="00AD1D06" w:rsidR="008A0B8C" w:rsidTr="4D4A9660" w14:paraId="471FF399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3EA3CAB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E571C2" w14:paraId="63F4096F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나만의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</w:t>
            </w:r>
            <w:r w:rsidRPr="00CC4708">
              <w:rPr>
                <w:rFonts w:hint="eastAsia"/>
                <w:color w:val="000000"/>
              </w:rPr>
              <w:t>,</w:t>
            </w:r>
            <w:r w:rsidRPr="00CC4708">
              <w:rPr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나의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기록</w:t>
            </w:r>
            <w:r w:rsidRPr="00CC4708">
              <w:rPr>
                <w:rFonts w:hint="eastAsia"/>
                <w:color w:val="000000"/>
              </w:rPr>
              <w:t>,</w:t>
            </w:r>
            <w:r w:rsidRPr="00CC4708">
              <w:rPr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후기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등을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</w:tr>
      <w:tr xmlns:wp14="http://schemas.microsoft.com/office/word/2010/wordml" w:rsidRPr="00AD1D06" w:rsidR="008A0B8C" w:rsidTr="4D4A9660" w14:paraId="05B0828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2691416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6C7829" w14:paraId="189A5EEB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8A0B8C" w:rsidTr="4D4A9660" w14:paraId="1F22ED2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56BBBFD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342289" w14:paraId="68D4D2FD" wp14:textId="41DE450E">
            <w:pPr>
              <w:rPr>
                <w:rStyle w:val="a9"/>
                <w:color w:val="auto"/>
              </w:rPr>
            </w:pPr>
            <w:r w:rsidRPr="4D4A9660" w:rsidR="05C4EB13">
              <w:rPr>
                <w:rStyle w:val="a9"/>
                <w:color w:val="auto"/>
              </w:rPr>
              <w:t xml:space="preserve">로그인 한다. </w:t>
            </w:r>
            <w:r w:rsidRPr="4D4A9660" w:rsidR="00342289">
              <w:rPr>
                <w:rStyle w:val="a9"/>
                <w:color w:val="auto"/>
              </w:rPr>
              <w:t>마이페이지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버튼을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클릭한다</w:t>
            </w:r>
          </w:p>
        </w:tc>
      </w:tr>
      <w:tr xmlns:wp14="http://schemas.microsoft.com/office/word/2010/wordml" w:rsidRPr="00AD1D06" w:rsidR="008A0B8C" w:rsidTr="4D4A9660" w14:paraId="14E7CC8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3E00B162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00606138" w:rsidRDefault="00342289" w14:paraId="6C81C247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마이페이지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페이지를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출력한다</w:t>
            </w:r>
          </w:p>
        </w:tc>
      </w:tr>
      <w:tr xmlns:wp14="http://schemas.microsoft.com/office/word/2010/wordml" w:rsidRPr="00AD1D06" w:rsidR="008A0B8C" w:rsidTr="4D4A9660" w14:paraId="4F7F268A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2EE425C2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0015ADAB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57A6A0F0" wp14:textId="50FFEC92">
            <w:pPr>
              <w:pStyle w:val="aa"/>
              <w:jc w:val="both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  <w:r w:rsidRPr="4D4A9660" w:rsidR="5F90BD1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마이페이지</w:t>
            </w:r>
            <w:r w:rsidRPr="4D4A9660" w:rsidR="5F90BD1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 xml:space="preserve"> </w:t>
            </w:r>
            <w:r w:rsidRPr="4D4A9660" w:rsidR="5F90BD1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버튼을</w:t>
            </w:r>
            <w:r w:rsidRPr="4D4A9660" w:rsidR="5F90BD1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 xml:space="preserve"> </w:t>
            </w:r>
            <w:r w:rsidRPr="4D4A9660" w:rsidR="5F90BD1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클릭한다</w:t>
            </w:r>
          </w:p>
        </w:tc>
      </w:tr>
      <w:tr xmlns:wp14="http://schemas.microsoft.com/office/word/2010/wordml" w:rsidRPr="00AD1D06" w:rsidR="008A0B8C" w:rsidTr="4D4A9660" w14:paraId="7DF0CA62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44BA3426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175D53C2" wp14:textId="09DB0163">
            <w:pPr>
              <w:jc w:val="center"/>
              <w:rPr>
                <w:rStyle w:val="a9"/>
                <w:color w:val="auto"/>
              </w:rPr>
            </w:pPr>
            <w:r w:rsidRPr="4D4A9660" w:rsidR="5F90BD1E">
              <w:rPr>
                <w:rStyle w:val="a9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7DB1D1D4" wp14:textId="5E15214E">
            <w:pPr>
              <w:rPr>
                <w:rStyle w:val="a9"/>
                <w:color w:val="auto"/>
              </w:rPr>
            </w:pPr>
            <w:r w:rsidRPr="4D4A9660" w:rsidR="5F90BD1E">
              <w:rPr>
                <w:rStyle w:val="a9"/>
                <w:color w:val="auto"/>
              </w:rPr>
              <w:t>마이페이지</w:t>
            </w:r>
            <w:r w:rsidRPr="4D4A9660" w:rsidR="5F90BD1E">
              <w:rPr>
                <w:rStyle w:val="a9"/>
                <w:color w:val="auto"/>
              </w:rPr>
              <w:t xml:space="preserve"> </w:t>
            </w:r>
            <w:r w:rsidRPr="4D4A9660" w:rsidR="5F90BD1E">
              <w:rPr>
                <w:rStyle w:val="a9"/>
                <w:color w:val="auto"/>
              </w:rPr>
              <w:t>페이지를</w:t>
            </w:r>
            <w:r w:rsidRPr="4D4A9660" w:rsidR="5F90BD1E">
              <w:rPr>
                <w:rStyle w:val="a9"/>
                <w:color w:val="auto"/>
              </w:rPr>
              <w:t xml:space="preserve"> </w:t>
            </w:r>
            <w:r w:rsidRPr="4D4A9660" w:rsidR="5F90BD1E">
              <w:rPr>
                <w:rStyle w:val="a9"/>
                <w:color w:val="auto"/>
              </w:rPr>
              <w:t>출력한다</w:t>
            </w:r>
          </w:p>
        </w:tc>
      </w:tr>
      <w:tr xmlns:wp14="http://schemas.microsoft.com/office/word/2010/wordml" w:rsidRPr="00AD1D06" w:rsidR="008A0B8C" w:rsidTr="4D4A9660" w14:paraId="677F6D95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046FBBD2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0841E4F5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E571C2" w:rsidRDefault="008A0B8C" w14:paraId="711A9A35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8A0B8C" w:rsidTr="4D4A9660" w14:paraId="4EE333D4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0D6BC734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34A104AC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E571C2" w:rsidRDefault="008A0B8C" w14:paraId="114B4F84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8A0B8C" w:rsidTr="4D4A9660" w14:paraId="657E1F17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00606138" w:rsidRDefault="008A0B8C" w14:paraId="35AB101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4B03B7B4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8A0B8C" w14:paraId="1AABDC09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8A0B8C" w:rsidTr="4D4A9660" w14:paraId="3F82752B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6CA203BD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E571C2" w:rsidRDefault="008A0B8C" w14:paraId="1EEB5C65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00606138" w:rsidRDefault="008A0B8C" w14:paraId="27EFE50A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8A0B8C" w:rsidTr="4D4A9660" w14:paraId="40CCD2C4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00606138" w:rsidRDefault="008A0B8C" w14:paraId="0B0A452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00606138" w:rsidRDefault="008A0B8C" w14:paraId="3DE0576C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57869821" wp14:textId="4BBFDAE1">
            <w:pPr>
              <w:rPr>
                <w:rStyle w:val="a9"/>
                <w:color w:val="auto"/>
              </w:rPr>
            </w:pPr>
            <w:r w:rsidRPr="4D4A9660" w:rsidR="008A0B8C">
              <w:rPr>
                <w:rStyle w:val="a9"/>
                <w:color w:val="auto"/>
              </w:rPr>
              <w:t>B01</w:t>
            </w:r>
            <w:r w:rsidRPr="4D4A9660" w:rsidR="008A0B8C">
              <w:rPr>
                <w:rStyle w:val="a9"/>
                <w:color w:val="auto"/>
              </w:rPr>
              <w:t>→</w:t>
            </w:r>
            <w:r w:rsidRPr="4D4A9660" w:rsidR="438B1F49">
              <w:rPr>
                <w:rStyle w:val="a9"/>
                <w:color w:val="auto"/>
              </w:rPr>
              <w:t>B02</w:t>
            </w:r>
          </w:p>
        </w:tc>
      </w:tr>
    </w:tbl>
    <w:p xmlns:wp14="http://schemas.microsoft.com/office/word/2010/wordml" w:rsidR="00606138" w:rsidP="00606138" w:rsidRDefault="00606138" w14:paraId="44D1216F" wp14:textId="77777777"/>
    <w:p xmlns:wp14="http://schemas.microsoft.com/office/word/2010/wordml" w:rsidR="00606138" w:rsidP="00606138" w:rsidRDefault="00606138" w14:paraId="3517F98F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34223B45" wp14:textId="77777777"/>
    <w:p xmlns:wp14="http://schemas.microsoft.com/office/word/2010/wordml" w:rsidR="008D5A75" w:rsidP="00606138" w:rsidRDefault="008D5A75" w14:paraId="539CD7A1" wp14:textId="77777777"/>
    <w:p xmlns:wp14="http://schemas.microsoft.com/office/word/2010/wordml" w:rsidR="008D5A75" w:rsidP="00606138" w:rsidRDefault="008D5A75" w14:paraId="6A9A2604" wp14:textId="77777777"/>
    <w:p xmlns:wp14="http://schemas.microsoft.com/office/word/2010/wordml" w:rsidR="008D5A75" w:rsidP="00606138" w:rsidRDefault="008D5A75" w14:paraId="3DD220FA" wp14:textId="77777777"/>
    <w:p xmlns:wp14="http://schemas.microsoft.com/office/word/2010/wordml" w:rsidR="008D5A75" w:rsidP="00606138" w:rsidRDefault="008D5A75" w14:paraId="7B186A81" wp14:textId="77777777"/>
    <w:p xmlns:wp14="http://schemas.microsoft.com/office/word/2010/wordml" w:rsidR="008D5A75" w:rsidP="00606138" w:rsidRDefault="008D5A75" w14:paraId="4F24943C" wp14:textId="77777777"/>
    <w:p xmlns:wp14="http://schemas.microsoft.com/office/word/2010/wordml" w:rsidR="008D5A75" w:rsidP="00606138" w:rsidRDefault="008D5A75" w14:paraId="6AD9664E" wp14:textId="77777777"/>
    <w:p xmlns:wp14="http://schemas.microsoft.com/office/word/2010/wordml" w:rsidR="008D5A75" w:rsidP="00606138" w:rsidRDefault="008D5A75" w14:paraId="6BF7610E" wp14:textId="77777777"/>
    <w:p xmlns:wp14="http://schemas.microsoft.com/office/word/2010/wordml" w:rsidR="008D5A75" w:rsidP="00606138" w:rsidRDefault="008D5A75" w14:paraId="25DC539F" wp14:textId="77777777"/>
    <w:p xmlns:wp14="http://schemas.microsoft.com/office/word/2010/wordml" w:rsidR="008D5A75" w:rsidP="00606138" w:rsidRDefault="008D5A75" w14:paraId="63E83F18" wp14:textId="77777777"/>
    <w:p xmlns:wp14="http://schemas.microsoft.com/office/word/2010/wordml" w:rsidR="008D5A75" w:rsidP="00606138" w:rsidRDefault="008D5A75" w14:paraId="6FBAD364" wp14:textId="77777777"/>
    <w:p xmlns:wp14="http://schemas.microsoft.com/office/word/2010/wordml" w:rsidR="008D5A75" w:rsidP="00606138" w:rsidRDefault="008D5A75" w14:paraId="5DC4596E" wp14:textId="77777777"/>
    <w:p xmlns:wp14="http://schemas.microsoft.com/office/word/2010/wordml" w:rsidR="008D5A75" w:rsidP="00606138" w:rsidRDefault="008D5A75" w14:paraId="71E9947C" wp14:textId="77777777"/>
    <w:p xmlns:wp14="http://schemas.microsoft.com/office/word/2010/wordml" w:rsidR="008D5A75" w:rsidP="00606138" w:rsidRDefault="008D5A75" w14:paraId="1413D853" wp14:textId="77777777"/>
    <w:p xmlns:wp14="http://schemas.microsoft.com/office/word/2010/wordml" w:rsidR="008D5A75" w:rsidP="00606138" w:rsidRDefault="008D5A75" w14:paraId="2A7A9836" wp14:textId="77777777"/>
    <w:p xmlns:wp14="http://schemas.microsoft.com/office/word/2010/wordml" w:rsidR="008D5A75" w:rsidP="00606138" w:rsidRDefault="008D5A75" w14:paraId="47CE7A2C" wp14:textId="77777777"/>
    <w:p xmlns:wp14="http://schemas.microsoft.com/office/word/2010/wordml" w:rsidR="008D5A75" w:rsidP="00606138" w:rsidRDefault="008D5A75" w14:paraId="2C7DA92C" wp14:textId="77777777"/>
    <w:p xmlns:wp14="http://schemas.microsoft.com/office/word/2010/wordml" w:rsidR="008D5A75" w:rsidP="00606138" w:rsidRDefault="008D5A75" w14:paraId="3F904CCB" wp14:textId="77777777"/>
    <w:p xmlns:wp14="http://schemas.microsoft.com/office/word/2010/wordml" w:rsidR="008D5A75" w:rsidP="4D4A9660" w:rsidRDefault="008D5A75" w14:paraId="040360B8" wp14:textId="77777777">
      <w:pPr>
        <w:rPr>
          <w:rFonts w:ascii="Malgun Gothic" w:hAnsi="Malgun Gothic" w:eastAsia="Malgun Gothic" w:cs="Malgun Gothic" w:asciiTheme="minorAscii" w:hAnsiTheme="minorAscii" w:eastAsiaTheme="minorAscii" w:cstheme="minorAscii"/>
        </w:rPr>
      </w:pPr>
    </w:p>
    <w:p xmlns:wp14="http://schemas.microsoft.com/office/word/2010/wordml" w:rsidR="008D5A75" w:rsidP="4D4A9660" w:rsidRDefault="008D5A75" w14:paraId="17A1CA98" wp14:textId="77777777">
      <w:pPr>
        <w:rPr>
          <w:rFonts w:ascii="Malgun Gothic" w:hAnsi="Malgun Gothic" w:eastAsia="Malgun Gothic" w:cs="Malgun Gothic" w:asciiTheme="minorAscii" w:hAnsiTheme="minorAscii" w:eastAsiaTheme="minorAscii" w:cstheme="minorAscii"/>
        </w:rPr>
      </w:pPr>
    </w:p>
    <w:p xmlns:wp14="http://schemas.microsoft.com/office/word/2010/wordml" w:rsidR="008D5A75" w:rsidP="4D4A9660" w:rsidRDefault="008D5A75" w14:paraId="1A55251A" wp14:textId="77777777">
      <w:pPr>
        <w:rPr>
          <w:rFonts w:ascii="Malgun Gothic" w:hAnsi="Malgun Gothic" w:eastAsia="Malgun Gothic" w:cs="Malgun Gothic" w:asciiTheme="minorAscii" w:hAnsiTheme="minorAscii" w:eastAsiaTheme="minorAscii" w:cstheme="minorAscii"/>
        </w:rPr>
      </w:pPr>
    </w:p>
    <w:p xmlns:wp14="http://schemas.microsoft.com/office/word/2010/wordml" w:rsidRPr="00606138" w:rsidR="008D5A75" w:rsidP="4D4A9660" w:rsidRDefault="008D5A75" w14:paraId="4F6D2C48" wp14:textId="77777777">
      <w:pPr>
        <w:rPr>
          <w:rFonts w:ascii="Malgun Gothic" w:hAnsi="Malgun Gothic" w:eastAsia="Malgun Gothic" w:cs="Malgun Gothic" w:asciiTheme="minorAscii" w:hAnsiTheme="minorAscii" w:eastAsiaTheme="minorAscii" w:cstheme="minorAscii"/>
        </w:rPr>
      </w:pPr>
    </w:p>
    <w:p xmlns:wp14="http://schemas.microsoft.com/office/word/2010/wordml" w:rsidR="008A0B8C" w:rsidP="008A0B8C" w:rsidRDefault="008A0B8C" w14:paraId="1B3526F3" wp14:textId="77777777">
      <w:pPr>
        <w:pStyle w:val="4"/>
        <w:rPr>
          <w:rFonts w:ascii="Malgun Gothic" w:hAnsi="Malgun Gothic" w:eastAsia="Malgun Gothic" w:cs="Malgun Gothic" w:asciiTheme="minorAscii" w:hAnsiTheme="minorAscii" w:eastAsiaTheme="minorAscii" w:cstheme="minorAscii"/>
        </w:rPr>
      </w:pPr>
      <w:r w:rsidRPr="4D4A9660" w:rsidR="008A0B8C">
        <w:rPr>
          <w:rFonts w:ascii="Malgun Gothic" w:hAnsi="Malgun Gothic" w:eastAsia="Malgun Gothic" w:cs="Malgun Gothic" w:asciiTheme="minorAscii" w:hAnsiTheme="minorAscii" w:eastAsiaTheme="minorAscii" w:cstheme="minorAscii"/>
        </w:rPr>
        <w:t>ID: U</w:t>
      </w:r>
      <w:r w:rsidRPr="4D4A9660" w:rsidR="008A0B8C">
        <w:rPr>
          <w:rFonts w:ascii="Malgun Gothic" w:hAnsi="Malgun Gothic" w:eastAsia="Malgun Gothic" w:cs="Malgun Gothic" w:asciiTheme="minorAscii" w:hAnsiTheme="minorAscii" w:eastAsiaTheme="minorAscii" w:cstheme="minorAscii"/>
        </w:rPr>
        <w:t>C</w:t>
      </w:r>
      <w:proofErr w:type="gramStart"/>
      <w:r w:rsidRPr="4D4A9660" w:rsidR="008A0B8C">
        <w:rPr>
          <w:rFonts w:ascii="Malgun Gothic" w:hAnsi="Malgun Gothic" w:eastAsia="Malgun Gothic" w:cs="Malgun Gothic" w:asciiTheme="minorAscii" w:hAnsiTheme="minorAscii" w:eastAsiaTheme="minorAscii" w:cstheme="minorAscii"/>
        </w:rPr>
        <w:t>0</w:t>
      </w:r>
      <w:r w:rsidRPr="4D4A9660" w:rsidR="00606138">
        <w:rPr>
          <w:rFonts w:ascii="Malgun Gothic" w:hAnsi="Malgun Gothic" w:eastAsia="Malgun Gothic" w:cs="Malgun Gothic" w:asciiTheme="minorAscii" w:hAnsiTheme="minorAscii" w:eastAsiaTheme="minorAscii" w:cstheme="minorAscii"/>
        </w:rPr>
        <w:t>7</w:t>
      </w:r>
      <w:r w:rsidRPr="4D4A9660" w:rsidR="008A0B8C">
        <w:rPr>
          <w:rFonts w:ascii="Malgun Gothic" w:hAnsi="Malgun Gothic" w:eastAsia="Malgun Gothic" w:cs="Malgun Gothic" w:asciiTheme="minorAscii" w:hAnsiTheme="minorAscii" w:eastAsiaTheme="minorAscii" w:cstheme="minorAscii"/>
        </w:rPr>
        <w:t>1 :</w:t>
      </w:r>
      <w:proofErr w:type="gramEnd"/>
      <w:r w:rsidRPr="4D4A9660" w:rsidR="008A0B8C">
        <w:rPr>
          <w:rStyle w:val="1Char"/>
          <w:rFonts w:ascii="Malgun Gothic" w:hAnsi="Malgun Gothic" w:eastAsia="Malgun Gothic" w:cs="Malgun Gothic" w:asciiTheme="minorAscii" w:hAnsiTheme="minorAscii" w:eastAsiaTheme="minorAscii" w:cstheme="minorAscii"/>
          <w:color w:val="000000" w:themeColor="text1" w:themeTint="FF" w:themeShade="FF"/>
        </w:rPr>
        <w:t xml:space="preserve"> </w:t>
      </w:r>
      <w:r w:rsidRPr="4D4A9660" w:rsidR="00606138">
        <w:rPr>
          <w:rStyle w:val="8Char"/>
          <w:rFonts w:ascii="Malgun Gothic" w:hAnsi="Malgun Gothic" w:eastAsia="Malgun Gothic" w:cs="Malgun Gothic" w:asciiTheme="minorAscii" w:hAnsiTheme="minorAscii" w:eastAsiaTheme="minorAscii" w:cstheme="minorAscii"/>
          <w:color w:val="000000" w:themeColor="text1" w:themeTint="FF" w:themeShade="FF"/>
        </w:rPr>
        <w:t>주위 산책하는 강아지를 보여준다</w:t>
      </w:r>
      <w:r w:rsidRPr="4D4A9660" w:rsidR="008A0B8C">
        <w:rPr>
          <w:rFonts w:ascii="Malgun Gothic" w:hAnsi="Malgun Gothic" w:eastAsia="Malgun Gothic" w:cs="Malgun Gothic" w:asciiTheme="minorAscii" w:hAnsiTheme="minorAscii" w:eastAsiaTheme="minorAscii" w:cstheme="minorAscii"/>
        </w:rPr>
        <w:t xml:space="preserve"> </w:t>
      </w:r>
    </w:p>
    <w:tbl>
      <w:tblPr>
        <w:tblW w:w="8524" w:type="dxa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xmlns:wp14="http://schemas.microsoft.com/office/word/2010/wordml" w:rsidRPr="00AD1D06" w:rsidR="008A0B8C" w:rsidTr="4D4A9660" w14:paraId="6845BE9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4D4A9660" w:rsidRDefault="008A0B8C" w14:paraId="6B436DCB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606138" w14:paraId="7B618C06" wp14:textId="77777777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내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위치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주변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산책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친구를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원하는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강아지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목록을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60613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보여준다</w:t>
            </w:r>
          </w:p>
        </w:tc>
      </w:tr>
      <w:tr xmlns:wp14="http://schemas.microsoft.com/office/word/2010/wordml" w:rsidRPr="00AD1D06" w:rsidR="008A0B8C" w:rsidTr="4D4A9660" w14:paraId="68DE4B6E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4D4A9660" w:rsidRDefault="008A0B8C" w14:paraId="1495631C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 xml:space="preserve">관련 </w:t>
            </w:r>
            <w:proofErr w:type="spellStart"/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6C7829" w14:paraId="1AAE061C" wp14:textId="77777777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06C782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회원</w:t>
            </w:r>
          </w:p>
        </w:tc>
      </w:tr>
      <w:tr xmlns:wp14="http://schemas.microsoft.com/office/word/2010/wordml" w:rsidRPr="00AD1D06" w:rsidR="008A0B8C" w:rsidTr="4D4A9660" w14:paraId="4F7DAF4B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4D4A9660" w:rsidRDefault="008A0B8C" w14:paraId="5E1D46DD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342289" w14:paraId="0602793D" wp14:textId="3550A831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31BA3F3A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로그인 한다. </w:t>
            </w:r>
          </w:p>
          <w:p w:rsidRPr="00AD1D06" w:rsidR="008A0B8C" w:rsidP="4D4A9660" w:rsidRDefault="00342289" w14:paraId="0095E93E" wp14:textId="77D24EE7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12344F2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회원 정보</w:t>
            </w:r>
            <w:r w:rsidRPr="4D4A9660" w:rsidR="11FFAC9F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의</w:t>
            </w:r>
            <w:r w:rsidRPr="4D4A9660" w:rsidR="012344F2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proofErr w:type="spellStart"/>
            <w:r w:rsidRPr="4D4A9660" w:rsidR="67E498E3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반려견</w:t>
            </w:r>
            <w:proofErr w:type="spellEnd"/>
            <w:r w:rsidRPr="4D4A9660" w:rsidR="67E498E3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7374F503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유무가 유</w:t>
            </w:r>
            <w:r w:rsidRPr="4D4A9660" w:rsidR="7374F503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로</w:t>
            </w:r>
            <w:r w:rsidRPr="4D4A9660" w:rsidR="67E498E3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체크 되어있다.</w:t>
            </w:r>
          </w:p>
          <w:p w:rsidRPr="00AD1D06" w:rsidR="008A0B8C" w:rsidP="4D4A9660" w:rsidRDefault="00342289" w14:paraId="69CA5E4F" wp14:textId="6B8F32E6">
            <w:pPr>
              <w:pStyle w:val="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D10432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프로필 공개 허용으로 체크 되어있다.</w:t>
            </w:r>
          </w:p>
          <w:p w:rsidRPr="00AD1D06" w:rsidR="008A0B8C" w:rsidP="4D4A9660" w:rsidRDefault="00342289" w14:paraId="7575E415" wp14:textId="124AED85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강아지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친구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매칭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창에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들어간다</w:t>
            </w:r>
            <w:r w:rsidRPr="4D4A9660" w:rsidR="1AC8D15F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.</w:t>
            </w:r>
          </w:p>
        </w:tc>
      </w:tr>
      <w:tr xmlns:wp14="http://schemas.microsoft.com/office/word/2010/wordml" w:rsidRPr="00AD1D06" w:rsidR="008A0B8C" w:rsidTr="4D4A9660" w14:paraId="4FE012B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8A0B8C" w:rsidP="4D4A9660" w:rsidRDefault="008A0B8C" w14:paraId="39D56164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8A0B8C" w:rsidP="4D4A9660" w:rsidRDefault="00342289" w14:paraId="2430F926" wp14:textId="77777777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주위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산책중인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강아지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/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친구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만들기를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원하는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강아지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목록이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00342289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출력된다</w:t>
            </w:r>
          </w:p>
        </w:tc>
      </w:tr>
      <w:tr xmlns:wp14="http://schemas.microsoft.com/office/word/2010/wordml" w:rsidRPr="00AD1D06" w:rsidR="008A0B8C" w:rsidTr="4D4A9660" w14:paraId="18808E41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4D4A9660" w:rsidRDefault="008A0B8C" w14:paraId="2DD679EC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5ABBD8AE" wp14:textId="77777777">
            <w:pPr>
              <w:pStyle w:val="a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  <w:r w:rsidRPr="4D4A9660" w:rsidR="008A0B8C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31F27C88" wp14:textId="05C397CA">
            <w:pPr>
              <w:pStyle w:val="aa"/>
              <w:jc w:val="both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  <w:r w:rsidRPr="4D4A9660" w:rsidR="764188AD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강아지 친구 매칭 창에 들어간다</w:t>
            </w:r>
          </w:p>
        </w:tc>
      </w:tr>
      <w:tr w:rsidR="4D4A9660" w:rsidTr="4D4A9660" w14:paraId="40FBE645">
        <w:tc>
          <w:tcPr>
            <w:tcW w:w="1550" w:type="dxa"/>
            <w:vMerge/>
            <w:shd w:val="clear" w:color="auto" w:fill="CCCCCC"/>
            <w:tcMar/>
            <w:vAlign w:val="center"/>
          </w:tcPr>
          <w:p w14:paraId="0604B165"/>
        </w:tc>
        <w:tc>
          <w:tcPr>
            <w:tcW w:w="932" w:type="dxa"/>
            <w:shd w:val="clear" w:color="auto" w:fill="auto"/>
            <w:tcMar/>
          </w:tcPr>
          <w:p w:rsidR="17734837" w:rsidP="4D4A9660" w:rsidRDefault="17734837" w14:paraId="42DBB1C7" w14:textId="0642AF4F">
            <w:pPr>
              <w:pStyle w:val="a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  <w:r w:rsidRPr="4D4A9660" w:rsidR="17734837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  <w:tcMar/>
          </w:tcPr>
          <w:p w:rsidR="17734837" w:rsidP="4D4A9660" w:rsidRDefault="17734837" w14:paraId="72BCB5FB" w14:textId="020FA326">
            <w:pPr>
              <w:pStyle w:val="aa"/>
              <w:jc w:val="both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auto"/>
              </w:rPr>
            </w:pPr>
            <w:r w:rsidRPr="4D4A9660" w:rsidR="17734837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 xml:space="preserve">강아지 친구 매칭 버튼을 클릭한다. </w:t>
            </w:r>
          </w:p>
        </w:tc>
      </w:tr>
      <w:tr xmlns:wp14="http://schemas.microsoft.com/office/word/2010/wordml" w:rsidRPr="00AD1D06" w:rsidR="008A0B8C" w:rsidTr="4D4A9660" w14:paraId="79B88F8C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145C11DD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6B40E7A7" wp14:textId="28AC75EE">
            <w:pPr>
              <w:jc w:val="center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17734837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3FFF7D4A" wp14:textId="76ED930E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5035C926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반경 1km 이내 </w:t>
            </w:r>
            <w:r w:rsidRPr="4D4A9660" w:rsidR="4017DE3F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주위 </w:t>
            </w:r>
            <w:r w:rsidRPr="4D4A9660" w:rsidR="4017DE3F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산책중</w:t>
            </w:r>
            <w:r w:rsidRPr="4D4A9660" w:rsidR="2EDA489A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인</w:t>
            </w:r>
            <w:r w:rsidRPr="4D4A9660" w:rsidR="4017DE3F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</w:t>
            </w:r>
            <w:r w:rsidRPr="4D4A9660" w:rsidR="4017DE3F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강아지/친구 만들기를 원하는 강아지 목록이 </w:t>
            </w:r>
            <w:r w:rsidRPr="4D4A9660" w:rsidR="4017DE3F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출력된다. </w:t>
            </w:r>
          </w:p>
        </w:tc>
      </w:tr>
      <w:tr xmlns:wp14="http://schemas.microsoft.com/office/word/2010/wordml" w:rsidRPr="00AD1D06" w:rsidR="008A0B8C" w:rsidTr="4D4A9660" w14:paraId="335580DE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4D4A9660" w:rsidRDefault="008A0B8C" w14:paraId="5BC4AC79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287B69A3" wp14:textId="77777777">
            <w:pPr>
              <w:pStyle w:val="a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63A0829D" wp14:textId="77777777">
            <w:pPr>
              <w:pStyle w:val="aa"/>
              <w:jc w:val="left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</w:p>
        </w:tc>
      </w:tr>
      <w:tr xmlns:wp14="http://schemas.microsoft.com/office/word/2010/wordml" w:rsidRPr="00AD1D06" w:rsidR="008A0B8C" w:rsidTr="4D4A9660" w14:paraId="39CA8924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1BB6F150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04338875" wp14:textId="77777777">
            <w:pPr>
              <w:pStyle w:val="a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2CCB938B" wp14:textId="77777777">
            <w:pPr>
              <w:pStyle w:val="aa"/>
              <w:jc w:val="left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</w:p>
        </w:tc>
      </w:tr>
      <w:tr xmlns:wp14="http://schemas.microsoft.com/office/word/2010/wordml" w:rsidRPr="00AD1D06" w:rsidR="008A0B8C" w:rsidTr="4D4A9660" w14:paraId="5B0DD890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4D4A9660" w:rsidRDefault="008A0B8C" w14:paraId="7076C669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6E6D28C3" wp14:textId="77777777">
            <w:pPr>
              <w:pStyle w:val="a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  <w:r w:rsidRPr="4D4A9660" w:rsidR="008A0B8C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52B0EB21" wp14:textId="23464C99">
            <w:pPr>
              <w:pStyle w:val="aa"/>
              <w:jc w:val="both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  <w:r w:rsidRPr="4D4A9660" w:rsidR="4CFB6167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주변에 산책 친구를 원하는 강아지가 없을 경우</w:t>
            </w:r>
          </w:p>
          <w:p w:rsidRPr="00AD1D06" w:rsidR="008A0B8C" w:rsidP="4D4A9660" w:rsidRDefault="008A0B8C" w14:paraId="79250420" wp14:textId="214E7974">
            <w:pPr>
              <w:pStyle w:val="aa"/>
              <w:numPr>
                <w:ilvl w:val="0"/>
                <w:numId w:val="21"/>
              </w:numPr>
              <w:jc w:val="both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auto"/>
              </w:rPr>
            </w:pPr>
            <w:r w:rsidRPr="4D4A9660" w:rsidR="62C1B79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빈</w:t>
            </w:r>
            <w:r w:rsidRPr="4D4A9660" w:rsidR="62C1B79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 xml:space="preserve"> </w:t>
            </w:r>
            <w:r w:rsidRPr="4D4A9660" w:rsidR="62C1B79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리스트가</w:t>
            </w:r>
            <w:r w:rsidRPr="4D4A9660" w:rsidR="62C1B79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 xml:space="preserve"> </w:t>
            </w:r>
            <w:r w:rsidRPr="4D4A9660" w:rsidR="62C1B79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출력된다</w:t>
            </w:r>
          </w:p>
          <w:p w:rsidRPr="00AD1D06" w:rsidR="008A0B8C" w:rsidP="4D4A9660" w:rsidRDefault="008A0B8C" w14:paraId="796B98D5" wp14:textId="35B595FA">
            <w:pPr>
              <w:pStyle w:val="aa"/>
              <w:numPr>
                <w:ilvl w:val="0"/>
                <w:numId w:val="21"/>
              </w:numPr>
              <w:jc w:val="both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</w:pPr>
            <w:r w:rsidRPr="4D4A9660" w:rsidR="62C1B79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주변에 산책 중인 강아지가 없다는 메</w:t>
            </w:r>
            <w:r w:rsidRPr="4D4A9660" w:rsidR="217C0648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시</w:t>
            </w:r>
            <w:r w:rsidRPr="4D4A9660" w:rsidR="62C1B79E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color w:val="auto"/>
              </w:rPr>
              <w:t>지를 출력한다.</w:t>
            </w:r>
          </w:p>
        </w:tc>
      </w:tr>
      <w:tr xmlns:wp14="http://schemas.microsoft.com/office/word/2010/wordml" w:rsidRPr="00AD1D06" w:rsidR="008A0B8C" w:rsidTr="4D4A9660" w14:paraId="344BE600" wp14:textId="77777777">
        <w:tc>
          <w:tcPr>
            <w:tcW w:w="1550" w:type="dxa"/>
            <w:vMerge/>
            <w:tcMar/>
            <w:vAlign w:val="center"/>
          </w:tcPr>
          <w:p w:rsidRPr="00AD1D06" w:rsidR="008A0B8C" w:rsidP="00606138" w:rsidRDefault="008A0B8C" w14:paraId="7EE3B4B9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17D63EA2" wp14:textId="77777777">
            <w:pPr>
              <w:jc w:val="center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52E608EF" wp14:textId="77777777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</w:p>
        </w:tc>
      </w:tr>
      <w:tr xmlns:wp14="http://schemas.microsoft.com/office/word/2010/wordml" w:rsidRPr="00AD1D06" w:rsidR="008A0B8C" w:rsidTr="4D4A9660" w14:paraId="79E6F652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8A0B8C" w:rsidP="4D4A9660" w:rsidRDefault="008A0B8C" w14:paraId="24AB1E59" wp14:textId="77777777">
            <w:pPr>
              <w:pStyle w:val="aa"/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</w:pPr>
            <w:r w:rsidRPr="4D4A9660" w:rsidR="008A0B8C">
              <w:rPr>
                <w:rFonts w:ascii="Malgun Gothic" w:hAnsi="Malgun Gothic" w:eastAsia="Malgun Gothic" w:cs="Malgun Gothic" w:asciiTheme="minorAscii" w:hAnsiTheme="minorAscii" w:eastAsiaTheme="minorAscii" w:cstheme="minorAscii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8A0B8C" w:rsidP="4D4A9660" w:rsidRDefault="008A0B8C" w14:paraId="7EE4CFDB" wp14:textId="77777777">
            <w:pPr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08A0B8C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8A0B8C" w:rsidP="4D4A9660" w:rsidRDefault="008A0B8C" w14:paraId="5491F9E4" wp14:textId="7F89D102">
            <w:pPr>
              <w:pStyle w:val="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008A0B8C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B01</w:t>
            </w:r>
            <w:r w:rsidRPr="4D4A9660" w:rsidR="2BEFCF7D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→</w:t>
            </w:r>
            <w:r w:rsidRPr="4D4A9660" w:rsidR="2BEFCF7D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 xml:space="preserve"> B02 </w:t>
            </w:r>
            <w:r w:rsidRPr="4D4A9660" w:rsidR="2BEFCF7D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→ B03</w:t>
            </w:r>
          </w:p>
        </w:tc>
      </w:tr>
      <w:tr w:rsidR="4D4A9660" w:rsidTr="4D4A9660" w14:paraId="3428B509">
        <w:tc>
          <w:tcPr>
            <w:tcW w:w="1550" w:type="dxa"/>
            <w:vMerge/>
            <w:shd w:val="clear" w:color="auto" w:fill="CCCCCC"/>
            <w:tcMar/>
            <w:vAlign w:val="center"/>
          </w:tcPr>
          <w:p w14:paraId="3DAAD02B"/>
        </w:tc>
        <w:tc>
          <w:tcPr>
            <w:tcW w:w="932" w:type="dxa"/>
            <w:shd w:val="clear" w:color="auto" w:fill="auto"/>
            <w:tcMar/>
          </w:tcPr>
          <w:p w:rsidR="24323BE5" w:rsidP="4D4A9660" w:rsidRDefault="24323BE5" w14:paraId="7B714417" w14:textId="3F0C3DEF">
            <w:pPr>
              <w:pStyle w:val="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24323BE5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  <w:tcMar/>
          </w:tcPr>
          <w:p w:rsidR="65CA227B" w:rsidP="4D4A9660" w:rsidRDefault="65CA227B" w14:paraId="3116F85C" w14:textId="6B943C6D">
            <w:pPr>
              <w:pStyle w:val="a"/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</w:pPr>
            <w:r w:rsidRPr="4D4A9660" w:rsidR="65CA227B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B01</w:t>
            </w:r>
            <w:r w:rsidRPr="4D4A9660" w:rsidR="65CA227B">
              <w:rPr>
                <w:rStyle w:val="a9"/>
                <w:rFonts w:ascii="Malgun Gothic" w:hAnsi="Malgun Gothic" w:eastAsia="Malgun Gothic" w:cs="Malgun Gothic" w:asciiTheme="minorAscii" w:hAnsiTheme="minorAscii" w:eastAsiaTheme="minorAscii" w:cstheme="minorAscii"/>
                <w:color w:val="auto"/>
              </w:rPr>
              <w:t>→ E01</w:t>
            </w:r>
          </w:p>
        </w:tc>
      </w:tr>
    </w:tbl>
    <w:p xmlns:wp14="http://schemas.microsoft.com/office/word/2010/wordml" w:rsidR="00606138" w:rsidP="00606138" w:rsidRDefault="00606138" w14:paraId="074E47F7" wp14:textId="77777777"/>
    <w:p xmlns:wp14="http://schemas.microsoft.com/office/word/2010/wordml" w:rsidR="00606138" w:rsidP="00606138" w:rsidRDefault="00606138" w14:paraId="4A852BA6" wp14:textId="77777777"/>
    <w:p xmlns:wp14="http://schemas.microsoft.com/office/word/2010/wordml" w:rsidR="008D5A75" w:rsidP="00606138" w:rsidRDefault="008D5A75" w14:paraId="1299FC03" wp14:textId="77777777"/>
    <w:p xmlns:wp14="http://schemas.microsoft.com/office/word/2010/wordml" w:rsidR="008D5A75" w:rsidP="00606138" w:rsidRDefault="008D5A75" w14:paraId="53508331" wp14:textId="77777777"/>
    <w:p xmlns:wp14="http://schemas.microsoft.com/office/word/2010/wordml" w:rsidR="008D5A75" w:rsidP="00606138" w:rsidRDefault="008D5A75" w14:paraId="4C694B97" wp14:textId="77777777"/>
    <w:p xmlns:wp14="http://schemas.microsoft.com/office/word/2010/wordml" w:rsidR="008D5A75" w:rsidP="00606138" w:rsidRDefault="008D5A75" w14:paraId="5EB26D91" wp14:textId="77777777"/>
    <w:p xmlns:wp14="http://schemas.microsoft.com/office/word/2010/wordml" w:rsidR="008D5A75" w:rsidP="00606138" w:rsidRDefault="008D5A75" w14:paraId="3BC8F9AD" wp14:textId="77777777"/>
    <w:p xmlns:wp14="http://schemas.microsoft.com/office/word/2010/wordml" w:rsidR="008D5A75" w:rsidP="00606138" w:rsidRDefault="008D5A75" w14:paraId="18D160CB" wp14:textId="77777777"/>
    <w:p xmlns:wp14="http://schemas.microsoft.com/office/word/2010/wordml" w:rsidR="008D5A75" w:rsidP="00606138" w:rsidRDefault="008D5A75" w14:paraId="61AC30FB" wp14:textId="77777777">
      <w:pPr>
        <w:rPr>
          <w:rFonts w:hint="eastAsia"/>
        </w:rPr>
      </w:pPr>
    </w:p>
    <w:p xmlns:wp14="http://schemas.microsoft.com/office/word/2010/wordml" w:rsidR="008D5A75" w:rsidP="00606138" w:rsidRDefault="008D5A75" w14:paraId="26B1A375" wp14:textId="77777777"/>
    <w:p xmlns:wp14="http://schemas.microsoft.com/office/word/2010/wordml" w:rsidR="008D5A75" w:rsidP="00606138" w:rsidRDefault="008D5A75" w14:paraId="211FC6EA" wp14:textId="77777777"/>
    <w:p xmlns:wp14="http://schemas.microsoft.com/office/word/2010/wordml" w:rsidR="008D5A75" w:rsidP="00606138" w:rsidRDefault="008D5A75" w14:paraId="764ED501" wp14:textId="77777777"/>
    <w:p xmlns:wp14="http://schemas.microsoft.com/office/word/2010/wordml" w:rsidR="008D5A75" w:rsidP="00606138" w:rsidRDefault="008D5A75" w14:paraId="0AB93745" wp14:textId="77777777"/>
    <w:p xmlns:wp14="http://schemas.microsoft.com/office/word/2010/wordml" w:rsidR="008D5A75" w:rsidP="00606138" w:rsidRDefault="008D5A75" w14:paraId="49635555" wp14:textId="77777777"/>
    <w:p xmlns:wp14="http://schemas.microsoft.com/office/word/2010/wordml" w:rsidR="008D5A75" w:rsidP="00606138" w:rsidRDefault="008D5A75" w14:paraId="17A53FC6" wp14:textId="77777777"/>
    <w:p xmlns:wp14="http://schemas.microsoft.com/office/word/2010/wordml" w:rsidR="008D5A75" w:rsidP="00606138" w:rsidRDefault="008D5A75" w14:paraId="1CDEAE01" wp14:textId="77777777"/>
    <w:p xmlns:wp14="http://schemas.microsoft.com/office/word/2010/wordml" w:rsidR="008D5A75" w:rsidP="00606138" w:rsidRDefault="008D5A75" w14:paraId="50F07069" wp14:textId="77777777"/>
    <w:p xmlns:wp14="http://schemas.microsoft.com/office/word/2010/wordml" w:rsidR="008D5A75" w:rsidP="00606138" w:rsidRDefault="008D5A75" w14:paraId="2FF85D32" wp14:textId="77777777"/>
    <w:p xmlns:wp14="http://schemas.microsoft.com/office/word/2010/wordml" w:rsidR="008D5A75" w:rsidP="00606138" w:rsidRDefault="008D5A75" w14:paraId="1E954643" wp14:textId="77777777"/>
    <w:p xmlns:wp14="http://schemas.microsoft.com/office/word/2010/wordml" w:rsidR="008D5A75" w:rsidP="00606138" w:rsidRDefault="008D5A75" w14:paraId="627AA0AC" wp14:textId="77777777"/>
    <w:p xmlns:wp14="http://schemas.microsoft.com/office/word/2010/wordml" w:rsidR="008D5A75" w:rsidP="00606138" w:rsidRDefault="008D5A75" w14:paraId="5A7AF15D" wp14:textId="77777777"/>
    <w:p xmlns:wp14="http://schemas.microsoft.com/office/word/2010/wordml" w:rsidR="008D5A75" w:rsidP="00606138" w:rsidRDefault="008D5A75" w14:paraId="06686FEF" wp14:textId="77777777"/>
    <w:p xmlns:wp14="http://schemas.microsoft.com/office/word/2010/wordml" w:rsidR="008D5A75" w:rsidP="00606138" w:rsidRDefault="008D5A75" w14:paraId="401A7268" wp14:textId="77777777">
      <w:pPr>
        <w:rPr>
          <w:rFonts w:hint="eastAsia"/>
        </w:rPr>
      </w:pPr>
    </w:p>
    <w:p xmlns:wp14="http://schemas.microsoft.com/office/word/2010/wordml" w:rsidRPr="00606138" w:rsidR="00606138" w:rsidP="00606138" w:rsidRDefault="00606138" w14:paraId="752F30A4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6E05B31E" wp14:textId="77777777">
      <w:pPr>
        <w:pStyle w:val="4"/>
        <w:rPr/>
      </w:pPr>
      <w:r w:rsidR="00606138">
        <w:rPr/>
        <w:t>ID: U</w:t>
      </w:r>
      <w:r w:rsidR="00606138">
        <w:rPr/>
        <w:t>C072 :</w:t>
      </w:r>
      <w:r w:rsidRPr="4D4A9660" w:rsidR="00606138">
        <w:rPr>
          <w:rStyle w:val="1Char"/>
          <w:color w:val="000000" w:themeColor="text1" w:themeTint="FF" w:themeShade="FF"/>
        </w:rPr>
        <w:t xml:space="preserve"> </w:t>
      </w:r>
      <w:r w:rsidRPr="4D4A9660" w:rsidR="00606138">
        <w:rPr>
          <w:rStyle w:val="8Char"/>
          <w:color w:val="000000" w:themeColor="text1" w:themeTint="FF" w:themeShade="FF"/>
        </w:rPr>
        <w:t xml:space="preserve">산책하는 강아지에게 메시지를 보낼 수 있게 </w:t>
      </w:r>
      <w:r w:rsidRPr="4D4A9660" w:rsidR="00606138">
        <w:rPr>
          <w:rStyle w:val="8Char"/>
          <w:color w:val="000000" w:themeColor="text1" w:themeTint="FF" w:themeShade="FF"/>
        </w:rPr>
        <w:t>한다</w:t>
      </w:r>
      <w:r w:rsidR="00606138">
        <w:rPr/>
        <w:t xml:space="preserve"> </w:t>
      </w:r>
    </w:p>
    <w:tbl>
      <w:tblPr>
        <w:tblW w:w="8524" w:type="dxa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xmlns:wp14="http://schemas.microsoft.com/office/word/2010/wordml" w:rsidRPr="00AD1D06" w:rsidR="00606138" w:rsidTr="4D4A9660" w14:paraId="18E7D422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1DCD38B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4D4A9660" w:rsidRDefault="00606138" w14:paraId="7F585249" wp14:textId="2F1A2A48">
            <w:pPr>
              <w:rPr>
                <w:rStyle w:val="a9"/>
                <w:color w:val="auto"/>
              </w:rPr>
            </w:pPr>
            <w:r w:rsidRPr="4D4A9660" w:rsidR="00606138">
              <w:rPr>
                <w:color w:val="000000" w:themeColor="text1" w:themeTint="FF" w:themeShade="FF"/>
              </w:rPr>
              <w:t>목록에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있는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강아지에게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산책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신청과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메시지</w:t>
            </w:r>
            <w:r w:rsidRPr="4D4A9660" w:rsidR="5DA97ED1">
              <w:rPr>
                <w:color w:val="000000" w:themeColor="text1" w:themeTint="FF" w:themeShade="FF"/>
              </w:rPr>
              <w:t>를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보낼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수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있게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하고</w:t>
            </w:r>
            <w:r w:rsidRPr="4D4A9660" w:rsidR="00606138">
              <w:rPr>
                <w:color w:val="000000" w:themeColor="text1" w:themeTint="FF" w:themeShade="FF"/>
              </w:rPr>
              <w:t xml:space="preserve">, </w:t>
            </w:r>
            <w:r w:rsidRPr="4D4A9660" w:rsidR="00606138">
              <w:rPr>
                <w:color w:val="000000" w:themeColor="text1" w:themeTint="FF" w:themeShade="FF"/>
              </w:rPr>
              <w:t>사용자간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메시지를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주고받을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수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있게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한다</w:t>
            </w:r>
            <w:r w:rsidRPr="4D4A9660" w:rsidR="00606138">
              <w:rPr>
                <w:color w:val="000000" w:themeColor="text1" w:themeTint="FF" w:themeShade="FF"/>
              </w:rPr>
              <w:t>.</w:t>
            </w:r>
          </w:p>
        </w:tc>
      </w:tr>
      <w:tr xmlns:wp14="http://schemas.microsoft.com/office/word/2010/wordml" w:rsidRPr="00AD1D06" w:rsidR="00606138" w:rsidTr="4D4A9660" w14:paraId="765AD01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7801F15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342289" w14:paraId="0BFC421C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606138" w:rsidTr="4D4A9660" w14:paraId="27245BF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1C0AFBF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="087417F4" w:rsidP="4D4A9660" w:rsidRDefault="087417F4" w14:paraId="48C6043F" w14:textId="3550A831">
            <w:pPr>
              <w:rPr>
                <w:rStyle w:val="a9"/>
                <w:color w:val="auto"/>
              </w:rPr>
            </w:pPr>
            <w:r w:rsidRPr="4D4A9660" w:rsidR="087417F4">
              <w:rPr>
                <w:rStyle w:val="a9"/>
                <w:color w:val="auto"/>
              </w:rPr>
              <w:t xml:space="preserve">로그인 한다. </w:t>
            </w:r>
          </w:p>
          <w:p w:rsidR="087417F4" w:rsidP="4D4A9660" w:rsidRDefault="087417F4" w14:paraId="72311662" w14:textId="285DC599">
            <w:pPr>
              <w:rPr>
                <w:rStyle w:val="a9"/>
                <w:color w:val="auto"/>
              </w:rPr>
            </w:pPr>
            <w:r w:rsidRPr="4D4A9660" w:rsidR="087417F4">
              <w:rPr>
                <w:rStyle w:val="a9"/>
                <w:color w:val="auto"/>
              </w:rPr>
              <w:t xml:space="preserve">회원 정보의 </w:t>
            </w:r>
            <w:proofErr w:type="spellStart"/>
            <w:r w:rsidRPr="4D4A9660" w:rsidR="087417F4">
              <w:rPr>
                <w:rStyle w:val="a9"/>
                <w:color w:val="auto"/>
              </w:rPr>
              <w:t>반려견</w:t>
            </w:r>
            <w:proofErr w:type="spellEnd"/>
            <w:r w:rsidRPr="4D4A9660" w:rsidR="087417F4">
              <w:rPr>
                <w:rStyle w:val="a9"/>
                <w:color w:val="auto"/>
              </w:rPr>
              <w:t xml:space="preserve"> 유무가 유로 체크 되어있다.</w:t>
            </w:r>
          </w:p>
          <w:p w:rsidR="15C84401" w:rsidP="4D4A9660" w:rsidRDefault="15C84401" w14:paraId="11AB4674" w14:textId="5E2EF462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15C84401">
              <w:rPr>
                <w:rStyle w:val="a9"/>
                <w:rFonts w:ascii="Batang" w:hAnsi="Times New Roman" w:eastAsia="Malgun Gothic" w:cs="Times New Roman"/>
                <w:color w:val="auto"/>
              </w:rPr>
              <w:t>프로</w:t>
            </w:r>
            <w:r w:rsidRPr="4D4A9660" w:rsidR="15C84401">
              <w:rPr>
                <w:rStyle w:val="a9"/>
                <w:rFonts w:ascii="Batang" w:hAnsi="Times New Roman" w:eastAsia="Malgun Gothic" w:cs="Times New Roman"/>
                <w:color w:val="auto"/>
              </w:rPr>
              <w:t>필</w:t>
            </w:r>
            <w:r w:rsidRPr="4D4A9660" w:rsidR="15C84401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 공개 허용</w:t>
            </w:r>
            <w:r w:rsidRPr="4D4A9660" w:rsidR="0983A58F">
              <w:rPr>
                <w:rStyle w:val="a9"/>
                <w:rFonts w:ascii="Batang" w:hAnsi="Times New Roman" w:eastAsia="Malgun Gothic" w:cs="Times New Roman"/>
                <w:color w:val="auto"/>
              </w:rPr>
              <w:t>으로 체크 되어있다.</w:t>
            </w:r>
          </w:p>
          <w:p w:rsidRPr="00AD1D06" w:rsidR="00606138" w:rsidP="4D4A9660" w:rsidRDefault="00342289" w14:paraId="249C5EE8" wp14:textId="15D9357C">
            <w:pPr>
              <w:rPr>
                <w:rStyle w:val="a9"/>
                <w:color w:val="auto"/>
              </w:rPr>
            </w:pPr>
            <w:r w:rsidRPr="4D4A9660" w:rsidR="00342289">
              <w:rPr>
                <w:rStyle w:val="a9"/>
                <w:color w:val="auto"/>
              </w:rPr>
              <w:t>U</w:t>
            </w:r>
            <w:r w:rsidRPr="4D4A9660" w:rsidR="00342289">
              <w:rPr>
                <w:rStyle w:val="a9"/>
                <w:color w:val="auto"/>
              </w:rPr>
              <w:t xml:space="preserve">C071 </w:t>
            </w:r>
            <w:r w:rsidRPr="4D4A9660" w:rsidR="00342289">
              <w:rPr>
                <w:rStyle w:val="a9"/>
                <w:color w:val="auto"/>
              </w:rPr>
              <w:t>주위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산책하는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강아지를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보여준다</w:t>
            </w:r>
            <w:r w:rsidRPr="4D4A9660" w:rsidR="05F9B470">
              <w:rPr>
                <w:rStyle w:val="a9"/>
                <w:color w:val="auto"/>
              </w:rPr>
              <w:t xml:space="preserve">. </w:t>
            </w:r>
          </w:p>
        </w:tc>
      </w:tr>
      <w:tr xmlns:wp14="http://schemas.microsoft.com/office/word/2010/wordml" w:rsidRPr="00AD1D06" w:rsidR="00606138" w:rsidTr="4D4A9660" w14:paraId="7F59821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7B944D3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342289" w14:paraId="50CC79D8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대화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목록이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삭제되기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까지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남는다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606138" w:rsidTr="4D4A9660" w14:paraId="535E04A0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4C71421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3129616E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3048BA75" wp14:textId="7F7B8EFE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422993AF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목록에 있는 강아지에게 산책 신청을 보낸다.</w:t>
            </w:r>
          </w:p>
        </w:tc>
      </w:tr>
      <w:tr xmlns:wp14="http://schemas.microsoft.com/office/word/2010/wordml" w:rsidRPr="00AD1D06" w:rsidR="00606138" w:rsidTr="4D4A9660" w14:paraId="3793568E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081CEB47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4D4A9660" w:rsidRDefault="00606138" w14:paraId="54D4AFED" wp14:textId="7740CA08">
            <w:pPr>
              <w:jc w:val="center"/>
              <w:rPr>
                <w:rStyle w:val="a9"/>
                <w:color w:val="auto"/>
              </w:rPr>
            </w:pPr>
            <w:r w:rsidRPr="4D4A9660" w:rsidR="2D52C562">
              <w:rPr>
                <w:rStyle w:val="a9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0FBA7733" wp14:textId="24175357">
            <w:pPr>
              <w:rPr>
                <w:rStyle w:val="a9"/>
                <w:color w:val="auto"/>
              </w:rPr>
            </w:pPr>
            <w:r w:rsidRPr="4D4A9660" w:rsidR="422993AF">
              <w:rPr>
                <w:rStyle w:val="a9"/>
                <w:color w:val="auto"/>
              </w:rPr>
              <w:t xml:space="preserve">상대방이 수락 시, 메시지 창이 </w:t>
            </w:r>
            <w:r w:rsidRPr="4D4A9660" w:rsidR="422993AF">
              <w:rPr>
                <w:rStyle w:val="a9"/>
                <w:color w:val="auto"/>
              </w:rPr>
              <w:t>활성화된다</w:t>
            </w:r>
            <w:r w:rsidRPr="4D4A9660" w:rsidR="422993AF">
              <w:rPr>
                <w:rStyle w:val="a9"/>
                <w:color w:val="auto"/>
              </w:rPr>
              <w:t>.</w:t>
            </w:r>
          </w:p>
        </w:tc>
      </w:tr>
      <w:tr w:rsidR="4D4A9660" w:rsidTr="4D4A9660" w14:paraId="23F62FCD">
        <w:tc>
          <w:tcPr>
            <w:tcW w:w="1550" w:type="dxa"/>
            <w:vMerge/>
            <w:shd w:val="clear" w:color="auto" w:fill="CCCCCC"/>
            <w:tcMar/>
            <w:vAlign w:val="center"/>
          </w:tcPr>
          <w:p w14:paraId="140E2779"/>
        </w:tc>
        <w:tc>
          <w:tcPr>
            <w:tcW w:w="932" w:type="dxa"/>
            <w:shd w:val="clear" w:color="auto" w:fill="auto"/>
            <w:tcMar/>
          </w:tcPr>
          <w:p w:rsidR="74857E3A" w:rsidP="4D4A9660" w:rsidRDefault="74857E3A" w14:paraId="07866C08" w14:textId="0570D709">
            <w:pPr>
              <w:pStyle w:val="a"/>
              <w:bidi w:val="0"/>
              <w:spacing w:beforeLines="0" w:beforeAutospacing="off" w:afterLines="0" w:afterAutospacing="off" w:line="259" w:lineRule="auto"/>
              <w:ind w:left="0" w:rightChars="0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74857E3A">
              <w:rPr>
                <w:rStyle w:val="a9"/>
                <w:rFonts w:ascii="Batang" w:hAnsi="Times New Roman" w:eastAsia="Malgun Gothic" w:cs="Times New Roman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  <w:tcMar/>
          </w:tcPr>
          <w:p w:rsidR="74857E3A" w:rsidP="4D4A9660" w:rsidRDefault="74857E3A" w14:paraId="783F35F2" w14:textId="26417C2F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74857E3A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사용자 간 메세지를 주고받을 수 있게 된다. </w:t>
            </w:r>
          </w:p>
        </w:tc>
      </w:tr>
      <w:tr xmlns:wp14="http://schemas.microsoft.com/office/word/2010/wordml" w:rsidRPr="00AD1D06" w:rsidR="00606138" w:rsidTr="4D4A9660" w14:paraId="360A495A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342582D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506B019F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342289" w:rsidRDefault="00606138" w14:paraId="4F7836D1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478D7399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1AB2B8F9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3FBF0C5E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342289" w:rsidRDefault="00606138" w14:paraId="7896E9D9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7C5D8493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587E2D3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2E1D8899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2631F2AD" wp14:textId="446CDD07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390CC7A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상대방이 수락하지 않</w:t>
            </w:r>
            <w:r w:rsidRPr="4D4A9660" w:rsidR="4DF58C9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는 경우</w:t>
            </w:r>
          </w:p>
          <w:p w:rsidRPr="00AD1D06" w:rsidR="00606138" w:rsidP="4D4A9660" w:rsidRDefault="00606138" w14:paraId="1B319C6E" wp14:textId="5ECDBDB3">
            <w:pPr>
              <w:pStyle w:val="aa"/>
              <w:numPr>
                <w:ilvl w:val="0"/>
                <w:numId w:val="22"/>
              </w:numPr>
              <w:jc w:val="left"/>
              <w:rPr>
                <w:rStyle w:val="a9"/>
                <w:rFonts w:ascii="Batang" w:hAnsi="Batang" w:eastAsia="Batang" w:cs="Batang"/>
                <w:b w:val="0"/>
                <w:bCs w:val="0"/>
                <w:color w:val="auto"/>
              </w:rPr>
            </w:pPr>
            <w:r w:rsidRPr="4D4A9660" w:rsidR="390CC7A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거절 메시지를 띄운다.</w:t>
            </w:r>
          </w:p>
        </w:tc>
      </w:tr>
      <w:tr xmlns:wp14="http://schemas.microsoft.com/office/word/2010/wordml" w:rsidRPr="00AD1D06" w:rsidR="00606138" w:rsidTr="4D4A9660" w14:paraId="1DCF0334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2E780729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342289" w:rsidRDefault="00606138" w14:paraId="7118DC78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7876FC12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76D6C84A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4D82DBE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7544FB7F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54EB49C3" wp14:textId="14382496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00606138">
              <w:rPr>
                <w:rStyle w:val="a9"/>
                <w:color w:val="auto"/>
              </w:rPr>
              <w:t>B01</w:t>
            </w:r>
            <w:r w:rsidRPr="4D4A9660" w:rsidR="00606138">
              <w:rPr>
                <w:rStyle w:val="a9"/>
                <w:color w:val="auto"/>
              </w:rPr>
              <w:t>→</w:t>
            </w:r>
            <w:r w:rsidRPr="4D4A9660" w:rsidR="4CE16738">
              <w:rPr>
                <w:rStyle w:val="a9"/>
                <w:color w:val="auto"/>
              </w:rPr>
              <w:t>B02</w:t>
            </w:r>
            <w:r w:rsidRPr="4D4A9660" w:rsidR="0C626C3E">
              <w:rPr>
                <w:rStyle w:val="a9"/>
                <w:color w:val="auto"/>
              </w:rPr>
              <w:t>→B03</w:t>
            </w:r>
          </w:p>
        </w:tc>
      </w:tr>
      <w:tr w:rsidR="4D4A9660" w:rsidTr="4D4A9660" w14:paraId="24F3BDBE">
        <w:tc>
          <w:tcPr>
            <w:tcW w:w="1550" w:type="dxa"/>
            <w:vMerge/>
            <w:shd w:val="clear" w:color="auto" w:fill="CCCCCC"/>
            <w:tcMar/>
            <w:vAlign w:val="center"/>
          </w:tcPr>
          <w:p w14:paraId="09BD2A13"/>
        </w:tc>
        <w:tc>
          <w:tcPr>
            <w:tcW w:w="932" w:type="dxa"/>
            <w:shd w:val="clear" w:color="auto" w:fill="auto"/>
            <w:tcMar/>
          </w:tcPr>
          <w:p w:rsidR="0C626C3E" w:rsidP="4D4A9660" w:rsidRDefault="0C626C3E" w14:paraId="21C35137" w14:textId="3B1A294F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0C626C3E">
              <w:rPr>
                <w:rStyle w:val="a9"/>
                <w:rFonts w:ascii="Batang" w:hAnsi="Times New Roman" w:eastAsia="Malgun Gothic" w:cs="Times New Roman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  <w:tcMar/>
          </w:tcPr>
          <w:p w:rsidR="0C626C3E" w:rsidP="4D4A9660" w:rsidRDefault="0C626C3E" w14:paraId="5A06CF19" w14:textId="28DE8C09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0C626C3E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0C626C3E">
              <w:rPr>
                <w:rStyle w:val="a9"/>
                <w:color w:val="auto"/>
              </w:rPr>
              <w:t>→E01</w:t>
            </w:r>
          </w:p>
        </w:tc>
      </w:tr>
    </w:tbl>
    <w:p xmlns:wp14="http://schemas.microsoft.com/office/word/2010/wordml" w:rsidR="00606138" w:rsidP="00606138" w:rsidRDefault="00606138" w14:paraId="35703EDE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5E86F948" wp14:textId="77777777"/>
    <w:p xmlns:wp14="http://schemas.microsoft.com/office/word/2010/wordml" w:rsidR="008D5A75" w:rsidP="00606138" w:rsidRDefault="008D5A75" w14:paraId="1946BE5E" wp14:textId="77777777"/>
    <w:p xmlns:wp14="http://schemas.microsoft.com/office/word/2010/wordml" w:rsidR="008D5A75" w:rsidP="00606138" w:rsidRDefault="008D5A75" w14:paraId="51C34A15" wp14:textId="77777777"/>
    <w:p xmlns:wp14="http://schemas.microsoft.com/office/word/2010/wordml" w:rsidR="008D5A75" w:rsidP="00606138" w:rsidRDefault="008D5A75" w14:paraId="7E051CA8" wp14:textId="77777777"/>
    <w:p xmlns:wp14="http://schemas.microsoft.com/office/word/2010/wordml" w:rsidR="008D5A75" w:rsidP="00606138" w:rsidRDefault="008D5A75" w14:paraId="126953D2" wp14:textId="77777777"/>
    <w:p xmlns:wp14="http://schemas.microsoft.com/office/word/2010/wordml" w:rsidR="008D5A75" w:rsidP="00606138" w:rsidRDefault="008D5A75" w14:paraId="1E5BF58C" wp14:textId="77777777"/>
    <w:p xmlns:wp14="http://schemas.microsoft.com/office/word/2010/wordml" w:rsidR="008D5A75" w:rsidP="00606138" w:rsidRDefault="008D5A75" w14:paraId="053A08E0" wp14:textId="77777777"/>
    <w:p xmlns:wp14="http://schemas.microsoft.com/office/word/2010/wordml" w:rsidR="008D5A75" w:rsidP="00606138" w:rsidRDefault="008D5A75" w14:paraId="1674D195" wp14:textId="77777777"/>
    <w:p xmlns:wp14="http://schemas.microsoft.com/office/word/2010/wordml" w:rsidR="008D5A75" w:rsidP="00606138" w:rsidRDefault="008D5A75" w14:paraId="3C72A837" wp14:textId="77777777"/>
    <w:p xmlns:wp14="http://schemas.microsoft.com/office/word/2010/wordml" w:rsidR="008D5A75" w:rsidP="00606138" w:rsidRDefault="008D5A75" w14:paraId="7A9A139D" wp14:textId="77777777"/>
    <w:p xmlns:wp14="http://schemas.microsoft.com/office/word/2010/wordml" w:rsidR="008D5A75" w:rsidP="00606138" w:rsidRDefault="008D5A75" w14:paraId="56A0069A" wp14:textId="77777777"/>
    <w:p xmlns:wp14="http://schemas.microsoft.com/office/word/2010/wordml" w:rsidR="008D5A75" w:rsidP="00606138" w:rsidRDefault="008D5A75" w14:paraId="7DF6F7AA" wp14:textId="77777777"/>
    <w:p xmlns:wp14="http://schemas.microsoft.com/office/word/2010/wordml" w:rsidR="008D5A75" w:rsidP="00606138" w:rsidRDefault="008D5A75" w14:paraId="320646EB" wp14:textId="77777777"/>
    <w:p xmlns:wp14="http://schemas.microsoft.com/office/word/2010/wordml" w:rsidR="008D5A75" w:rsidP="00606138" w:rsidRDefault="008D5A75" w14:paraId="31ED7778" wp14:textId="77777777"/>
    <w:p xmlns:wp14="http://schemas.microsoft.com/office/word/2010/wordml" w:rsidR="008D5A75" w:rsidP="00606138" w:rsidRDefault="008D5A75" w14:paraId="532070F0" wp14:textId="77777777"/>
    <w:p xmlns:wp14="http://schemas.microsoft.com/office/word/2010/wordml" w:rsidR="008D5A75" w:rsidP="00606138" w:rsidRDefault="008D5A75" w14:paraId="1A9B60E1" wp14:textId="77777777"/>
    <w:p xmlns:wp14="http://schemas.microsoft.com/office/word/2010/wordml" w:rsidR="008D5A75" w:rsidP="00606138" w:rsidRDefault="008D5A75" w14:paraId="3E190F5E" wp14:textId="77777777"/>
    <w:p xmlns:wp14="http://schemas.microsoft.com/office/word/2010/wordml" w:rsidR="008D5A75" w:rsidP="00606138" w:rsidRDefault="008D5A75" w14:paraId="0FB76C7C" wp14:textId="77777777"/>
    <w:p xmlns:wp14="http://schemas.microsoft.com/office/word/2010/wordml" w:rsidR="008D5A75" w:rsidP="00606138" w:rsidRDefault="008D5A75" w14:paraId="00EE7A80" wp14:textId="77777777"/>
    <w:p xmlns:wp14="http://schemas.microsoft.com/office/word/2010/wordml" w:rsidR="008D5A75" w:rsidP="00606138" w:rsidRDefault="008D5A75" w14:paraId="1E8E47C2" wp14:textId="77777777"/>
    <w:p xmlns:wp14="http://schemas.microsoft.com/office/word/2010/wordml" w:rsidR="008D5A75" w:rsidP="00606138" w:rsidRDefault="008D5A75" w14:paraId="52E12EC1" wp14:textId="77777777">
      <w:pPr>
        <w:rPr>
          <w:rFonts w:hint="eastAsia"/>
        </w:rPr>
      </w:pPr>
    </w:p>
    <w:p xmlns:wp14="http://schemas.microsoft.com/office/word/2010/wordml" w:rsidRPr="00606138" w:rsidR="00606138" w:rsidP="00606138" w:rsidRDefault="00606138" w14:paraId="6A2BC471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00BBA76A" wp14:textId="77777777">
      <w:pPr>
        <w:pStyle w:val="4"/>
        <w:rPr/>
      </w:pPr>
      <w:r w:rsidR="00606138">
        <w:rPr/>
        <w:t>ID: U</w:t>
      </w:r>
      <w:r w:rsidR="00606138">
        <w:rPr/>
        <w:t>C073 :</w:t>
      </w:r>
      <w:r w:rsidRPr="4D4A9660" w:rsidR="00606138">
        <w:rPr>
          <w:rStyle w:val="1Char"/>
          <w:color w:val="000000" w:themeColor="text1" w:themeTint="FF" w:themeShade="FF"/>
        </w:rPr>
        <w:t xml:space="preserve"> </w:t>
      </w:r>
      <w:r w:rsidRPr="4D4A9660" w:rsidR="00342289">
        <w:rPr>
          <w:rStyle w:val="8Char"/>
          <w:color w:val="000000" w:themeColor="text1" w:themeTint="FF" w:themeShade="FF"/>
        </w:rPr>
        <w:t>회원</w:t>
      </w:r>
      <w:r w:rsidRPr="4D4A9660" w:rsidR="00606138">
        <w:rPr>
          <w:rStyle w:val="8Char"/>
          <w:color w:val="000000" w:themeColor="text1" w:themeTint="FF" w:themeShade="FF"/>
        </w:rPr>
        <w:t xml:space="preserve"> 간 만남 요청을 수락하면 서로에게 만남 기록이 남게 된</w:t>
      </w:r>
      <w:r w:rsidRPr="4D4A9660" w:rsidR="00606138">
        <w:rPr>
          <w:rStyle w:val="8Char"/>
          <w:color w:val="000000" w:themeColor="text1" w:themeTint="FF" w:themeShade="FF"/>
        </w:rPr>
        <w:t>다</w:t>
      </w:r>
      <w:r w:rsidR="00606138">
        <w:rPr/>
        <w:t xml:space="preserve"> </w:t>
      </w:r>
    </w:p>
    <w:tbl>
      <w:tblPr>
        <w:tblW w:w="8524" w:type="dxa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xmlns:wp14="http://schemas.microsoft.com/office/word/2010/wordml" w:rsidRPr="00AD1D06" w:rsidR="00606138" w:rsidTr="4D4A9660" w14:paraId="50C73702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190DBFA4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606138" w14:paraId="7ED3A534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만남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요청을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수락하면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서로의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로그에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되며</w:t>
            </w:r>
            <w:r w:rsidRPr="00CC4708">
              <w:rPr>
                <w:rFonts w:hint="eastAsia"/>
                <w:color w:val="000000"/>
              </w:rPr>
              <w:t>,</w:t>
            </w:r>
            <w:r w:rsidRPr="00CC4708">
              <w:rPr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메시지로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장소를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조율해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만난다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</w:tr>
      <w:tr xmlns:wp14="http://schemas.microsoft.com/office/word/2010/wordml" w:rsidRPr="00AD1D06" w:rsidR="00606138" w:rsidTr="4D4A9660" w14:paraId="6D811868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4D43962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342289" w14:paraId="4BCC2B76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606138" w:rsidTr="4D4A9660" w14:paraId="5FCD7876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68389509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="71136D1E" w:rsidP="4D4A9660" w:rsidRDefault="71136D1E" w14:paraId="1D8D4774" w14:textId="3550A831">
            <w:pPr>
              <w:rPr>
                <w:rStyle w:val="a9"/>
                <w:color w:val="auto"/>
              </w:rPr>
            </w:pPr>
            <w:r w:rsidRPr="4D4A9660" w:rsidR="71136D1E">
              <w:rPr>
                <w:rStyle w:val="a9"/>
                <w:color w:val="auto"/>
              </w:rPr>
              <w:t xml:space="preserve">로그인 한다. </w:t>
            </w:r>
          </w:p>
          <w:p w:rsidR="71136D1E" w:rsidP="4D4A9660" w:rsidRDefault="71136D1E" w14:paraId="28E24D4D" w14:textId="285DC599">
            <w:pPr>
              <w:rPr>
                <w:rStyle w:val="a9"/>
                <w:color w:val="auto"/>
              </w:rPr>
            </w:pPr>
            <w:r w:rsidRPr="4D4A9660" w:rsidR="71136D1E">
              <w:rPr>
                <w:rStyle w:val="a9"/>
                <w:color w:val="auto"/>
              </w:rPr>
              <w:t xml:space="preserve">회원 정보의 </w:t>
            </w:r>
            <w:proofErr w:type="spellStart"/>
            <w:r w:rsidRPr="4D4A9660" w:rsidR="71136D1E">
              <w:rPr>
                <w:rStyle w:val="a9"/>
                <w:color w:val="auto"/>
              </w:rPr>
              <w:t>반려견</w:t>
            </w:r>
            <w:proofErr w:type="spellEnd"/>
            <w:r w:rsidRPr="4D4A9660" w:rsidR="71136D1E">
              <w:rPr>
                <w:rStyle w:val="a9"/>
                <w:color w:val="auto"/>
              </w:rPr>
              <w:t xml:space="preserve"> 유무가 유로 체크 되어있다.</w:t>
            </w:r>
          </w:p>
          <w:p w:rsidR="71136D1E" w:rsidP="4D4A9660" w:rsidRDefault="71136D1E" w14:paraId="6BBA1DA4" w14:textId="1C294F51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71136D1E">
              <w:rPr>
                <w:rStyle w:val="a9"/>
                <w:rFonts w:ascii="Batang" w:hAnsi="Times New Roman" w:eastAsia="Malgun Gothic" w:cs="Times New Roman"/>
                <w:color w:val="auto"/>
              </w:rPr>
              <w:t>프로필 공개 허용으로 체크 되어있다.</w:t>
            </w:r>
          </w:p>
          <w:p w:rsidRPr="00AD1D06" w:rsidR="00606138" w:rsidP="00606138" w:rsidRDefault="00342289" w14:paraId="6ADDC05A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U</w:t>
            </w:r>
            <w:r>
              <w:rPr>
                <w:rStyle w:val="a9"/>
                <w:color w:val="auto"/>
              </w:rPr>
              <w:t xml:space="preserve">C072 </w:t>
            </w:r>
            <w:r>
              <w:rPr>
                <w:rStyle w:val="a9"/>
                <w:rFonts w:hint="eastAsia"/>
                <w:color w:val="auto"/>
              </w:rPr>
              <w:t>산책하는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강아지에게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메시지를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보낸다</w:t>
            </w:r>
          </w:p>
        </w:tc>
      </w:tr>
      <w:tr xmlns:wp14="http://schemas.microsoft.com/office/word/2010/wordml" w:rsidRPr="00AD1D06" w:rsidR="00606138" w:rsidTr="4D4A9660" w14:paraId="6BB30C4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0A9AEB43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342289" w14:paraId="333A15D6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만남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기록이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로그에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남는다</w:t>
            </w:r>
          </w:p>
        </w:tc>
      </w:tr>
      <w:tr xmlns:wp14="http://schemas.microsoft.com/office/word/2010/wordml" w:rsidRPr="00AD1D06" w:rsidR="00606138" w:rsidTr="4D4A9660" w14:paraId="54F2C324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3DC8904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5C4E5F55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4DCC6F47" wp14:textId="6B032A58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3990F9D0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UC072 에서 산책이 성사되면, 로그에 해당 사용자가 남는다.</w:t>
            </w:r>
          </w:p>
        </w:tc>
      </w:tr>
      <w:tr xmlns:wp14="http://schemas.microsoft.com/office/word/2010/wordml" w:rsidRPr="00AD1D06" w:rsidR="00606138" w:rsidTr="4D4A9660" w14:paraId="1B5E47D9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25D6C40E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342289" w:rsidRDefault="00606138" w14:paraId="18E7D592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4CC8AA0D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5F945AB8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2A655C2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0387D0D6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342289" w:rsidRDefault="00606138" w14:paraId="565BFF5B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34CDD9EB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498AF0D8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263F3B9E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342289" w:rsidRDefault="00606138" w14:paraId="16E5E008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1419E864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0267190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73E3339E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40D2860B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42050CB3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130CC4CD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342289" w:rsidRDefault="00606138" w14:paraId="055BFDB1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38E78751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4055AD1C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62E74EE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0D33B142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6E7B276B" wp14:textId="13EC4871">
            <w:pPr>
              <w:rPr>
                <w:rStyle w:val="a9"/>
                <w:color w:val="auto"/>
              </w:rPr>
            </w:pPr>
            <w:r w:rsidRPr="4D4A9660" w:rsidR="00606138">
              <w:rPr>
                <w:rStyle w:val="a9"/>
                <w:color w:val="auto"/>
              </w:rPr>
              <w:t>B01</w:t>
            </w:r>
          </w:p>
        </w:tc>
      </w:tr>
    </w:tbl>
    <w:p xmlns:wp14="http://schemas.microsoft.com/office/word/2010/wordml" w:rsidR="00606138" w:rsidP="00606138" w:rsidRDefault="00606138" w14:paraId="62A75F99" wp14:textId="77777777"/>
    <w:p xmlns:wp14="http://schemas.microsoft.com/office/word/2010/wordml" w:rsidR="00606138" w:rsidP="00606138" w:rsidRDefault="00606138" w14:paraId="2ECAA31B" wp14:textId="77777777"/>
    <w:p xmlns:wp14="http://schemas.microsoft.com/office/word/2010/wordml" w:rsidR="008D5A75" w:rsidP="00606138" w:rsidRDefault="008D5A75" w14:paraId="2FBD1CFD" wp14:textId="77777777"/>
    <w:p xmlns:wp14="http://schemas.microsoft.com/office/word/2010/wordml" w:rsidR="008D5A75" w:rsidP="00606138" w:rsidRDefault="008D5A75" w14:paraId="3FDCE676" wp14:textId="77777777"/>
    <w:p xmlns:wp14="http://schemas.microsoft.com/office/word/2010/wordml" w:rsidR="008D5A75" w:rsidP="00606138" w:rsidRDefault="008D5A75" w14:paraId="2FC0A1CB" wp14:textId="77777777"/>
    <w:p xmlns:wp14="http://schemas.microsoft.com/office/word/2010/wordml" w:rsidR="008D5A75" w:rsidP="00606138" w:rsidRDefault="008D5A75" w14:paraId="3A2BAADD" wp14:textId="77777777"/>
    <w:p xmlns:wp14="http://schemas.microsoft.com/office/word/2010/wordml" w:rsidR="008D5A75" w:rsidP="00606138" w:rsidRDefault="008D5A75" w14:paraId="2E4B6A3E" wp14:textId="77777777"/>
    <w:p xmlns:wp14="http://schemas.microsoft.com/office/word/2010/wordml" w:rsidR="008D5A75" w:rsidP="00606138" w:rsidRDefault="008D5A75" w14:paraId="7EF37AA3" wp14:textId="77777777"/>
    <w:p xmlns:wp14="http://schemas.microsoft.com/office/word/2010/wordml" w:rsidR="008D5A75" w:rsidP="00606138" w:rsidRDefault="008D5A75" w14:paraId="3C7576EC" wp14:textId="77777777"/>
    <w:p xmlns:wp14="http://schemas.microsoft.com/office/word/2010/wordml" w:rsidR="008D5A75" w:rsidP="00606138" w:rsidRDefault="008D5A75" w14:paraId="6000547E" wp14:textId="77777777"/>
    <w:p xmlns:wp14="http://schemas.microsoft.com/office/word/2010/wordml" w:rsidR="008D5A75" w:rsidP="00606138" w:rsidRDefault="008D5A75" w14:paraId="71F798A8" wp14:textId="77777777"/>
    <w:p xmlns:wp14="http://schemas.microsoft.com/office/word/2010/wordml" w:rsidR="008D5A75" w:rsidP="00606138" w:rsidRDefault="008D5A75" w14:paraId="5BC294DE" wp14:textId="77777777"/>
    <w:p xmlns:wp14="http://schemas.microsoft.com/office/word/2010/wordml" w:rsidR="008D5A75" w:rsidP="00606138" w:rsidRDefault="008D5A75" w14:paraId="7D36B6E2" wp14:textId="77777777"/>
    <w:p xmlns:wp14="http://schemas.microsoft.com/office/word/2010/wordml" w:rsidR="008D5A75" w:rsidP="00606138" w:rsidRDefault="008D5A75" w14:paraId="43A65479" wp14:textId="77777777"/>
    <w:p xmlns:wp14="http://schemas.microsoft.com/office/word/2010/wordml" w:rsidR="008D5A75" w:rsidP="00606138" w:rsidRDefault="008D5A75" w14:paraId="70648378" wp14:textId="77777777"/>
    <w:p xmlns:wp14="http://schemas.microsoft.com/office/word/2010/wordml" w:rsidR="008D5A75" w:rsidP="00606138" w:rsidRDefault="008D5A75" w14:paraId="50040504" wp14:textId="77777777"/>
    <w:p xmlns:wp14="http://schemas.microsoft.com/office/word/2010/wordml" w:rsidR="008D5A75" w:rsidP="00606138" w:rsidRDefault="008D5A75" w14:paraId="1F28F27C" wp14:textId="77777777"/>
    <w:p xmlns:wp14="http://schemas.microsoft.com/office/word/2010/wordml" w:rsidR="008D5A75" w:rsidP="00606138" w:rsidRDefault="008D5A75" w14:paraId="4A87C363" wp14:textId="77777777"/>
    <w:p xmlns:wp14="http://schemas.microsoft.com/office/word/2010/wordml" w:rsidR="008D5A75" w:rsidP="00606138" w:rsidRDefault="008D5A75" w14:paraId="4DF9E10C" wp14:textId="77777777"/>
    <w:p xmlns:wp14="http://schemas.microsoft.com/office/word/2010/wordml" w:rsidR="008D5A75" w:rsidP="00606138" w:rsidRDefault="008D5A75" w14:paraId="2A243E61" wp14:textId="77777777"/>
    <w:p xmlns:wp14="http://schemas.microsoft.com/office/word/2010/wordml" w:rsidR="008D5A75" w:rsidP="00606138" w:rsidRDefault="008D5A75" w14:paraId="43D98CF8" wp14:textId="77777777"/>
    <w:p xmlns:wp14="http://schemas.microsoft.com/office/word/2010/wordml" w:rsidR="008D5A75" w:rsidP="00606138" w:rsidRDefault="008D5A75" w14:paraId="75C32BFB" wp14:textId="77777777">
      <w:pPr>
        <w:rPr>
          <w:rFonts w:hint="eastAsia"/>
        </w:rPr>
      </w:pPr>
    </w:p>
    <w:p xmlns:wp14="http://schemas.microsoft.com/office/word/2010/wordml" w:rsidRPr="00606138" w:rsidR="00606138" w:rsidP="00606138" w:rsidRDefault="00606138" w14:paraId="0662AD45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7FF5CC4B" wp14:textId="5D9CA5EF">
      <w:pPr>
        <w:pStyle w:val="4"/>
        <w:rPr/>
      </w:pPr>
      <w:r w:rsidR="00606138">
        <w:rPr/>
        <w:t>ID: U</w:t>
      </w:r>
      <w:r w:rsidR="00606138">
        <w:rPr/>
        <w:t>C074 :</w:t>
      </w:r>
      <w:r w:rsidRPr="4D4A9660" w:rsidR="00606138">
        <w:rPr>
          <w:rStyle w:val="1Char"/>
          <w:color w:val="000000" w:themeColor="text1" w:themeTint="FF" w:themeShade="FF"/>
        </w:rPr>
        <w:t xml:space="preserve"> </w:t>
      </w:r>
      <w:r w:rsidRPr="4D4A9660" w:rsidR="00606138">
        <w:rPr>
          <w:rStyle w:val="8Char"/>
          <w:color w:val="000000" w:themeColor="text1" w:themeTint="FF" w:themeShade="FF"/>
        </w:rPr>
        <w:t xml:space="preserve">산책 후 </w:t>
      </w:r>
      <w:r w:rsidRPr="4D4A9660" w:rsidR="00342289">
        <w:rPr>
          <w:rStyle w:val="8Char"/>
          <w:color w:val="000000" w:themeColor="text1" w:themeTint="FF" w:themeShade="FF"/>
        </w:rPr>
        <w:t>회원</w:t>
      </w:r>
      <w:r w:rsidRPr="4D4A9660" w:rsidR="00606138">
        <w:rPr>
          <w:rStyle w:val="8Char"/>
          <w:color w:val="000000" w:themeColor="text1" w:themeTint="FF" w:themeShade="FF"/>
        </w:rPr>
        <w:t>에 대한 후기를 남긴다</w:t>
      </w:r>
      <w:r w:rsidR="00606138">
        <w:rPr/>
        <w:t xml:space="preserve"> </w:t>
      </w:r>
      <w:r w:rsidR="15A904AA">
        <w:rPr/>
        <w:t xml:space="preserve">-&gt; 기능 구현 보류... 나중에 </w:t>
      </w:r>
      <w:proofErr w:type="gramStart"/>
      <w:r w:rsidR="15A904AA">
        <w:rPr/>
        <w:t>생각합시다..</w:t>
      </w:r>
      <w:proofErr w:type="gramEnd"/>
      <w:r w:rsidR="15A904AA">
        <w:rPr/>
        <w:t xml:space="preserve"> 필요 x ?</w:t>
      </w:r>
    </w:p>
    <w:tbl>
      <w:tblPr>
        <w:tblW w:w="8524" w:type="dxa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xmlns:wp14="http://schemas.microsoft.com/office/word/2010/wordml" w:rsidRPr="00AD1D06" w:rsidR="00606138" w:rsidTr="4D4A9660" w14:paraId="28DF8959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29DE5CB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606138" w14:paraId="1FA707A0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로그에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남은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사용자에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대한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후기를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남길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</w:tr>
      <w:tr xmlns:wp14="http://schemas.microsoft.com/office/word/2010/wordml" w:rsidRPr="00AD1D06" w:rsidR="00606138" w:rsidTr="4D4A9660" w14:paraId="7770D351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3819841A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342289" w14:paraId="029A84AC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606138" w:rsidTr="4D4A9660" w14:paraId="04D80CFE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5D8126C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="2E7A1F71" w:rsidP="4D4A9660" w:rsidRDefault="2E7A1F71" w14:paraId="1050218D" w14:textId="0233B9DE">
            <w:pPr>
              <w:rPr>
                <w:rStyle w:val="a9"/>
                <w:color w:val="auto"/>
              </w:rPr>
            </w:pPr>
            <w:r w:rsidRPr="4D4A9660" w:rsidR="2E7A1F71">
              <w:rPr>
                <w:rStyle w:val="a9"/>
                <w:color w:val="auto"/>
              </w:rPr>
              <w:t xml:space="preserve">로그인 한다. </w:t>
            </w:r>
          </w:p>
          <w:p w:rsidR="2E7A1F71" w:rsidP="4D4A9660" w:rsidRDefault="2E7A1F71" w14:paraId="64A807D7" w14:textId="1CA684A7">
            <w:pPr>
              <w:rPr>
                <w:rStyle w:val="a9"/>
                <w:color w:val="auto"/>
              </w:rPr>
            </w:pPr>
            <w:r w:rsidRPr="4D4A9660" w:rsidR="2E7A1F71">
              <w:rPr>
                <w:rStyle w:val="a9"/>
                <w:color w:val="auto"/>
              </w:rPr>
              <w:t xml:space="preserve">회원 정보의 </w:t>
            </w:r>
            <w:r w:rsidRPr="4D4A9660" w:rsidR="2E7A1F71">
              <w:rPr>
                <w:rStyle w:val="a9"/>
                <w:color w:val="auto"/>
              </w:rPr>
              <w:t>반려견</w:t>
            </w:r>
            <w:r w:rsidRPr="4D4A9660" w:rsidR="2E7A1F71">
              <w:rPr>
                <w:rStyle w:val="a9"/>
                <w:color w:val="auto"/>
              </w:rPr>
              <w:t xml:space="preserve"> 유무가 유로 체크 되어있다.</w:t>
            </w:r>
          </w:p>
          <w:p w:rsidR="2E7A1F71" w:rsidP="4D4A9660" w:rsidRDefault="2E7A1F71" w14:paraId="343B527E" w14:textId="268934DF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2E7A1F71">
              <w:rPr>
                <w:rStyle w:val="a9"/>
                <w:rFonts w:ascii="Batang" w:hAnsi="Times New Roman" w:eastAsia="Malgun Gothic" w:cs="Times New Roman"/>
                <w:color w:val="auto"/>
              </w:rPr>
              <w:t>프로필 공개 허용으로 체크 되어있다.</w:t>
            </w:r>
          </w:p>
          <w:p w:rsidRPr="00AD1D06" w:rsidR="00606138" w:rsidP="4D4A9660" w:rsidRDefault="00342289" w14:paraId="05D5E5AD" wp14:textId="098D6CE5">
            <w:pPr>
              <w:rPr>
                <w:rStyle w:val="a9"/>
                <w:color w:val="auto"/>
              </w:rPr>
            </w:pPr>
            <w:r w:rsidRPr="4D4A9660" w:rsidR="00342289">
              <w:rPr>
                <w:rStyle w:val="a9"/>
                <w:color w:val="auto"/>
              </w:rPr>
              <w:t>U</w:t>
            </w:r>
            <w:r w:rsidRPr="4D4A9660" w:rsidR="00342289">
              <w:rPr>
                <w:rStyle w:val="a9"/>
                <w:color w:val="auto"/>
              </w:rPr>
              <w:t>C072</w:t>
            </w:r>
            <w:r w:rsidRPr="4D4A9660" w:rsidR="00342289">
              <w:rPr>
                <w:rStyle w:val="a9"/>
                <w:color w:val="auto"/>
              </w:rPr>
              <w:t>→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UC073</w:t>
            </w:r>
            <w:r w:rsidRPr="4D4A9660" w:rsidR="00342289">
              <w:rPr>
                <w:rStyle w:val="a9"/>
                <w:color w:val="auto"/>
              </w:rPr>
              <w:t>→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만남이</w:t>
            </w:r>
            <w:r w:rsidRPr="4D4A9660" w:rsidR="00342289">
              <w:rPr>
                <w:rStyle w:val="a9"/>
                <w:color w:val="auto"/>
              </w:rPr>
              <w:t xml:space="preserve"> </w:t>
            </w:r>
            <w:r w:rsidRPr="4D4A9660" w:rsidR="00342289">
              <w:rPr>
                <w:rStyle w:val="a9"/>
                <w:color w:val="auto"/>
              </w:rPr>
              <w:t>성사된다</w:t>
            </w:r>
            <w:r w:rsidRPr="4D4A9660" w:rsidR="00342289">
              <w:rPr>
                <w:rStyle w:val="a9"/>
                <w:color w:val="auto"/>
              </w:rPr>
              <w:t>.</w:t>
            </w:r>
          </w:p>
        </w:tc>
      </w:tr>
      <w:tr xmlns:wp14="http://schemas.microsoft.com/office/word/2010/wordml" w:rsidRPr="00AD1D06" w:rsidR="00606138" w:rsidTr="4D4A9660" w14:paraId="26B9B790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672129D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342289" w14:paraId="4F4EA524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다른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사용자가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그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사용자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후기를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있게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한다</w:t>
            </w:r>
          </w:p>
        </w:tc>
      </w:tr>
      <w:tr xmlns:wp14="http://schemas.microsoft.com/office/word/2010/wordml" w:rsidRPr="00AD1D06" w:rsidR="00606138" w:rsidTr="4D4A9660" w14:paraId="5E9AFF88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2B8C0EC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37677A26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757622BD" wp14:textId="47EF1C74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634D1A1E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산책로 사용자에 대한 후기를 남긴다. </w:t>
            </w:r>
          </w:p>
        </w:tc>
      </w:tr>
      <w:tr xmlns:wp14="http://schemas.microsoft.com/office/word/2010/wordml" w:rsidRPr="00AD1D06" w:rsidR="00606138" w:rsidTr="4D4A9660" w14:paraId="6D72DC9D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477AB001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342289" w:rsidRDefault="00606138" w14:paraId="369B25BB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3DACA320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1DF19833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703F03C8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53DBAC7D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342289" w:rsidRDefault="00606138" w14:paraId="6A1B5C7B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4D35CF86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0B09DA9F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18CEC12B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342289" w:rsidRDefault="00606138" w14:paraId="0ADD416C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3BB36E81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1EF06BB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7BA4CDC8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78C0D4CB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55482F3C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075937F9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342289" w:rsidRDefault="00606138" w14:paraId="30FAE3EA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31282F13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3714762D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32473FE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04BB0BA8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002E99E3" wp14:textId="27FF44B2">
            <w:pPr>
              <w:rPr>
                <w:rStyle w:val="a9"/>
                <w:color w:val="auto"/>
              </w:rPr>
            </w:pPr>
            <w:r w:rsidRPr="4D4A9660" w:rsidR="00606138">
              <w:rPr>
                <w:rStyle w:val="a9"/>
                <w:color w:val="auto"/>
              </w:rPr>
              <w:t>B0</w:t>
            </w:r>
            <w:r w:rsidRPr="4D4A9660" w:rsidR="2980A6E1">
              <w:rPr>
                <w:rStyle w:val="a9"/>
                <w:color w:val="auto"/>
              </w:rPr>
              <w:t>1</w:t>
            </w:r>
          </w:p>
        </w:tc>
      </w:tr>
    </w:tbl>
    <w:p xmlns:wp14="http://schemas.microsoft.com/office/word/2010/wordml" w:rsidR="00606138" w:rsidP="00606138" w:rsidRDefault="00606138" w14:paraId="77AF947F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38ECD459" wp14:textId="77777777"/>
    <w:p xmlns:wp14="http://schemas.microsoft.com/office/word/2010/wordml" w:rsidR="008D5A75" w:rsidP="00606138" w:rsidRDefault="008D5A75" w14:paraId="6EC59BF1" wp14:textId="77777777"/>
    <w:p xmlns:wp14="http://schemas.microsoft.com/office/word/2010/wordml" w:rsidR="008D5A75" w:rsidP="00606138" w:rsidRDefault="008D5A75" w14:paraId="66962885" wp14:textId="77777777"/>
    <w:p xmlns:wp14="http://schemas.microsoft.com/office/word/2010/wordml" w:rsidR="008D5A75" w:rsidP="00606138" w:rsidRDefault="008D5A75" w14:paraId="569D64D9" wp14:textId="77777777"/>
    <w:p xmlns:wp14="http://schemas.microsoft.com/office/word/2010/wordml" w:rsidR="008D5A75" w:rsidP="00606138" w:rsidRDefault="008D5A75" w14:paraId="39E0584D" wp14:textId="77777777"/>
    <w:p xmlns:wp14="http://schemas.microsoft.com/office/word/2010/wordml" w:rsidR="008D5A75" w:rsidP="00606138" w:rsidRDefault="008D5A75" w14:paraId="0BB1A27E" wp14:textId="77777777"/>
    <w:p xmlns:wp14="http://schemas.microsoft.com/office/word/2010/wordml" w:rsidR="008D5A75" w:rsidP="00606138" w:rsidRDefault="008D5A75" w14:paraId="0F8B125C" wp14:textId="77777777"/>
    <w:p xmlns:wp14="http://schemas.microsoft.com/office/word/2010/wordml" w:rsidR="008D5A75" w:rsidP="00606138" w:rsidRDefault="008D5A75" w14:paraId="41C60458" wp14:textId="77777777"/>
    <w:p xmlns:wp14="http://schemas.microsoft.com/office/word/2010/wordml" w:rsidR="008D5A75" w:rsidP="00606138" w:rsidRDefault="008D5A75" w14:paraId="4267F419" wp14:textId="77777777"/>
    <w:p xmlns:wp14="http://schemas.microsoft.com/office/word/2010/wordml" w:rsidR="008D5A75" w:rsidP="00606138" w:rsidRDefault="008D5A75" w14:paraId="2307325F" wp14:textId="77777777"/>
    <w:p xmlns:wp14="http://schemas.microsoft.com/office/word/2010/wordml" w:rsidR="008D5A75" w:rsidP="00606138" w:rsidRDefault="008D5A75" w14:paraId="313AE7F5" wp14:textId="77777777"/>
    <w:p xmlns:wp14="http://schemas.microsoft.com/office/word/2010/wordml" w:rsidR="008D5A75" w:rsidP="00606138" w:rsidRDefault="008D5A75" w14:paraId="168F65D8" wp14:textId="77777777"/>
    <w:p xmlns:wp14="http://schemas.microsoft.com/office/word/2010/wordml" w:rsidR="008D5A75" w:rsidP="00606138" w:rsidRDefault="008D5A75" w14:paraId="460FA7C8" wp14:textId="77777777"/>
    <w:p xmlns:wp14="http://schemas.microsoft.com/office/word/2010/wordml" w:rsidR="008D5A75" w:rsidP="00606138" w:rsidRDefault="008D5A75" w14:paraId="76A5953D" wp14:textId="77777777"/>
    <w:p xmlns:wp14="http://schemas.microsoft.com/office/word/2010/wordml" w:rsidR="008D5A75" w:rsidP="00606138" w:rsidRDefault="008D5A75" w14:paraId="3C07BD89" wp14:textId="77777777"/>
    <w:p xmlns:wp14="http://schemas.microsoft.com/office/word/2010/wordml" w:rsidR="008D5A75" w:rsidP="00606138" w:rsidRDefault="008D5A75" w14:paraId="63FE3489" wp14:textId="77777777"/>
    <w:p xmlns:wp14="http://schemas.microsoft.com/office/word/2010/wordml" w:rsidR="008D5A75" w:rsidP="00606138" w:rsidRDefault="008D5A75" w14:paraId="52B8818E" wp14:textId="77777777"/>
    <w:p xmlns:wp14="http://schemas.microsoft.com/office/word/2010/wordml" w:rsidR="008D5A75" w:rsidP="00606138" w:rsidRDefault="008D5A75" w14:paraId="2A3FBCD1" wp14:textId="77777777"/>
    <w:p xmlns:wp14="http://schemas.microsoft.com/office/word/2010/wordml" w:rsidR="008D5A75" w:rsidP="00606138" w:rsidRDefault="008D5A75" w14:paraId="7EB1873D" wp14:textId="77777777"/>
    <w:p xmlns:wp14="http://schemas.microsoft.com/office/word/2010/wordml" w:rsidR="008D5A75" w:rsidP="00606138" w:rsidRDefault="008D5A75" w14:paraId="4A4A9837" wp14:textId="77777777"/>
    <w:p xmlns:wp14="http://schemas.microsoft.com/office/word/2010/wordml" w:rsidR="008D5A75" w:rsidP="00606138" w:rsidRDefault="008D5A75" w14:paraId="5624F43B" wp14:textId="77777777"/>
    <w:p xmlns:wp14="http://schemas.microsoft.com/office/word/2010/wordml" w:rsidR="008D5A75" w:rsidP="00606138" w:rsidRDefault="008D5A75" w14:paraId="2A9F3CD3" wp14:textId="77777777">
      <w:pPr>
        <w:rPr>
          <w:rFonts w:hint="eastAsia"/>
        </w:rPr>
      </w:pPr>
    </w:p>
    <w:p xmlns:wp14="http://schemas.microsoft.com/office/word/2010/wordml" w:rsidRPr="00606138" w:rsidR="00606138" w:rsidP="00606138" w:rsidRDefault="00606138" w14:paraId="6C71870F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318D1E35" wp14:textId="28548229">
      <w:pPr>
        <w:pStyle w:val="4"/>
        <w:rPr/>
      </w:pPr>
      <w:r w:rsidR="00606138">
        <w:rPr/>
        <w:t>ID: U</w:t>
      </w:r>
      <w:r w:rsidR="00606138">
        <w:rPr/>
        <w:t>C07</w:t>
      </w:r>
      <w:r w:rsidR="0EAECAFE">
        <w:rPr/>
        <w:t>4</w:t>
      </w:r>
      <w:r w:rsidR="00606138">
        <w:rPr/>
        <w:t xml:space="preserve"> :</w:t>
      </w:r>
      <w:r w:rsidRPr="775F3794" w:rsidR="00606138">
        <w:rPr>
          <w:rStyle w:val="1Char"/>
          <w:color w:val="000000" w:themeColor="text1" w:themeTint="FF" w:themeShade="FF"/>
        </w:rPr>
        <w:t xml:space="preserve"> </w:t>
      </w:r>
      <w:proofErr w:type="spellStart"/>
      <w:r w:rsidRPr="775F3794" w:rsidR="00606138">
        <w:rPr>
          <w:rStyle w:val="8Char"/>
          <w:color w:val="000000" w:themeColor="text1" w:themeTint="FF" w:themeShade="FF"/>
        </w:rPr>
        <w:t>비매너</w:t>
      </w:r>
      <w:proofErr w:type="spellEnd"/>
      <w:r w:rsidRPr="775F3794" w:rsidR="00606138">
        <w:rPr>
          <w:rStyle w:val="8Char"/>
          <w:color w:val="000000" w:themeColor="text1" w:themeTint="FF" w:themeShade="FF"/>
        </w:rPr>
        <w:t xml:space="preserve"> </w:t>
      </w:r>
      <w:r w:rsidRPr="775F3794" w:rsidR="00342289">
        <w:rPr>
          <w:rStyle w:val="8Char"/>
          <w:color w:val="000000" w:themeColor="text1" w:themeTint="FF" w:themeShade="FF"/>
        </w:rPr>
        <w:t>회원</w:t>
      </w:r>
      <w:r w:rsidRPr="775F3794" w:rsidR="00606138">
        <w:rPr>
          <w:rStyle w:val="8Char"/>
          <w:color w:val="000000" w:themeColor="text1" w:themeTint="FF" w:themeShade="FF"/>
        </w:rPr>
        <w:t xml:space="preserve"> 제재</w:t>
      </w:r>
      <w:r w:rsidR="00606138">
        <w:rPr/>
        <w:t xml:space="preserve"> </w:t>
      </w:r>
    </w:p>
    <w:tbl>
      <w:tblPr>
        <w:tblW w:w="8524" w:type="dxa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xmlns:wp14="http://schemas.microsoft.com/office/word/2010/wordml" w:rsidRPr="00AD1D06" w:rsidR="00606138" w:rsidTr="4D4A9660" w14:paraId="66450C3A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3A8D903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4D4A9660" w:rsidRDefault="00342289" w14:paraId="7A1E07E0" wp14:textId="481E5FAA">
            <w:pPr>
              <w:rPr>
                <w:rStyle w:val="a9"/>
                <w:color w:val="auto"/>
              </w:rPr>
            </w:pPr>
            <w:r w:rsidRPr="4D4A9660" w:rsidR="00342289">
              <w:rPr>
                <w:color w:val="000000" w:themeColor="text1" w:themeTint="FF" w:themeShade="FF"/>
              </w:rPr>
              <w:t>회원</w:t>
            </w:r>
            <w:r w:rsidRPr="4D4A9660" w:rsidR="00606138">
              <w:rPr>
                <w:color w:val="000000" w:themeColor="text1" w:themeTint="FF" w:themeShade="FF"/>
              </w:rPr>
              <w:t>에게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경고를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받은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342289">
              <w:rPr>
                <w:color w:val="000000" w:themeColor="text1" w:themeTint="FF" w:themeShade="FF"/>
              </w:rPr>
              <w:t>회원은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58F0D113">
              <w:rPr>
                <w:color w:val="000000" w:themeColor="text1" w:themeTint="FF" w:themeShade="FF"/>
              </w:rPr>
              <w:t>임시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정지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상태에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들어가며</w:t>
            </w:r>
            <w:r w:rsidRPr="4D4A9660" w:rsidR="00606138">
              <w:rPr>
                <w:color w:val="000000" w:themeColor="text1" w:themeTint="FF" w:themeShade="FF"/>
              </w:rPr>
              <w:t>,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관리자의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확인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후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626770A1">
              <w:rPr>
                <w:color w:val="000000" w:themeColor="text1" w:themeTint="FF" w:themeShade="FF"/>
              </w:rPr>
              <w:t xml:space="preserve">무기한 정지 </w:t>
            </w:r>
            <w:r w:rsidRPr="4D4A9660" w:rsidR="626770A1">
              <w:rPr>
                <w:color w:val="000000" w:themeColor="text1" w:themeTint="FF" w:themeShade="FF"/>
              </w:rPr>
              <w:t>상태가</w:t>
            </w:r>
            <w:r w:rsidRPr="4D4A9660" w:rsidR="00606138">
              <w:rPr>
                <w:color w:val="000000" w:themeColor="text1" w:themeTint="FF" w:themeShade="FF"/>
              </w:rPr>
              <w:t xml:space="preserve"> </w:t>
            </w:r>
            <w:r w:rsidRPr="4D4A9660" w:rsidR="00606138">
              <w:rPr>
                <w:color w:val="000000" w:themeColor="text1" w:themeTint="FF" w:themeShade="FF"/>
              </w:rPr>
              <w:t>된다</w:t>
            </w:r>
            <w:r w:rsidRPr="4D4A9660" w:rsidR="00606138">
              <w:rPr>
                <w:color w:val="000000" w:themeColor="text1" w:themeTint="FF" w:themeShade="FF"/>
              </w:rPr>
              <w:t>.</w:t>
            </w:r>
          </w:p>
        </w:tc>
      </w:tr>
      <w:tr xmlns:wp14="http://schemas.microsoft.com/office/word/2010/wordml" w:rsidRPr="00AD1D06" w:rsidR="00606138" w:rsidTr="4D4A9660" w14:paraId="1B186E74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5687B7E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342289" w14:paraId="73446944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606138" w:rsidTr="4D4A9660" w14:paraId="6BE32E10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13CDA39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="1A228CE1" w:rsidP="4D4A9660" w:rsidRDefault="1A228CE1" w14:paraId="496D2820" w14:textId="16780849">
            <w:pPr>
              <w:rPr>
                <w:rStyle w:val="a9"/>
                <w:color w:val="auto"/>
              </w:rPr>
            </w:pPr>
            <w:r w:rsidRPr="4D4A9660" w:rsidR="1A228CE1">
              <w:rPr>
                <w:rStyle w:val="a9"/>
                <w:color w:val="auto"/>
              </w:rPr>
              <w:t xml:space="preserve">로그인 한다. </w:t>
            </w:r>
          </w:p>
          <w:p w:rsidR="36569211" w:rsidP="4D4A9660" w:rsidRDefault="36569211" w14:paraId="40174530" w14:textId="65D39A43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36569211">
              <w:rPr>
                <w:rStyle w:val="a9"/>
                <w:rFonts w:ascii="Batang" w:hAnsi="Times New Roman" w:eastAsia="Malgun Gothic" w:cs="Times New Roman"/>
                <w:color w:val="auto"/>
              </w:rPr>
              <w:t>or</w:t>
            </w:r>
          </w:p>
          <w:p w:rsidRPr="00AD1D06" w:rsidR="00606138" w:rsidP="4D4A9660" w:rsidRDefault="004A2FB2" w14:paraId="1832B5AD" wp14:textId="43CAFB9A">
            <w:pPr>
              <w:rPr>
                <w:rStyle w:val="a9"/>
                <w:color w:val="auto"/>
              </w:rPr>
            </w:pPr>
            <w:r w:rsidRPr="4D4A9660" w:rsidR="10EAB916">
              <w:rPr>
                <w:rStyle w:val="a9"/>
                <w:color w:val="auto"/>
              </w:rPr>
              <w:t>UC071</w:t>
            </w:r>
            <w:r w:rsidRPr="4D4A9660" w:rsidR="10EAB916">
              <w:rPr>
                <w:rStyle w:val="a9"/>
                <w:color w:val="auto"/>
              </w:rPr>
              <w:t>→</w:t>
            </w:r>
            <w:r w:rsidRPr="4D4A9660" w:rsidR="10EAB916">
              <w:rPr>
                <w:rStyle w:val="a9"/>
                <w:color w:val="auto"/>
              </w:rPr>
              <w:t xml:space="preserve"> </w:t>
            </w:r>
            <w:r w:rsidRPr="4D4A9660" w:rsidR="10EAB916">
              <w:rPr>
                <w:rStyle w:val="a9"/>
                <w:color w:val="auto"/>
              </w:rPr>
              <w:t>UC072</w:t>
            </w:r>
            <w:r w:rsidRPr="4D4A9660" w:rsidR="10EAB916">
              <w:rPr>
                <w:rStyle w:val="a9"/>
                <w:color w:val="auto"/>
              </w:rPr>
              <w:t>→</w:t>
            </w:r>
            <w:r w:rsidRPr="4D4A9660" w:rsidR="10EAB916">
              <w:rPr>
                <w:rStyle w:val="a9"/>
                <w:color w:val="auto"/>
              </w:rPr>
              <w:t xml:space="preserve"> U</w:t>
            </w:r>
            <w:r w:rsidRPr="4D4A9660" w:rsidR="10EAB916">
              <w:rPr>
                <w:rStyle w:val="a9"/>
                <w:color w:val="auto"/>
              </w:rPr>
              <w:t xml:space="preserve">C073 </w:t>
            </w:r>
            <w:r w:rsidRPr="4D4A9660" w:rsidR="10EAB916">
              <w:rPr>
                <w:rStyle w:val="a9"/>
                <w:color w:val="auto"/>
              </w:rPr>
              <w:t>메시지를</w:t>
            </w:r>
            <w:r w:rsidRPr="4D4A9660" w:rsidR="10EAB916">
              <w:rPr>
                <w:rStyle w:val="a9"/>
                <w:color w:val="auto"/>
              </w:rPr>
              <w:t xml:space="preserve"> </w:t>
            </w:r>
            <w:r w:rsidRPr="4D4A9660" w:rsidR="10EAB916">
              <w:rPr>
                <w:rStyle w:val="a9"/>
                <w:color w:val="auto"/>
              </w:rPr>
              <w:t>주고받거나</w:t>
            </w:r>
            <w:r w:rsidRPr="4D4A9660" w:rsidR="10EAB916">
              <w:rPr>
                <w:rStyle w:val="a9"/>
                <w:color w:val="auto"/>
              </w:rPr>
              <w:t xml:space="preserve"> </w:t>
            </w:r>
            <w:r w:rsidRPr="4D4A9660" w:rsidR="10EAB916">
              <w:rPr>
                <w:rStyle w:val="a9"/>
                <w:color w:val="auto"/>
              </w:rPr>
              <w:t>회원</w:t>
            </w:r>
            <w:r w:rsidRPr="4D4A9660" w:rsidR="10EAB916">
              <w:rPr>
                <w:rStyle w:val="a9"/>
                <w:color w:val="auto"/>
              </w:rPr>
              <w:t xml:space="preserve"> </w:t>
            </w:r>
            <w:r w:rsidRPr="4D4A9660" w:rsidR="10EAB916">
              <w:rPr>
                <w:rStyle w:val="a9"/>
                <w:color w:val="auto"/>
              </w:rPr>
              <w:t>정보를</w:t>
            </w:r>
            <w:r w:rsidRPr="4D4A9660" w:rsidR="10EAB916">
              <w:rPr>
                <w:rStyle w:val="a9"/>
                <w:color w:val="auto"/>
              </w:rPr>
              <w:t xml:space="preserve"> </w:t>
            </w:r>
            <w:r w:rsidRPr="4D4A9660" w:rsidR="10EAB916">
              <w:rPr>
                <w:rStyle w:val="a9"/>
                <w:color w:val="auto"/>
              </w:rPr>
              <w:t>확인한다</w:t>
            </w:r>
          </w:p>
        </w:tc>
      </w:tr>
      <w:tr xmlns:wp14="http://schemas.microsoft.com/office/word/2010/wordml" w:rsidRPr="00AD1D06" w:rsidR="00606138" w:rsidTr="4D4A9660" w14:paraId="5D604263" wp14:textId="77777777">
        <w:tc>
          <w:tcPr>
            <w:tcW w:w="1550" w:type="dxa"/>
            <w:shd w:val="clear" w:color="auto" w:fill="CCCCCC"/>
            <w:tcMar/>
            <w:vAlign w:val="center"/>
          </w:tcPr>
          <w:p w:rsidRPr="00AD1D06" w:rsidR="00606138" w:rsidP="00606138" w:rsidRDefault="00606138" w14:paraId="059C1B3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  <w:tcMar/>
          </w:tcPr>
          <w:p w:rsidRPr="00AD1D06" w:rsidR="00606138" w:rsidP="00606138" w:rsidRDefault="004A2FB2" w14:paraId="7F835364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정지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혹은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탈퇴처리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되거나</w:t>
            </w:r>
            <w:r>
              <w:rPr>
                <w:rStyle w:val="a9"/>
                <w:rFonts w:hint="eastAsia"/>
                <w:color w:val="auto"/>
              </w:rPr>
              <w:t>/</w:t>
            </w:r>
            <w:r>
              <w:rPr>
                <w:rStyle w:val="a9"/>
                <w:rFonts w:hint="eastAsia"/>
                <w:color w:val="auto"/>
              </w:rPr>
              <w:t>신청이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반려된다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AD1D06" w:rsidR="00606138" w:rsidTr="4D4A9660" w14:paraId="542CAD93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2D5190FB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5620A697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7C11E962" wp14:textId="563443E7">
            <w:pPr>
              <w:pStyle w:val="aa"/>
              <w:jc w:val="both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20965CCB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회원이 </w:t>
            </w:r>
            <w:r w:rsidRPr="4D4A9660" w:rsidR="739FD4BD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다른 회원을 신고한다.</w:t>
            </w:r>
          </w:p>
        </w:tc>
      </w:tr>
      <w:tr xmlns:wp14="http://schemas.microsoft.com/office/word/2010/wordml" w:rsidRPr="00AD1D06" w:rsidR="00606138" w:rsidTr="4D4A9660" w14:paraId="575AB783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246C2908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4D4A9660" w:rsidRDefault="00606138" w14:paraId="1AA19132" wp14:textId="020A7DA6">
            <w:pPr>
              <w:jc w:val="center"/>
              <w:rPr>
                <w:rStyle w:val="a9"/>
                <w:color w:val="auto"/>
              </w:rPr>
            </w:pPr>
            <w:r w:rsidRPr="4D4A9660" w:rsidR="787A517A">
              <w:rPr>
                <w:rStyle w:val="a9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5BC88503" wp14:textId="0BD9CCA8">
            <w:pPr>
              <w:rPr>
                <w:rStyle w:val="a9"/>
                <w:color w:val="auto"/>
              </w:rPr>
            </w:pPr>
            <w:r w:rsidRPr="4D4A9660" w:rsidR="38AB5053">
              <w:rPr>
                <w:rStyle w:val="a9"/>
                <w:color w:val="auto"/>
              </w:rPr>
              <w:t xml:space="preserve">3회 이상 누적된 </w:t>
            </w:r>
            <w:r w:rsidRPr="4D4A9660" w:rsidR="787A517A">
              <w:rPr>
                <w:rStyle w:val="a9"/>
                <w:color w:val="auto"/>
              </w:rPr>
              <w:t xml:space="preserve">신고를 받은 </w:t>
            </w:r>
            <w:r w:rsidRPr="4D4A9660" w:rsidR="787A517A">
              <w:rPr>
                <w:rStyle w:val="a9"/>
                <w:color w:val="auto"/>
              </w:rPr>
              <w:t>회원은</w:t>
            </w:r>
            <w:r w:rsidRPr="4D4A9660" w:rsidR="787A517A">
              <w:rPr>
                <w:rStyle w:val="a9"/>
                <w:color w:val="auto"/>
              </w:rPr>
              <w:t xml:space="preserve"> 임시 정지 상태가 된다.</w:t>
            </w:r>
          </w:p>
        </w:tc>
      </w:tr>
      <w:tr w:rsidR="4D4A9660" w:rsidTr="4D4A9660" w14:paraId="293E63BC">
        <w:tc>
          <w:tcPr>
            <w:tcW w:w="1550" w:type="dxa"/>
            <w:vMerge/>
            <w:shd w:val="clear" w:color="auto" w:fill="CCCCCC"/>
            <w:tcMar/>
            <w:vAlign w:val="center"/>
          </w:tcPr>
          <w:p w14:paraId="6EB8BCF1"/>
        </w:tc>
        <w:tc>
          <w:tcPr>
            <w:tcW w:w="932" w:type="dxa"/>
            <w:shd w:val="clear" w:color="auto" w:fill="auto"/>
            <w:tcMar/>
          </w:tcPr>
          <w:p w:rsidR="787A517A" w:rsidP="4D4A9660" w:rsidRDefault="787A517A" w14:paraId="01281B94" w14:textId="2978A93C">
            <w:pPr>
              <w:pStyle w:val="a"/>
              <w:jc w:val="center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787A517A">
              <w:rPr>
                <w:rStyle w:val="a9"/>
                <w:rFonts w:ascii="Batang" w:hAnsi="Times New Roman" w:eastAsia="Malgun Gothic" w:cs="Times New Roman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  <w:tcMar/>
          </w:tcPr>
          <w:p w:rsidR="787A517A" w:rsidP="4D4A9660" w:rsidRDefault="787A517A" w14:paraId="55C2EC25" w14:textId="6677AEE5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787A517A">
              <w:rPr>
                <w:rStyle w:val="a9"/>
                <w:rFonts w:ascii="Batang" w:hAnsi="Times New Roman" w:eastAsia="Malgun Gothic" w:cs="Times New Roman"/>
                <w:color w:val="auto"/>
              </w:rPr>
              <w:t>관리자 확인 시</w:t>
            </w:r>
            <w:r w:rsidRPr="4D4A9660" w:rsidR="29A4EFB2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 문제가 </w:t>
            </w:r>
            <w:r w:rsidRPr="4D4A9660" w:rsidR="13072918">
              <w:rPr>
                <w:rStyle w:val="a9"/>
                <w:rFonts w:ascii="Batang" w:hAnsi="Times New Roman" w:eastAsia="Malgun Gothic" w:cs="Times New Roman"/>
                <w:color w:val="auto"/>
              </w:rPr>
              <w:t>있는 회원일 경우</w:t>
            </w:r>
            <w:r w:rsidRPr="4D4A9660" w:rsidR="7CD2EB00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 </w:t>
            </w:r>
            <w:r w:rsidRPr="4D4A9660" w:rsidR="198F035C">
              <w:rPr>
                <w:rStyle w:val="a9"/>
                <w:rFonts w:ascii="Batang" w:hAnsi="Times New Roman" w:eastAsia="Malgun Gothic" w:cs="Times New Roman"/>
                <w:color w:val="auto"/>
              </w:rPr>
              <w:t xml:space="preserve">계정을 무기한 정지한다. </w:t>
            </w:r>
          </w:p>
        </w:tc>
      </w:tr>
      <w:tr xmlns:wp14="http://schemas.microsoft.com/office/word/2010/wordml" w:rsidRPr="00AD1D06" w:rsidR="00606138" w:rsidTr="4D4A9660" w14:paraId="1BBD0669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7D83971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4D4A9660" w:rsidRDefault="00606138" w14:paraId="5775F54F" wp14:textId="6DB963D8">
            <w:pPr>
              <w:pStyle w:val="aa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78123A9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55DEDBE7" wp14:textId="772A2730">
            <w:pPr>
              <w:pStyle w:val="aa"/>
              <w:jc w:val="left"/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</w:pPr>
            <w:r w:rsidRPr="4D4A9660" w:rsidR="78123A9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>문제가 없는 회원일 시</w:t>
            </w:r>
            <w:r w:rsidRPr="4D4A9660" w:rsidR="403AD9C0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(허위신고일 경우)</w:t>
            </w:r>
          </w:p>
          <w:p w:rsidRPr="00AD1D06" w:rsidR="00606138" w:rsidP="4D4A9660" w:rsidRDefault="00606138" w14:paraId="6F6C9D5F" wp14:textId="72F0E922">
            <w:pPr>
              <w:pStyle w:val="aa"/>
              <w:jc w:val="left"/>
              <w:rPr>
                <w:rStyle w:val="a9"/>
                <w:rFonts w:ascii="Dotum" w:hAnsi="Dotum" w:eastAsia="Dotum" w:cs="Batang"/>
                <w:b w:val="1"/>
                <w:bCs w:val="1"/>
                <w:color w:val="auto"/>
              </w:rPr>
            </w:pPr>
            <w:r w:rsidRPr="4D4A9660" w:rsidR="78123A91">
              <w:rPr>
                <w:rStyle w:val="a9"/>
                <w:rFonts w:ascii="Batang" w:hAnsi="Times New Roman" w:eastAsia="Malgun Gothic" w:cs="Times New Roman"/>
                <w:b w:val="0"/>
                <w:bCs w:val="0"/>
                <w:color w:val="auto"/>
              </w:rPr>
              <w:t xml:space="preserve"> -1. 정지를 풀어준다.</w:t>
            </w:r>
          </w:p>
        </w:tc>
      </w:tr>
      <w:tr xmlns:wp14="http://schemas.microsoft.com/office/word/2010/wordml" w:rsidRPr="00AD1D06" w:rsidR="00606138" w:rsidTr="4D4A9660" w14:paraId="3A3644DA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3B4902DB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32842F1D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4A2FB2" w:rsidRDefault="00606138" w14:paraId="711CDE5E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745339A8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2A5E80A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71F78E5F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6A2BC585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4D4A9660" w14:paraId="49A616B1" wp14:textId="77777777">
        <w:tc>
          <w:tcPr>
            <w:tcW w:w="1550" w:type="dxa"/>
            <w:vMerge/>
            <w:tcMar/>
            <w:vAlign w:val="center"/>
          </w:tcPr>
          <w:p w:rsidRPr="00AD1D06" w:rsidR="00606138" w:rsidP="00606138" w:rsidRDefault="00606138" w14:paraId="3B4B52B0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4A2FB2" w:rsidRDefault="00606138" w14:paraId="6A8F822E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00606138" w:rsidRDefault="00606138" w14:paraId="2EA75E83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4D4A9660" w14:paraId="7BF928A6" wp14:textId="77777777">
        <w:tc>
          <w:tcPr>
            <w:tcW w:w="1550" w:type="dxa"/>
            <w:vMerge w:val="restart"/>
            <w:shd w:val="clear" w:color="auto" w:fill="CCCCCC"/>
            <w:tcMar/>
            <w:vAlign w:val="center"/>
          </w:tcPr>
          <w:p w:rsidRPr="00AD1D06" w:rsidR="00606138" w:rsidP="00606138" w:rsidRDefault="00606138" w14:paraId="2C96BE7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  <w:tcMar/>
          </w:tcPr>
          <w:p w:rsidRPr="00AD1D06" w:rsidR="00606138" w:rsidP="00606138" w:rsidRDefault="00606138" w14:paraId="11B6A800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  <w:tcMar/>
          </w:tcPr>
          <w:p w:rsidRPr="00AD1D06" w:rsidR="00606138" w:rsidP="4D4A9660" w:rsidRDefault="00606138" w14:paraId="18AADF44" wp14:textId="2F042BC6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00606138">
              <w:rPr>
                <w:rStyle w:val="a9"/>
                <w:color w:val="auto"/>
              </w:rPr>
              <w:t>B01</w:t>
            </w:r>
            <w:r w:rsidRPr="4D4A9660" w:rsidR="23357FE6">
              <w:rPr>
                <w:rStyle w:val="a9"/>
                <w:color w:val="auto"/>
              </w:rPr>
              <w:t>→B02→B03</w:t>
            </w:r>
          </w:p>
        </w:tc>
      </w:tr>
      <w:tr w:rsidR="4D4A9660" w:rsidTr="4D4A9660" w14:paraId="0A3F01E9">
        <w:tc>
          <w:tcPr>
            <w:tcW w:w="1550" w:type="dxa"/>
            <w:vMerge/>
            <w:shd w:val="clear" w:color="auto" w:fill="CCCCCC"/>
            <w:tcMar/>
            <w:vAlign w:val="center"/>
          </w:tcPr>
          <w:p w14:paraId="74AF203E"/>
        </w:tc>
        <w:tc>
          <w:tcPr>
            <w:tcW w:w="932" w:type="dxa"/>
            <w:shd w:val="clear" w:color="auto" w:fill="auto"/>
            <w:tcMar/>
          </w:tcPr>
          <w:p w:rsidR="639499EF" w:rsidP="4D4A9660" w:rsidRDefault="639499EF" w14:paraId="53D01104" w14:textId="041D5726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39499EF">
              <w:rPr>
                <w:rStyle w:val="a9"/>
                <w:rFonts w:ascii="Batang" w:hAnsi="Times New Roman" w:eastAsia="Malgun Gothic" w:cs="Times New Roman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  <w:tcMar/>
          </w:tcPr>
          <w:p w:rsidR="639499EF" w:rsidP="4D4A9660" w:rsidRDefault="639499EF" w14:paraId="5B749679" w14:textId="4E7E9706">
            <w:pPr>
              <w:pStyle w:val="a"/>
              <w:rPr>
                <w:rStyle w:val="a9"/>
                <w:rFonts w:ascii="Batang" w:hAnsi="Times New Roman" w:eastAsia="Malgun Gothic" w:cs="Times New Roman"/>
                <w:color w:val="auto"/>
              </w:rPr>
            </w:pPr>
            <w:r w:rsidRPr="4D4A9660" w:rsidR="639499EF">
              <w:rPr>
                <w:rStyle w:val="a9"/>
                <w:rFonts w:ascii="Batang" w:hAnsi="Times New Roman" w:eastAsia="Malgun Gothic" w:cs="Times New Roman"/>
                <w:color w:val="auto"/>
              </w:rPr>
              <w:t>B01</w:t>
            </w:r>
            <w:r w:rsidRPr="4D4A9660" w:rsidR="639499EF">
              <w:rPr>
                <w:rStyle w:val="a9"/>
                <w:color w:val="auto"/>
              </w:rPr>
              <w:t>→B02→D01</w:t>
            </w:r>
          </w:p>
        </w:tc>
      </w:tr>
    </w:tbl>
    <w:p xmlns:wp14="http://schemas.microsoft.com/office/word/2010/wordml" w:rsidR="00606138" w:rsidP="00606138" w:rsidRDefault="00606138" w14:paraId="4AC4FE2F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5B09ED56" wp14:textId="77777777"/>
    <w:p xmlns:wp14="http://schemas.microsoft.com/office/word/2010/wordml" w:rsidR="008D5A75" w:rsidP="00606138" w:rsidRDefault="008D5A75" w14:paraId="5812E170" wp14:textId="77777777"/>
    <w:p xmlns:wp14="http://schemas.microsoft.com/office/word/2010/wordml" w:rsidR="008D5A75" w:rsidP="00606138" w:rsidRDefault="008D5A75" w14:paraId="278AFD40" wp14:textId="77777777"/>
    <w:p xmlns:wp14="http://schemas.microsoft.com/office/word/2010/wordml" w:rsidR="008D5A75" w:rsidP="00606138" w:rsidRDefault="008D5A75" w14:paraId="29DB5971" wp14:textId="77777777"/>
    <w:p xmlns:wp14="http://schemas.microsoft.com/office/word/2010/wordml" w:rsidR="008D5A75" w:rsidP="00606138" w:rsidRDefault="008D5A75" w14:paraId="70F35735" wp14:textId="77777777"/>
    <w:p xmlns:wp14="http://schemas.microsoft.com/office/word/2010/wordml" w:rsidR="008D5A75" w:rsidP="00606138" w:rsidRDefault="008D5A75" w14:paraId="5D255343" wp14:textId="77777777">
      <w:pPr>
        <w:rPr>
          <w:rFonts w:hint="eastAsia"/>
        </w:rPr>
      </w:pPr>
    </w:p>
    <w:p xmlns:wp14="http://schemas.microsoft.com/office/word/2010/wordml" w:rsidR="008D5A75" w:rsidP="00606138" w:rsidRDefault="008D5A75" w14:paraId="552C276D" wp14:textId="77777777"/>
    <w:p xmlns:wp14="http://schemas.microsoft.com/office/word/2010/wordml" w:rsidR="008D5A75" w:rsidP="00606138" w:rsidRDefault="008D5A75" w14:paraId="1F8AFB83" wp14:textId="77777777"/>
    <w:p xmlns:wp14="http://schemas.microsoft.com/office/word/2010/wordml" w:rsidR="008D5A75" w:rsidP="00606138" w:rsidRDefault="008D5A75" w14:paraId="68342FE7" wp14:textId="77777777"/>
    <w:p xmlns:wp14="http://schemas.microsoft.com/office/word/2010/wordml" w:rsidR="008D5A75" w:rsidP="00606138" w:rsidRDefault="008D5A75" w14:paraId="40776332" wp14:textId="77777777"/>
    <w:p xmlns:wp14="http://schemas.microsoft.com/office/word/2010/wordml" w:rsidR="008D5A75" w:rsidP="00606138" w:rsidRDefault="008D5A75" w14:paraId="107E9FD5" wp14:textId="77777777"/>
    <w:p xmlns:wp14="http://schemas.microsoft.com/office/word/2010/wordml" w:rsidR="008D5A75" w:rsidP="00606138" w:rsidRDefault="008D5A75" w14:paraId="564A82CB" wp14:textId="77777777"/>
    <w:p xmlns:wp14="http://schemas.microsoft.com/office/word/2010/wordml" w:rsidR="008D5A75" w:rsidP="00606138" w:rsidRDefault="008D5A75" w14:paraId="3CE28D4A" wp14:textId="77777777"/>
    <w:p xmlns:wp14="http://schemas.microsoft.com/office/word/2010/wordml" w:rsidR="008D5A75" w:rsidP="00606138" w:rsidRDefault="008D5A75" w14:paraId="03E60B2D" wp14:textId="77777777"/>
    <w:p xmlns:wp14="http://schemas.microsoft.com/office/word/2010/wordml" w:rsidR="008D5A75" w:rsidP="00606138" w:rsidRDefault="008D5A75" w14:paraId="41A1092D" wp14:textId="77777777"/>
    <w:p xmlns:wp14="http://schemas.microsoft.com/office/word/2010/wordml" w:rsidR="008D5A75" w:rsidP="00606138" w:rsidRDefault="008D5A75" w14:paraId="03CC5A65" wp14:textId="77777777"/>
    <w:p xmlns:wp14="http://schemas.microsoft.com/office/word/2010/wordml" w:rsidR="008D5A75" w:rsidP="00606138" w:rsidRDefault="008D5A75" w14:paraId="63ACB6A2" wp14:textId="77777777"/>
    <w:p xmlns:wp14="http://schemas.microsoft.com/office/word/2010/wordml" w:rsidR="008D5A75" w:rsidP="00606138" w:rsidRDefault="008D5A75" w14:paraId="2C8D472F" wp14:textId="77777777"/>
    <w:p xmlns:wp14="http://schemas.microsoft.com/office/word/2010/wordml" w:rsidR="008D5A75" w:rsidP="00606138" w:rsidRDefault="008D5A75" w14:paraId="4EE55097" wp14:textId="77777777"/>
    <w:p xmlns:wp14="http://schemas.microsoft.com/office/word/2010/wordml" w:rsidR="008D5A75" w:rsidP="00606138" w:rsidRDefault="008D5A75" w14:paraId="68AE7378" wp14:textId="77777777"/>
    <w:p xmlns:wp14="http://schemas.microsoft.com/office/word/2010/wordml" w:rsidR="008D5A75" w:rsidP="00606138" w:rsidRDefault="008D5A75" w14:paraId="33CE2273" wp14:textId="77777777"/>
    <w:p xmlns:wp14="http://schemas.microsoft.com/office/word/2010/wordml" w:rsidRPr="00606138" w:rsidR="008D5A75" w:rsidP="00606138" w:rsidRDefault="008D5A75" w14:paraId="59CA3B16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47F6FDAA" wp14:textId="33EA1796">
      <w:pPr>
        <w:pStyle w:val="4"/>
        <w:rPr/>
      </w:pPr>
      <w:r w:rsidR="00606138">
        <w:rPr/>
        <w:t>ID: U</w:t>
      </w:r>
      <w:r w:rsidR="00606138">
        <w:rPr/>
        <w:t>C0</w:t>
      </w:r>
      <w:r w:rsidR="002D3AF1">
        <w:rPr/>
        <w:t>81</w:t>
      </w:r>
      <w:r w:rsidR="00606138">
        <w:rPr/>
        <w:t xml:space="preserve"> :</w:t>
      </w:r>
      <w:r w:rsidRPr="4D4A9660" w:rsidR="00606138">
        <w:rPr>
          <w:rStyle w:val="1Char"/>
          <w:color w:val="000000" w:themeColor="text1" w:themeTint="FF" w:themeShade="FF"/>
        </w:rPr>
        <w:t xml:space="preserve"> </w:t>
      </w:r>
      <w:r w:rsidRPr="4D4A9660" w:rsidR="002D3AF1">
        <w:rPr>
          <w:rStyle w:val="8Char"/>
          <w:color w:val="000000" w:themeColor="text1" w:themeTint="FF" w:themeShade="FF"/>
        </w:rPr>
        <w:t>나의 산책기록을 저장한다</w:t>
      </w:r>
      <w:r w:rsidR="00606138">
        <w:rPr/>
        <w:t xml:space="preserve"> </w:t>
      </w:r>
      <w:r w:rsidR="36F8A99E">
        <w:rPr/>
        <w:t>-&gt; UC062랑 같음.</w:t>
      </w:r>
    </w:p>
    <w:tbl>
      <w:tblPr>
        <w:tblW w:w="8524" w:type="dxa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xmlns:wp14="http://schemas.microsoft.com/office/word/2010/wordml" w:rsidRPr="00AD1D06" w:rsidR="00606138" w:rsidTr="00606138" w14:paraId="58485242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29D94B6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2D3AF1" w14:paraId="0FAFC2A2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나의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기록을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저장할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있게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</w:tr>
      <w:tr xmlns:wp14="http://schemas.microsoft.com/office/word/2010/wordml" w:rsidRPr="00AD1D06" w:rsidR="00606138" w:rsidTr="00606138" w14:paraId="69EF27A3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07F58424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4A2FB2" w14:paraId="6D37C377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</w:p>
        </w:tc>
      </w:tr>
      <w:tr xmlns:wp14="http://schemas.microsoft.com/office/word/2010/wordml" w:rsidRPr="00AD1D06" w:rsidR="00606138" w:rsidTr="00606138" w14:paraId="71A44EC8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36FC4310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4A2FB2" w14:paraId="2E5ED41E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산책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시작을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누른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뒤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핸드폰을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지참하고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한다</w:t>
            </w:r>
          </w:p>
        </w:tc>
      </w:tr>
      <w:tr xmlns:wp14="http://schemas.microsoft.com/office/word/2010/wordml" w:rsidRPr="00AD1D06" w:rsidR="00606138" w:rsidTr="00606138" w14:paraId="73C98DD2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3641CBE7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4A2FB2" w14:paraId="49F542D8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산책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기록이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저장된다</w:t>
            </w:r>
          </w:p>
        </w:tc>
      </w:tr>
      <w:tr xmlns:wp14="http://schemas.microsoft.com/office/word/2010/wordml" w:rsidRPr="00AD1D06" w:rsidR="00606138" w:rsidTr="00606138" w14:paraId="6F31BCB0" wp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:rsidRPr="00AD1D06" w:rsidR="00606138" w:rsidP="00606138" w:rsidRDefault="00606138" w14:paraId="5905216F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71D1D45D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5CF92296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3BCBCB4C" wp14:textId="77777777">
        <w:tc>
          <w:tcPr>
            <w:tcW w:w="1550" w:type="dxa"/>
            <w:vMerge/>
            <w:shd w:val="clear" w:color="auto" w:fill="CCCCCC"/>
            <w:vAlign w:val="center"/>
          </w:tcPr>
          <w:p w:rsidRPr="00AD1D06" w:rsidR="00606138" w:rsidP="00606138" w:rsidRDefault="00606138" w14:paraId="5B48A671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</w:tcPr>
          <w:p w:rsidRPr="00AD1D06" w:rsidR="00606138" w:rsidP="004A2FB2" w:rsidRDefault="00606138" w14:paraId="675380AA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2D830042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00606138" w14:paraId="29A9CC66" wp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:rsidRPr="00AD1D06" w:rsidR="00606138" w:rsidP="00606138" w:rsidRDefault="00606138" w14:paraId="21FE2A9C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46CCE917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4A2FB2" w:rsidRDefault="00606138" w14:paraId="70D96B49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162343FA" wp14:textId="77777777">
        <w:tc>
          <w:tcPr>
            <w:tcW w:w="1550" w:type="dxa"/>
            <w:vMerge/>
            <w:shd w:val="clear" w:color="auto" w:fill="CCCCCC"/>
            <w:vAlign w:val="center"/>
          </w:tcPr>
          <w:p w:rsidRPr="00AD1D06" w:rsidR="00606138" w:rsidP="00606138" w:rsidRDefault="00606138" w14:paraId="44CD0D84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0E5EEF3F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4A2FB2" w:rsidRDefault="00606138" w14:paraId="017DFA3C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4BC2260F" wp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:rsidRPr="00AD1D06" w:rsidR="00606138" w:rsidP="00606138" w:rsidRDefault="00606138" w14:paraId="0081659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49807894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486D2828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6DE2FEB1" wp14:textId="77777777">
        <w:tc>
          <w:tcPr>
            <w:tcW w:w="1550" w:type="dxa"/>
            <w:vMerge/>
            <w:shd w:val="clear" w:color="auto" w:fill="CCCCCC"/>
            <w:vAlign w:val="center"/>
          </w:tcPr>
          <w:p w:rsidRPr="00AD1D06" w:rsidR="00606138" w:rsidP="00606138" w:rsidRDefault="00606138" w14:paraId="7287B6D4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</w:tcPr>
          <w:p w:rsidRPr="00AD1D06" w:rsidR="00606138" w:rsidP="004A2FB2" w:rsidRDefault="00606138" w14:paraId="5022F28E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6B7FF49D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00606138" w14:paraId="144FE1AE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2E8D9681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443094D6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359B5142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 w:rsidRPr="00AD1D06">
              <w:rPr>
                <w:rStyle w:val="a9"/>
                <w:color w:val="auto"/>
              </w:rPr>
              <w:t>…</w:t>
            </w:r>
          </w:p>
        </w:tc>
      </w:tr>
    </w:tbl>
    <w:p xmlns:wp14="http://schemas.microsoft.com/office/word/2010/wordml" w:rsidR="00606138" w:rsidP="00606138" w:rsidRDefault="00606138" w14:paraId="4CC059DA" wp14:textId="77777777"/>
    <w:p xmlns:wp14="http://schemas.microsoft.com/office/word/2010/wordml" w:rsidR="00606138" w:rsidP="00606138" w:rsidRDefault="00606138" w14:paraId="41DA1215" wp14:textId="77777777"/>
    <w:p xmlns:wp14="http://schemas.microsoft.com/office/word/2010/wordml" w:rsidR="008D5A75" w:rsidP="00606138" w:rsidRDefault="008D5A75" w14:paraId="4CF13355" wp14:textId="77777777"/>
    <w:p xmlns:wp14="http://schemas.microsoft.com/office/word/2010/wordml" w:rsidR="008D5A75" w:rsidP="00606138" w:rsidRDefault="008D5A75" w14:paraId="3DA529F9" wp14:textId="77777777"/>
    <w:p xmlns:wp14="http://schemas.microsoft.com/office/word/2010/wordml" w:rsidR="008D5A75" w:rsidP="00606138" w:rsidRDefault="008D5A75" w14:paraId="6CD137CE" wp14:textId="77777777"/>
    <w:p xmlns:wp14="http://schemas.microsoft.com/office/word/2010/wordml" w:rsidR="008D5A75" w:rsidP="00606138" w:rsidRDefault="008D5A75" w14:paraId="07E4BC8B" wp14:textId="77777777"/>
    <w:p xmlns:wp14="http://schemas.microsoft.com/office/word/2010/wordml" w:rsidR="008D5A75" w:rsidP="00606138" w:rsidRDefault="008D5A75" w14:paraId="34F1C49A" wp14:textId="77777777"/>
    <w:p xmlns:wp14="http://schemas.microsoft.com/office/word/2010/wordml" w:rsidR="008D5A75" w:rsidP="00606138" w:rsidRDefault="008D5A75" w14:paraId="6A956623" wp14:textId="77777777"/>
    <w:p xmlns:wp14="http://schemas.microsoft.com/office/word/2010/wordml" w:rsidR="008D5A75" w:rsidP="00606138" w:rsidRDefault="008D5A75" w14:paraId="05DBCD01" wp14:textId="77777777"/>
    <w:p xmlns:wp14="http://schemas.microsoft.com/office/word/2010/wordml" w:rsidR="008D5A75" w:rsidP="00606138" w:rsidRDefault="008D5A75" w14:paraId="4F027B32" wp14:textId="77777777"/>
    <w:p xmlns:wp14="http://schemas.microsoft.com/office/word/2010/wordml" w:rsidR="008D5A75" w:rsidP="00606138" w:rsidRDefault="008D5A75" w14:paraId="63FF2D74" wp14:textId="77777777"/>
    <w:p xmlns:wp14="http://schemas.microsoft.com/office/word/2010/wordml" w:rsidR="008D5A75" w:rsidP="00606138" w:rsidRDefault="008D5A75" w14:paraId="3DCF3892" wp14:textId="77777777"/>
    <w:p xmlns:wp14="http://schemas.microsoft.com/office/word/2010/wordml" w:rsidR="008D5A75" w:rsidP="00606138" w:rsidRDefault="008D5A75" w14:paraId="2787F392" wp14:textId="77777777"/>
    <w:p xmlns:wp14="http://schemas.microsoft.com/office/word/2010/wordml" w:rsidR="008D5A75" w:rsidP="00606138" w:rsidRDefault="008D5A75" w14:paraId="5D068C59" wp14:textId="77777777"/>
    <w:p xmlns:wp14="http://schemas.microsoft.com/office/word/2010/wordml" w:rsidR="008D5A75" w:rsidP="00606138" w:rsidRDefault="008D5A75" w14:paraId="341A276E" wp14:textId="77777777"/>
    <w:p xmlns:wp14="http://schemas.microsoft.com/office/word/2010/wordml" w:rsidR="008D5A75" w:rsidP="00606138" w:rsidRDefault="008D5A75" w14:paraId="53BACD0F" wp14:textId="77777777"/>
    <w:p xmlns:wp14="http://schemas.microsoft.com/office/word/2010/wordml" w:rsidR="008D5A75" w:rsidP="00606138" w:rsidRDefault="008D5A75" w14:paraId="4AE6BDC3" wp14:textId="77777777"/>
    <w:p xmlns:wp14="http://schemas.microsoft.com/office/word/2010/wordml" w:rsidR="008D5A75" w:rsidP="00606138" w:rsidRDefault="008D5A75" w14:paraId="6CDA7058" wp14:textId="77777777"/>
    <w:p xmlns:wp14="http://schemas.microsoft.com/office/word/2010/wordml" w:rsidR="008D5A75" w:rsidP="00606138" w:rsidRDefault="008D5A75" w14:paraId="1D7BD492" wp14:textId="77777777"/>
    <w:p xmlns:wp14="http://schemas.microsoft.com/office/word/2010/wordml" w:rsidR="008D5A75" w:rsidP="00606138" w:rsidRDefault="008D5A75" w14:paraId="1D1F4880" wp14:textId="77777777"/>
    <w:p xmlns:wp14="http://schemas.microsoft.com/office/word/2010/wordml" w:rsidR="008D5A75" w:rsidP="00606138" w:rsidRDefault="008D5A75" w14:paraId="0612E972" wp14:textId="77777777"/>
    <w:p xmlns:wp14="http://schemas.microsoft.com/office/word/2010/wordml" w:rsidR="008D5A75" w:rsidP="00606138" w:rsidRDefault="008D5A75" w14:paraId="4DFFF28C" wp14:textId="77777777"/>
    <w:p xmlns:wp14="http://schemas.microsoft.com/office/word/2010/wordml" w:rsidR="008D5A75" w:rsidP="00606138" w:rsidRDefault="008D5A75" w14:paraId="66FCFE07" wp14:textId="77777777">
      <w:pPr>
        <w:rPr>
          <w:rFonts w:hint="eastAsia"/>
        </w:rPr>
      </w:pPr>
    </w:p>
    <w:p xmlns:wp14="http://schemas.microsoft.com/office/word/2010/wordml" w:rsidRPr="00606138" w:rsidR="00606138" w:rsidP="00606138" w:rsidRDefault="00606138" w14:paraId="0CE5CD97" wp14:textId="77777777">
      <w:pPr>
        <w:rPr>
          <w:rFonts w:hint="eastAsia"/>
        </w:rPr>
      </w:pPr>
    </w:p>
    <w:p xmlns:wp14="http://schemas.microsoft.com/office/word/2010/wordml" w:rsidR="00606138" w:rsidP="00606138" w:rsidRDefault="00606138" w14:paraId="4EFD6135" wp14:textId="5A61EDFC">
      <w:pPr>
        <w:pStyle w:val="4"/>
        <w:rPr/>
      </w:pPr>
      <w:r w:rsidR="00606138">
        <w:rPr/>
        <w:t>ID: U</w:t>
      </w:r>
      <w:r w:rsidR="00606138">
        <w:rPr/>
        <w:t>C0</w:t>
      </w:r>
      <w:r w:rsidR="002D3AF1">
        <w:rPr/>
        <w:t>9</w:t>
      </w:r>
      <w:r w:rsidR="00606138">
        <w:rPr/>
        <w:t>1 :</w:t>
      </w:r>
      <w:r w:rsidRPr="4D4A9660" w:rsidR="00606138">
        <w:rPr>
          <w:rStyle w:val="1Char"/>
          <w:color w:val="000000" w:themeColor="text1" w:themeTint="FF" w:themeShade="FF"/>
        </w:rPr>
        <w:t xml:space="preserve"> </w:t>
      </w:r>
      <w:r w:rsidRPr="4D4A9660" w:rsidR="002D3AF1">
        <w:rPr>
          <w:rStyle w:val="8Char"/>
          <w:color w:val="000000" w:themeColor="text1" w:themeTint="FF" w:themeShade="FF"/>
        </w:rPr>
        <w:t xml:space="preserve">산책로 이용자 그래프를 볼 수 있게 </w:t>
      </w:r>
      <w:r w:rsidRPr="4D4A9660" w:rsidR="00606138">
        <w:rPr>
          <w:rStyle w:val="8Char"/>
          <w:color w:val="000000" w:themeColor="text1" w:themeTint="FF" w:themeShade="FF"/>
        </w:rPr>
        <w:t>한다</w:t>
      </w:r>
      <w:r w:rsidR="00606138">
        <w:rPr/>
        <w:t xml:space="preserve"> </w:t>
      </w:r>
      <w:r w:rsidR="71594F95">
        <w:rPr/>
        <w:t>-&gt; 보류.... 적지말자...</w:t>
      </w:r>
    </w:p>
    <w:tbl>
      <w:tblPr>
        <w:tblW w:w="8524" w:type="dxa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xmlns:wp14="http://schemas.microsoft.com/office/word/2010/wordml" w:rsidRPr="00AD1D06" w:rsidR="00606138" w:rsidTr="00606138" w14:paraId="74D84886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2888791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2D3AF1" w14:paraId="072E7A40" wp14:textId="77777777">
            <w:pPr>
              <w:rPr>
                <w:rStyle w:val="a9"/>
                <w:rFonts w:hint="eastAsia"/>
                <w:color w:val="auto"/>
              </w:rPr>
            </w:pPr>
            <w:r w:rsidRPr="00CC4708">
              <w:rPr>
                <w:rFonts w:hint="eastAsia"/>
                <w:color w:val="000000"/>
              </w:rPr>
              <w:t>사용자들의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산책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로그를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분석하여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시간</w:t>
            </w:r>
            <w:r w:rsidRPr="00CC4708">
              <w:rPr>
                <w:rFonts w:hint="eastAsia"/>
                <w:color w:val="000000"/>
              </w:rPr>
              <w:t>/</w:t>
            </w:r>
            <w:proofErr w:type="spellStart"/>
            <w:r w:rsidRPr="00CC4708">
              <w:rPr>
                <w:rFonts w:hint="eastAsia"/>
                <w:color w:val="000000"/>
              </w:rPr>
              <w:t>장소별</w:t>
            </w:r>
            <w:proofErr w:type="spellEnd"/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사용자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수를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지도에</w:t>
            </w:r>
            <w:r w:rsidRPr="00CC4708">
              <w:rPr>
                <w:rFonts w:hint="eastAsia"/>
                <w:color w:val="000000"/>
              </w:rPr>
              <w:t xml:space="preserve"> </w:t>
            </w:r>
            <w:r w:rsidRPr="00CC4708">
              <w:rPr>
                <w:rFonts w:hint="eastAsia"/>
                <w:color w:val="000000"/>
              </w:rPr>
              <w:t>표시한다</w:t>
            </w:r>
            <w:r w:rsidRPr="00CC4708">
              <w:rPr>
                <w:rFonts w:hint="eastAsia"/>
                <w:color w:val="000000"/>
              </w:rPr>
              <w:t>.</w:t>
            </w:r>
          </w:p>
        </w:tc>
      </w:tr>
      <w:tr xmlns:wp14="http://schemas.microsoft.com/office/word/2010/wordml" w:rsidRPr="00AD1D06" w:rsidR="00606138" w:rsidTr="00606138" w14:paraId="2C9C5F61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5C9EF566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 xml:space="preserve">관련 </w:t>
            </w:r>
            <w:proofErr w:type="spellStart"/>
            <w:r w:rsidRPr="00AD1D06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4A2FB2" w14:paraId="34998F0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</w:t>
            </w:r>
            <w:r>
              <w:rPr>
                <w:rStyle w:val="a9"/>
                <w:rFonts w:hint="eastAsia"/>
                <w:color w:val="auto"/>
              </w:rPr>
              <w:t>(</w:t>
            </w:r>
            <w:proofErr w:type="spellStart"/>
            <w:r>
              <w:rPr>
                <w:rStyle w:val="a9"/>
                <w:color w:val="auto"/>
              </w:rPr>
              <w:t>wr</w:t>
            </w:r>
            <w:proofErr w:type="spellEnd"/>
            <w:r>
              <w:rPr>
                <w:rStyle w:val="a9"/>
                <w:color w:val="auto"/>
              </w:rPr>
              <w:t>)</w:t>
            </w:r>
            <w:r>
              <w:rPr>
                <w:rStyle w:val="a9"/>
                <w:rFonts w:hint="eastAsia"/>
                <w:color w:val="auto"/>
              </w:rPr>
              <w:t>,</w:t>
            </w:r>
            <w:r>
              <w:rPr>
                <w:rStyle w:val="a9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사용자</w:t>
            </w:r>
            <w:r>
              <w:rPr>
                <w:rStyle w:val="a9"/>
                <w:rFonts w:hint="eastAsia"/>
                <w:color w:val="auto"/>
              </w:rPr>
              <w:t>(</w:t>
            </w:r>
            <w:r>
              <w:rPr>
                <w:rStyle w:val="a9"/>
                <w:color w:val="auto"/>
              </w:rPr>
              <w:t>r)</w:t>
            </w:r>
          </w:p>
        </w:tc>
      </w:tr>
      <w:tr xmlns:wp14="http://schemas.microsoft.com/office/word/2010/wordml" w:rsidRPr="00AD1D06" w:rsidR="00606138" w:rsidTr="00606138" w14:paraId="2EAA8CDC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6A908704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4A2FB2" w14:paraId="3029B7C2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회원의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로그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수집</w:t>
            </w:r>
          </w:p>
        </w:tc>
      </w:tr>
      <w:tr xmlns:wp14="http://schemas.microsoft.com/office/word/2010/wordml" w:rsidRPr="00AD1D06" w:rsidR="00606138" w:rsidTr="00606138" w14:paraId="34F2BD0D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16E67C9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Pr="00AD1D06" w:rsidR="00606138" w:rsidP="00606138" w:rsidRDefault="004A2FB2" w14:paraId="4DD4D830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분석한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산책로그를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화면에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띄운다</w:t>
            </w:r>
          </w:p>
        </w:tc>
      </w:tr>
      <w:tr xmlns:wp14="http://schemas.microsoft.com/office/word/2010/wordml" w:rsidRPr="00AD1D06" w:rsidR="00606138" w:rsidTr="00606138" w14:paraId="37C323AF" wp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:rsidRPr="00AD1D06" w:rsidR="00606138" w:rsidP="00606138" w:rsidRDefault="00606138" w14:paraId="0BE6F2C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70B4E001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33A0AE41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061FEB43" wp14:textId="77777777">
        <w:tc>
          <w:tcPr>
            <w:tcW w:w="1550" w:type="dxa"/>
            <w:vMerge/>
            <w:shd w:val="clear" w:color="auto" w:fill="CCCCCC"/>
            <w:vAlign w:val="center"/>
          </w:tcPr>
          <w:p w:rsidRPr="00AD1D06" w:rsidR="00606138" w:rsidP="00606138" w:rsidRDefault="00606138" w14:paraId="188425CC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</w:tcPr>
          <w:p w:rsidRPr="00AD1D06" w:rsidR="00606138" w:rsidP="004A2FB2" w:rsidRDefault="00606138" w14:paraId="30563357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43F804A0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00606138" w14:paraId="4FE04246" wp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:rsidRPr="00AD1D06" w:rsidR="00606138" w:rsidP="00606138" w:rsidRDefault="00606138" w14:paraId="5046D6B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4200D767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4A2FB2" w:rsidRDefault="00606138" w14:paraId="496217B0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66C82AA8" wp14:textId="77777777">
        <w:tc>
          <w:tcPr>
            <w:tcW w:w="1550" w:type="dxa"/>
            <w:vMerge/>
            <w:shd w:val="clear" w:color="auto" w:fill="CCCCCC"/>
            <w:vAlign w:val="center"/>
          </w:tcPr>
          <w:p w:rsidRPr="00AD1D06" w:rsidR="00606138" w:rsidP="00606138" w:rsidRDefault="00606138" w14:paraId="4631F88E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4AF909B0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4A2FB2" w:rsidRDefault="00606138" w14:paraId="4885100A" wp14:textId="77777777">
            <w:pPr>
              <w:pStyle w:val="aa"/>
              <w:jc w:val="left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270F226F" wp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:rsidRPr="00AD1D06" w:rsidR="00606138" w:rsidP="00606138" w:rsidRDefault="00606138" w14:paraId="4696E5E5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0E7E7051" wp14:textId="77777777">
            <w:pPr>
              <w:pStyle w:val="aa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  <w:r w:rsidRPr="00AD1D06"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3D7CEA7F" wp14:textId="77777777">
            <w:pPr>
              <w:pStyle w:val="aa"/>
              <w:jc w:val="both"/>
              <w:rPr>
                <w:rStyle w:val="a9"/>
                <w:rFonts w:hint="eastAsia" w:ascii="Batang" w:hAnsi="Times New Roman" w:eastAsia="Malgun Gothic" w:cs="Times New Roman"/>
                <w:b w:val="0"/>
                <w:color w:val="auto"/>
                <w:szCs w:val="24"/>
              </w:rPr>
            </w:pPr>
          </w:p>
        </w:tc>
      </w:tr>
      <w:tr xmlns:wp14="http://schemas.microsoft.com/office/word/2010/wordml" w:rsidRPr="00AD1D06" w:rsidR="00606138" w:rsidTr="00606138" w14:paraId="6DF670E6" wp14:textId="77777777">
        <w:tc>
          <w:tcPr>
            <w:tcW w:w="1550" w:type="dxa"/>
            <w:vMerge/>
            <w:shd w:val="clear" w:color="auto" w:fill="CCCCCC"/>
            <w:vAlign w:val="center"/>
          </w:tcPr>
          <w:p w:rsidRPr="00AD1D06" w:rsidR="00606138" w:rsidP="00606138" w:rsidRDefault="00606138" w14:paraId="66597038" wp14:textId="77777777">
            <w:pPr>
              <w:pStyle w:val="aa"/>
              <w:rPr>
                <w:rFonts w:hint="eastAsia"/>
              </w:rPr>
            </w:pP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017458F3" wp14:textId="77777777">
            <w:pPr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60086500" wp14:textId="77777777">
            <w:pPr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Pr="00AD1D06" w:rsidR="00606138" w:rsidTr="00606138" w14:paraId="36FDB622" wp14:textId="77777777">
        <w:tc>
          <w:tcPr>
            <w:tcW w:w="1550" w:type="dxa"/>
            <w:shd w:val="clear" w:color="auto" w:fill="CCCCCC"/>
            <w:vAlign w:val="center"/>
          </w:tcPr>
          <w:p w:rsidRPr="00AD1D06" w:rsidR="00606138" w:rsidP="00606138" w:rsidRDefault="00606138" w14:paraId="7D5FA99D" wp14:textId="77777777">
            <w:pPr>
              <w:pStyle w:val="aa"/>
              <w:rPr>
                <w:rFonts w:hint="eastAsia"/>
              </w:rPr>
            </w:pPr>
            <w:r w:rsidRPr="00AD1D06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Pr="00AD1D06" w:rsidR="00606138" w:rsidP="00606138" w:rsidRDefault="00606138" w14:paraId="0CBE9424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Pr="00AD1D06" w:rsidR="00606138" w:rsidP="00606138" w:rsidRDefault="00606138" w14:paraId="164C5A45" wp14:textId="77777777">
            <w:pPr>
              <w:rPr>
                <w:rStyle w:val="a9"/>
                <w:rFonts w:hint="eastAsia"/>
                <w:color w:val="auto"/>
              </w:rPr>
            </w:pPr>
            <w:r w:rsidRPr="00AD1D06">
              <w:rPr>
                <w:rStyle w:val="a9"/>
                <w:rFonts w:hint="eastAsia"/>
                <w:color w:val="auto"/>
              </w:rPr>
              <w:t>B01</w:t>
            </w:r>
            <w:r w:rsidRPr="00AD1D06">
              <w:rPr>
                <w:rStyle w:val="a9"/>
                <w:rFonts w:hint="eastAsia"/>
                <w:color w:val="auto"/>
              </w:rPr>
              <w:t>→</w:t>
            </w:r>
            <w:r w:rsidRPr="00AD1D06">
              <w:rPr>
                <w:rStyle w:val="a9"/>
                <w:color w:val="auto"/>
              </w:rPr>
              <w:t>…</w:t>
            </w:r>
          </w:p>
        </w:tc>
      </w:tr>
    </w:tbl>
    <w:p xmlns:wp14="http://schemas.microsoft.com/office/word/2010/wordml" w:rsidR="00606138" w:rsidP="00606138" w:rsidRDefault="00606138" w14:paraId="6A9BAC8F" wp14:textId="77777777"/>
    <w:p xmlns:wp14="http://schemas.microsoft.com/office/word/2010/wordml" w:rsidR="00606138" w:rsidP="00606138" w:rsidRDefault="00606138" w14:paraId="2C28ACFC" wp14:textId="77777777"/>
    <w:p xmlns:wp14="http://schemas.microsoft.com/office/word/2010/wordml" w:rsidR="00606138" w:rsidP="00606138" w:rsidRDefault="00606138" w14:paraId="67525D00" wp14:textId="77777777"/>
    <w:p xmlns:wp14="http://schemas.microsoft.com/office/word/2010/wordml" w:rsidR="00606138" w:rsidP="00606138" w:rsidRDefault="00606138" w14:paraId="02A3EDED" wp14:textId="77777777"/>
    <w:p xmlns:wp14="http://schemas.microsoft.com/office/word/2010/wordml" w:rsidR="00606138" w:rsidP="00606138" w:rsidRDefault="00606138" w14:paraId="63B496E2" wp14:textId="77777777"/>
    <w:p xmlns:wp14="http://schemas.microsoft.com/office/word/2010/wordml" w:rsidR="00606138" w:rsidP="00606138" w:rsidRDefault="00606138" w14:paraId="3A871899" wp14:textId="77777777"/>
    <w:p xmlns:wp14="http://schemas.microsoft.com/office/word/2010/wordml" w:rsidR="00606138" w:rsidP="00606138" w:rsidRDefault="00606138" w14:paraId="2F6D4EFB" wp14:textId="77777777"/>
    <w:p xmlns:wp14="http://schemas.microsoft.com/office/word/2010/wordml" w:rsidR="00606138" w:rsidP="00606138" w:rsidRDefault="00606138" w14:paraId="035A956E" wp14:textId="77777777"/>
    <w:p xmlns:wp14="http://schemas.microsoft.com/office/word/2010/wordml" w:rsidR="00606138" w:rsidP="00606138" w:rsidRDefault="00606138" w14:paraId="7BC35E71" wp14:textId="77777777"/>
    <w:p xmlns:wp14="http://schemas.microsoft.com/office/word/2010/wordml" w:rsidR="00606138" w:rsidP="00606138" w:rsidRDefault="00606138" w14:paraId="264C1A0E" wp14:textId="77777777"/>
    <w:p xmlns:wp14="http://schemas.microsoft.com/office/word/2010/wordml" w:rsidR="00606138" w:rsidP="00606138" w:rsidRDefault="00606138" w14:paraId="3DC20B7F" wp14:textId="77777777"/>
    <w:p xmlns:wp14="http://schemas.microsoft.com/office/word/2010/wordml" w:rsidR="00606138" w:rsidP="00606138" w:rsidRDefault="00606138" w14:paraId="222C0D7E" wp14:textId="77777777"/>
    <w:p xmlns:wp14="http://schemas.microsoft.com/office/word/2010/wordml" w:rsidR="00606138" w:rsidP="00606138" w:rsidRDefault="00606138" w14:paraId="2DE00C70" wp14:textId="77777777"/>
    <w:p xmlns:wp14="http://schemas.microsoft.com/office/word/2010/wordml" w:rsidR="00606138" w:rsidP="00606138" w:rsidRDefault="00606138" w14:paraId="0828AFE0" wp14:textId="77777777"/>
    <w:p xmlns:wp14="http://schemas.microsoft.com/office/word/2010/wordml" w:rsidR="00606138" w:rsidP="00606138" w:rsidRDefault="00606138" w14:paraId="7BBBDB27" wp14:textId="77777777"/>
    <w:p xmlns:wp14="http://schemas.microsoft.com/office/word/2010/wordml" w:rsidR="00606138" w:rsidP="00606138" w:rsidRDefault="00606138" w14:paraId="68285AC0" wp14:textId="77777777"/>
    <w:p xmlns:wp14="http://schemas.microsoft.com/office/word/2010/wordml" w:rsidR="00606138" w:rsidP="00606138" w:rsidRDefault="00606138" w14:paraId="63ED297C" wp14:textId="77777777"/>
    <w:p xmlns:wp14="http://schemas.microsoft.com/office/word/2010/wordml" w:rsidR="00606138" w:rsidP="00606138" w:rsidRDefault="00606138" w14:paraId="700A880C" wp14:textId="77777777"/>
    <w:p xmlns:wp14="http://schemas.microsoft.com/office/word/2010/wordml" w:rsidR="00606138" w:rsidP="00606138" w:rsidRDefault="00606138" w14:paraId="7D962636" wp14:textId="77777777"/>
    <w:p xmlns:wp14="http://schemas.microsoft.com/office/word/2010/wordml" w:rsidR="00606138" w:rsidP="00606138" w:rsidRDefault="00606138" w14:paraId="2A552BBE" wp14:textId="77777777"/>
    <w:p xmlns:wp14="http://schemas.microsoft.com/office/word/2010/wordml" w:rsidR="00606138" w:rsidP="00606138" w:rsidRDefault="00606138" w14:paraId="41558D7E" wp14:textId="77777777"/>
    <w:p xmlns:wp14="http://schemas.microsoft.com/office/word/2010/wordml" w:rsidR="00606138" w:rsidP="00606138" w:rsidRDefault="00606138" w14:paraId="791C0BC8" wp14:textId="77777777"/>
    <w:p xmlns:wp14="http://schemas.microsoft.com/office/word/2010/wordml" w:rsidRPr="00606138" w:rsidR="00606138" w:rsidP="00606138" w:rsidRDefault="00606138" w14:paraId="6109F0E2" wp14:textId="77777777">
      <w:pPr>
        <w:rPr>
          <w:rFonts w:hint="eastAsia"/>
        </w:rPr>
      </w:pPr>
    </w:p>
    <w:p xmlns:wp14="http://schemas.microsoft.com/office/word/2010/wordml" w:rsidR="00457384" w:rsidRDefault="00457384" w14:paraId="660185A1" wp14:textId="77777777">
      <w:pPr>
        <w:pStyle w:val="2"/>
      </w:pPr>
      <w:r>
        <w:rPr>
          <w:rFonts w:hint="eastAsia"/>
        </w:rPr>
        <w:t>사용자 인터페이스 요구사항</w:t>
      </w:r>
    </w:p>
    <w:p xmlns:wp14="http://schemas.microsoft.com/office/word/2010/wordml" w:rsidR="00457384" w:rsidRDefault="00457384" w14:paraId="76DA4ED3" wp14:textId="77777777">
      <w:pPr>
        <w:pStyle w:val="3"/>
        <w:tabs>
          <w:tab w:val="clear" w:pos="1647"/>
          <w:tab w:val="num" w:pos="200"/>
        </w:tabs>
        <w:ind w:left="567"/>
      </w:pPr>
      <w:r>
        <w:rPr>
          <w:rFonts w:hint="eastAsia"/>
        </w:rPr>
        <w:t>화면 목록</w:t>
      </w:r>
    </w:p>
    <w:p xmlns:wp14="http://schemas.microsoft.com/office/word/2010/wordml" w:rsidR="00457384" w:rsidRDefault="00457384" w14:paraId="39C05CC7" wp14:textId="77777777"/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8316"/>
      </w:tblGrid>
      <w:tr xmlns:wp14="http://schemas.microsoft.com/office/word/2010/wordml" w:rsidR="00457384" w14:paraId="287FA9D4" wp14:textId="77777777">
        <w:tc>
          <w:tcPr>
            <w:tcW w:w="8524" w:type="dxa"/>
            <w:shd w:val="clear" w:color="auto" w:fill="auto"/>
          </w:tcPr>
          <w:p w:rsidRPr="00CC4708" w:rsidR="00457384" w:rsidRDefault="00457384" w14:paraId="7078DE06" wp14:textId="77777777">
            <w:pPr>
              <w:rPr>
                <w:rFonts w:hint="eastAsia"/>
                <w:color w:val="4472C4"/>
              </w:rPr>
            </w:pPr>
            <w:r w:rsidRPr="00CC4708">
              <w:rPr>
                <w:rStyle w:val="a9"/>
                <w:rFonts w:hint="eastAsia"/>
                <w:color w:val="4472C4"/>
              </w:rPr>
              <w:t>사용자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bookmarkStart w:name="_Toc447209011" w:id="7"/>
            <w:r w:rsidRPr="00CC4708">
              <w:rPr>
                <w:rStyle w:val="a9"/>
                <w:rFonts w:hint="eastAsia"/>
                <w:color w:val="4472C4"/>
              </w:rPr>
              <w:t>인터페이스에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대한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분석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내</w:t>
            </w:r>
            <w:bookmarkEnd w:id="7"/>
            <w:r w:rsidRPr="00CC4708">
              <w:rPr>
                <w:rStyle w:val="a9"/>
                <w:rFonts w:hint="eastAsia"/>
                <w:color w:val="4472C4"/>
              </w:rPr>
              <w:t>용</w:t>
            </w:r>
            <w:bookmarkStart w:name="_Toc447209012" w:id="8"/>
            <w:r w:rsidRPr="00CC4708">
              <w:rPr>
                <w:rStyle w:val="a9"/>
                <w:rFonts w:hint="eastAsia"/>
                <w:color w:val="4472C4"/>
              </w:rPr>
              <w:t>을</w:t>
            </w:r>
            <w:r w:rsidRPr="00CC4708">
              <w:rPr>
                <w:rStyle w:val="a9"/>
                <w:rFonts w:hint="eastAsia"/>
                <w:color w:val="4472C4"/>
              </w:rPr>
              <w:t xml:space="preserve"> </w:t>
            </w:r>
            <w:r w:rsidRPr="00CC4708">
              <w:rPr>
                <w:rStyle w:val="a9"/>
                <w:rFonts w:hint="eastAsia"/>
                <w:color w:val="4472C4"/>
              </w:rPr>
              <w:t>기술한</w:t>
            </w:r>
            <w:bookmarkEnd w:id="8"/>
            <w:r w:rsidRPr="00CC4708">
              <w:rPr>
                <w:rStyle w:val="a9"/>
                <w:rFonts w:hint="eastAsia"/>
                <w:color w:val="4472C4"/>
              </w:rPr>
              <w:t>다</w:t>
            </w:r>
            <w:r w:rsidRPr="00CC4708">
              <w:rPr>
                <w:rStyle w:val="a9"/>
                <w:rFonts w:hint="eastAsia"/>
                <w:color w:val="4472C4"/>
              </w:rPr>
              <w:t>.</w:t>
            </w:r>
          </w:p>
        </w:tc>
      </w:tr>
    </w:tbl>
    <w:p xmlns:wp14="http://schemas.microsoft.com/office/word/2010/wordml" w:rsidR="00457384" w:rsidRDefault="00457384" w14:paraId="1EF533CB" wp14:textId="77777777"/>
    <w:tbl>
      <w:tblPr>
        <w:tblW w:w="8485" w:type="dxa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xmlns:wp14="http://schemas.microsoft.com/office/word/2010/wordml" w:rsidR="00457384" w:rsidTr="4D4A9660" w14:paraId="5FF39675" wp14:textId="77777777">
        <w:trPr>
          <w:trHeight w:val="727"/>
        </w:trPr>
        <w:tc>
          <w:tcPr>
            <w:tcW w:w="923" w:type="dxa"/>
            <w:shd w:val="clear" w:color="auto" w:fill="CCCCCC"/>
            <w:tcMar/>
            <w:vAlign w:val="center"/>
          </w:tcPr>
          <w:p w:rsidR="00457384" w:rsidRDefault="00457384" w14:paraId="5F31422F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tcMar/>
            <w:vAlign w:val="center"/>
          </w:tcPr>
          <w:p w:rsidR="00457384" w:rsidRDefault="00457384" w14:paraId="4C69551A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tcMar/>
            <w:vAlign w:val="center"/>
          </w:tcPr>
          <w:p w:rsidR="00457384" w:rsidRDefault="00457384" w14:paraId="6C76A532" wp14:textId="77777777">
            <w:pPr>
              <w:pStyle w:val="aa"/>
            </w:pPr>
            <w:r>
              <w:rPr>
                <w:rFonts w:hint="eastAsia"/>
              </w:rPr>
              <w:t xml:space="preserve">관련 </w:t>
            </w:r>
          </w:p>
          <w:p w:rsidR="00457384" w:rsidRDefault="00457384" w14:paraId="175FF5A3" wp14:textId="77777777">
            <w:pPr>
              <w:pStyle w:val="aa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tcMar/>
            <w:vAlign w:val="center"/>
          </w:tcPr>
          <w:p w:rsidR="00457384" w:rsidRDefault="00457384" w14:paraId="5B28973B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xmlns:wp14="http://schemas.microsoft.com/office/word/2010/wordml" w:rsidRPr="00F26ACD" w:rsidR="00457384" w:rsidTr="4D4A9660" w14:paraId="5028CFAE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457384" w:rsidRDefault="00457384" w14:paraId="3A5BB67F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SC001</w:t>
            </w:r>
          </w:p>
        </w:tc>
        <w:tc>
          <w:tcPr>
            <w:tcW w:w="1275" w:type="dxa"/>
            <w:shd w:val="clear" w:color="auto" w:fill="auto"/>
            <w:tcMar/>
          </w:tcPr>
          <w:p w:rsidRPr="00F26ACD" w:rsidR="00457384" w:rsidRDefault="00F26ACD" w14:paraId="018998FA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F26ACD">
              <w:rPr>
                <w:rStyle w:val="a9"/>
                <w:rFonts w:hint="eastAsia"/>
                <w:color w:val="auto"/>
              </w:rPr>
              <w:t>로그인</w:t>
            </w:r>
            <w:r w:rsidRPr="00F26ACD">
              <w:rPr>
                <w:rStyle w:val="a9"/>
                <w:rFonts w:hint="eastAsia"/>
                <w:color w:val="auto"/>
              </w:rPr>
              <w:t xml:space="preserve"> </w:t>
            </w:r>
            <w:r w:rsidRPr="00F26ACD">
              <w:rPr>
                <w:rStyle w:val="a9"/>
                <w:rFonts w:hint="eastAsia"/>
                <w:color w:val="auto"/>
              </w:rPr>
              <w:t>및</w:t>
            </w:r>
            <w:r w:rsidRPr="00F26ACD">
              <w:rPr>
                <w:rStyle w:val="a9"/>
                <w:rFonts w:hint="eastAsia"/>
                <w:color w:val="auto"/>
              </w:rPr>
              <w:t xml:space="preserve"> </w:t>
            </w:r>
            <w:r w:rsidRPr="00F26ACD">
              <w:rPr>
                <w:rStyle w:val="a9"/>
                <w:rFonts w:hint="eastAsia"/>
                <w:color w:val="auto"/>
              </w:rPr>
              <w:t>회원가입</w:t>
            </w:r>
          </w:p>
        </w:tc>
        <w:tc>
          <w:tcPr>
            <w:tcW w:w="1560" w:type="dxa"/>
            <w:shd w:val="clear" w:color="auto" w:fill="auto"/>
            <w:tcMar/>
          </w:tcPr>
          <w:p w:rsidR="00457384" w:rsidRDefault="00457384" w14:paraId="775E3194" wp14:textId="77777777">
            <w:pPr>
              <w:jc w:val="center"/>
              <w:rPr>
                <w:rStyle w:val="a9"/>
                <w:color w:val="auto"/>
              </w:rPr>
            </w:pPr>
            <w:r w:rsidRPr="00F26ACD">
              <w:rPr>
                <w:rStyle w:val="a9"/>
                <w:rFonts w:hint="eastAsia"/>
                <w:color w:val="auto"/>
              </w:rPr>
              <w:t>UC0</w:t>
            </w:r>
            <w:r w:rsidR="0023276C">
              <w:rPr>
                <w:rStyle w:val="a9"/>
                <w:color w:val="auto"/>
              </w:rPr>
              <w:t>11</w:t>
            </w:r>
          </w:p>
          <w:p w:rsidRPr="00F26ACD" w:rsidR="0023276C" w:rsidRDefault="0023276C" w14:paraId="2DC3D954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U</w:t>
            </w:r>
            <w:r>
              <w:rPr>
                <w:rStyle w:val="a9"/>
                <w:color w:val="auto"/>
              </w:rPr>
              <w:t>C012</w:t>
            </w:r>
          </w:p>
        </w:tc>
        <w:tc>
          <w:tcPr>
            <w:tcW w:w="4727" w:type="dxa"/>
            <w:shd w:val="clear" w:color="auto" w:fill="auto"/>
            <w:tcMar/>
          </w:tcPr>
          <w:p w:rsidRPr="00F26ACD" w:rsidR="00457384" w:rsidRDefault="00E669BA" w14:paraId="23180F06" wp14:textId="77777777">
            <w:pPr>
              <w:jc w:val="left"/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로그인</w:t>
            </w:r>
            <w:r>
              <w:rPr>
                <w:rStyle w:val="a9"/>
                <w:rFonts w:hint="eastAsia"/>
                <w:color w:val="auto"/>
              </w:rPr>
              <w:t>,</w:t>
            </w:r>
            <w:r>
              <w:rPr>
                <w:rStyle w:val="a9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회원가입을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할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있다</w:t>
            </w:r>
            <w:r>
              <w:rPr>
                <w:rStyle w:val="a9"/>
                <w:rFonts w:hint="eastAsia"/>
                <w:color w:val="auto"/>
              </w:rPr>
              <w:t>.</w:t>
            </w:r>
            <w:r>
              <w:rPr>
                <w:rStyle w:val="a9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우측의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로고를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클릭하면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로그인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없이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메인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화면으로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들어갈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수</w:t>
            </w:r>
            <w:r>
              <w:rPr>
                <w:rStyle w:val="a9"/>
                <w:rFonts w:hint="eastAsia"/>
                <w:color w:val="auto"/>
              </w:rPr>
              <w:t xml:space="preserve"> </w:t>
            </w:r>
            <w:r>
              <w:rPr>
                <w:rStyle w:val="a9"/>
                <w:rFonts w:hint="eastAsia"/>
                <w:color w:val="auto"/>
              </w:rPr>
              <w:t>있다</w:t>
            </w:r>
            <w:r>
              <w:rPr>
                <w:rStyle w:val="a9"/>
                <w:rFonts w:hint="eastAsia"/>
                <w:color w:val="auto"/>
              </w:rPr>
              <w:t>.</w:t>
            </w:r>
          </w:p>
        </w:tc>
      </w:tr>
      <w:tr xmlns:wp14="http://schemas.microsoft.com/office/word/2010/wordml" w:rsidRPr="00F26ACD" w:rsidR="00457384" w:rsidTr="4D4A9660" w14:paraId="5E5F0560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457384" w:rsidRDefault="003F334C" w14:paraId="1C38E90E" wp14:textId="77777777">
            <w:pPr>
              <w:jc w:val="center"/>
              <w:rPr>
                <w:rFonts w:hint="eastAsia" w:ascii="Dotum" w:hAnsi="Dotum" w:eastAsia="Dotum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 w:rsidR="0023276C">
              <w:rPr>
                <w:rStyle w:val="a9"/>
                <w:color w:val="auto"/>
              </w:rPr>
              <w:t>2</w:t>
            </w:r>
          </w:p>
        </w:tc>
        <w:tc>
          <w:tcPr>
            <w:tcW w:w="1275" w:type="dxa"/>
            <w:shd w:val="clear" w:color="auto" w:fill="auto"/>
            <w:tcMar/>
          </w:tcPr>
          <w:p w:rsidRPr="00F26ACD" w:rsidR="00457384" w:rsidRDefault="0033001B" w14:paraId="4729A78F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메인 화면</w:t>
            </w:r>
          </w:p>
        </w:tc>
        <w:tc>
          <w:tcPr>
            <w:tcW w:w="1560" w:type="dxa"/>
            <w:shd w:val="clear" w:color="auto" w:fill="auto"/>
            <w:tcMar/>
          </w:tcPr>
          <w:p w:rsidRPr="00F26ACD" w:rsidR="00457384" w:rsidRDefault="0023276C" w14:paraId="167ACF4C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31</w:t>
            </w:r>
          </w:p>
        </w:tc>
        <w:tc>
          <w:tcPr>
            <w:tcW w:w="4727" w:type="dxa"/>
            <w:shd w:val="clear" w:color="auto" w:fill="auto"/>
            <w:tcMar/>
          </w:tcPr>
          <w:p w:rsidRPr="00F26ACD" w:rsidR="00457384" w:rsidRDefault="00E669BA" w14:paraId="10CDE479" wp14:textId="77777777">
            <w:pPr>
              <w:jc w:val="left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메인 화면에서 지도/마이페이지/산책로 추천/검색/강아지 찾기 등을 볼 수 있다.</w:t>
            </w:r>
          </w:p>
        </w:tc>
      </w:tr>
      <w:tr xmlns:wp14="http://schemas.microsoft.com/office/word/2010/wordml" w:rsidRPr="00F26ACD" w:rsidR="0023276C" w:rsidTr="4D4A9660" w14:paraId="3E505CA9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23276C" w:rsidRDefault="0023276C" w14:paraId="59A316E7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3</w:t>
            </w:r>
          </w:p>
        </w:tc>
        <w:tc>
          <w:tcPr>
            <w:tcW w:w="1275" w:type="dxa"/>
            <w:shd w:val="clear" w:color="auto" w:fill="auto"/>
            <w:tcMar/>
          </w:tcPr>
          <w:p w:rsidR="0023276C" w:rsidRDefault="0023276C" w14:paraId="1AB51D6F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주변 산책로</w:t>
            </w:r>
          </w:p>
        </w:tc>
        <w:tc>
          <w:tcPr>
            <w:tcW w:w="1560" w:type="dxa"/>
            <w:shd w:val="clear" w:color="auto" w:fill="auto"/>
            <w:tcMar/>
          </w:tcPr>
          <w:p w:rsidR="0023276C" w:rsidRDefault="0023276C" w14:paraId="5B10234B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31</w:t>
            </w:r>
          </w:p>
          <w:p w:rsidRPr="00450521" w:rsidR="0023276C" w:rsidRDefault="0023276C" w14:paraId="1F7E0523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61</w:t>
            </w:r>
          </w:p>
        </w:tc>
        <w:tc>
          <w:tcPr>
            <w:tcW w:w="4727" w:type="dxa"/>
            <w:shd w:val="clear" w:color="auto" w:fill="auto"/>
            <w:tcMar/>
          </w:tcPr>
          <w:p w:rsidR="0023276C" w:rsidRDefault="0023276C" w14:paraId="522CB6D2" wp14:textId="77777777">
            <w:pPr>
              <w:jc w:val="left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주변 산책로 목록을 보여준다.</w:t>
            </w:r>
          </w:p>
        </w:tc>
      </w:tr>
      <w:tr xmlns:wp14="http://schemas.microsoft.com/office/word/2010/wordml" w:rsidRPr="00F26ACD" w:rsidR="00457384" w:rsidTr="4D4A9660" w14:paraId="6BC5A843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457384" w:rsidRDefault="0033001B" w14:paraId="5CFDAC49" wp14:textId="77777777">
            <w:pPr>
              <w:jc w:val="center"/>
              <w:rPr>
                <w:rFonts w:hint="eastAsia" w:ascii="Dotum" w:hAnsi="Dotum" w:eastAsia="Dotum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 w:rsidR="0023276C">
              <w:rPr>
                <w:rStyle w:val="a9"/>
                <w:color w:val="auto"/>
              </w:rPr>
              <w:t>4</w:t>
            </w:r>
          </w:p>
        </w:tc>
        <w:tc>
          <w:tcPr>
            <w:tcW w:w="1275" w:type="dxa"/>
            <w:shd w:val="clear" w:color="auto" w:fill="auto"/>
            <w:tcMar/>
          </w:tcPr>
          <w:p w:rsidRPr="00F26ACD" w:rsidR="00457384" w:rsidRDefault="0033001B" w14:paraId="552ABB5A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검색 화면</w:t>
            </w:r>
          </w:p>
        </w:tc>
        <w:tc>
          <w:tcPr>
            <w:tcW w:w="1560" w:type="dxa"/>
            <w:shd w:val="clear" w:color="auto" w:fill="auto"/>
            <w:tcMar/>
          </w:tcPr>
          <w:p w:rsidR="00457384" w:rsidRDefault="0023276C" w14:paraId="379E98CB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41</w:t>
            </w:r>
          </w:p>
          <w:p w:rsidRPr="0023276C" w:rsidR="0023276C" w:rsidP="0023276C" w:rsidRDefault="0023276C" w14:paraId="1B478850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61</w:t>
            </w:r>
          </w:p>
        </w:tc>
        <w:tc>
          <w:tcPr>
            <w:tcW w:w="4727" w:type="dxa"/>
            <w:shd w:val="clear" w:color="auto" w:fill="auto"/>
            <w:tcMar/>
          </w:tcPr>
          <w:p w:rsidRPr="00F26ACD" w:rsidR="00457384" w:rsidRDefault="00E669BA" w14:paraId="1576E876" wp14:textId="77777777">
            <w:pPr>
              <w:jc w:val="left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키워드로 산책로를 검색할 수 있다.</w:t>
            </w:r>
          </w:p>
        </w:tc>
      </w:tr>
      <w:tr xmlns:wp14="http://schemas.microsoft.com/office/word/2010/wordml" w:rsidRPr="00F26ACD" w:rsidR="0023276C" w:rsidTr="4D4A9660" w14:paraId="70CD4137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23276C" w:rsidRDefault="0023276C" w14:paraId="285219D4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5</w:t>
            </w:r>
          </w:p>
        </w:tc>
        <w:tc>
          <w:tcPr>
            <w:tcW w:w="1275" w:type="dxa"/>
            <w:shd w:val="clear" w:color="auto" w:fill="auto"/>
            <w:tcMar/>
          </w:tcPr>
          <w:p w:rsidR="0023276C" w:rsidRDefault="0023276C" w14:paraId="36B9CF86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산책로 상세</w:t>
            </w:r>
          </w:p>
        </w:tc>
        <w:tc>
          <w:tcPr>
            <w:tcW w:w="1560" w:type="dxa"/>
            <w:shd w:val="clear" w:color="auto" w:fill="auto"/>
            <w:tcMar/>
          </w:tcPr>
          <w:p w:rsidR="0023276C" w:rsidRDefault="0023276C" w14:paraId="4DEE634F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51</w:t>
            </w:r>
          </w:p>
          <w:p w:rsidR="0023276C" w:rsidRDefault="0023276C" w14:paraId="12F0CB4C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52</w:t>
            </w:r>
          </w:p>
          <w:p w:rsidRPr="00450521" w:rsidR="0023276C" w:rsidP="0023276C" w:rsidRDefault="0023276C" w14:paraId="1891F971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61</w:t>
            </w:r>
          </w:p>
        </w:tc>
        <w:tc>
          <w:tcPr>
            <w:tcW w:w="4727" w:type="dxa"/>
            <w:shd w:val="clear" w:color="auto" w:fill="auto"/>
            <w:tcMar/>
          </w:tcPr>
          <w:p w:rsidR="0023276C" w:rsidRDefault="0023276C" w14:paraId="0D346E16" wp14:textId="77777777">
            <w:pPr>
              <w:jc w:val="left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산책로 후기 페이지.</w:t>
            </w:r>
            <w:r>
              <w:rPr>
                <w:rFonts w:ascii="Dotum" w:hAnsi="Dotum" w:eastAsia="Dotum"/>
              </w:rPr>
              <w:t xml:space="preserve"> </w:t>
            </w:r>
            <w:r>
              <w:rPr>
                <w:rFonts w:hint="eastAsia" w:ascii="Dotum" w:hAnsi="Dotum" w:eastAsia="Dotum"/>
              </w:rPr>
              <w:t>팝업으로 상세한 후기 및 정보를 남길 수 있다.</w:t>
            </w:r>
          </w:p>
        </w:tc>
      </w:tr>
      <w:tr xmlns:wp14="http://schemas.microsoft.com/office/word/2010/wordml" w:rsidRPr="00F26ACD" w:rsidR="00457384" w:rsidTr="4D4A9660" w14:paraId="179920F8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457384" w:rsidRDefault="0033001B" w14:paraId="2A36C875" wp14:textId="77777777">
            <w:pPr>
              <w:jc w:val="center"/>
              <w:rPr>
                <w:rFonts w:hint="eastAsia" w:ascii="Dotum" w:hAnsi="Dotum" w:eastAsia="Dotum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 w:rsidR="0023276C">
              <w:rPr>
                <w:rStyle w:val="a9"/>
                <w:color w:val="auto"/>
              </w:rPr>
              <w:t>6</w:t>
            </w:r>
          </w:p>
        </w:tc>
        <w:tc>
          <w:tcPr>
            <w:tcW w:w="1275" w:type="dxa"/>
            <w:shd w:val="clear" w:color="auto" w:fill="auto"/>
            <w:tcMar/>
          </w:tcPr>
          <w:p w:rsidRPr="00F26ACD" w:rsidR="00457384" w:rsidRDefault="00E669BA" w14:paraId="49D70E87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강아지 친구 찾기</w:t>
            </w:r>
          </w:p>
        </w:tc>
        <w:tc>
          <w:tcPr>
            <w:tcW w:w="1560" w:type="dxa"/>
            <w:shd w:val="clear" w:color="auto" w:fill="auto"/>
            <w:tcMar/>
          </w:tcPr>
          <w:p w:rsidRPr="00F26ACD" w:rsidR="00457384" w:rsidRDefault="0023276C" w14:paraId="0AAF256E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71</w:t>
            </w:r>
          </w:p>
        </w:tc>
        <w:tc>
          <w:tcPr>
            <w:tcW w:w="4727" w:type="dxa"/>
            <w:shd w:val="clear" w:color="auto" w:fill="auto"/>
            <w:tcMar/>
          </w:tcPr>
          <w:p w:rsidRPr="00F26ACD" w:rsidR="00457384" w:rsidRDefault="00E669BA" w14:paraId="64D4DBDD" wp14:textId="77777777">
            <w:pPr>
              <w:jc w:val="left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강아지 산책</w:t>
            </w:r>
          </w:p>
        </w:tc>
      </w:tr>
      <w:tr xmlns:wp14="http://schemas.microsoft.com/office/word/2010/wordml" w:rsidRPr="00F26ACD" w:rsidR="0023276C" w:rsidTr="4D4A9660" w14:paraId="73F2919B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23276C" w:rsidRDefault="0023276C" w14:paraId="3F314B9E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7</w:t>
            </w:r>
          </w:p>
        </w:tc>
        <w:tc>
          <w:tcPr>
            <w:tcW w:w="1275" w:type="dxa"/>
            <w:shd w:val="clear" w:color="auto" w:fill="auto"/>
            <w:tcMar/>
          </w:tcPr>
          <w:p w:rsidR="0023276C" w:rsidRDefault="0023276C" w14:paraId="010682AA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채팅</w:t>
            </w:r>
          </w:p>
        </w:tc>
        <w:tc>
          <w:tcPr>
            <w:tcW w:w="1560" w:type="dxa"/>
            <w:shd w:val="clear" w:color="auto" w:fill="auto"/>
            <w:tcMar/>
          </w:tcPr>
          <w:p w:rsidR="0023276C" w:rsidRDefault="0023276C" w14:paraId="6F1F1964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72</w:t>
            </w:r>
          </w:p>
          <w:p w:rsidRPr="00450521" w:rsidR="0023276C" w:rsidRDefault="0023276C" w14:paraId="77FAF16E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73</w:t>
            </w:r>
          </w:p>
        </w:tc>
        <w:tc>
          <w:tcPr>
            <w:tcW w:w="4727" w:type="dxa"/>
            <w:shd w:val="clear" w:color="auto" w:fill="auto"/>
            <w:tcMar/>
          </w:tcPr>
          <w:p w:rsidR="0023276C" w:rsidRDefault="0023276C" w14:paraId="22E2EB0F" wp14:textId="77777777">
            <w:pPr>
              <w:jc w:val="left"/>
              <w:rPr>
                <w:rFonts w:hint="eastAsia" w:ascii="Dotum" w:hAnsi="Dotum" w:eastAsia="Dotum"/>
              </w:rPr>
            </w:pPr>
          </w:p>
        </w:tc>
      </w:tr>
      <w:tr xmlns:wp14="http://schemas.microsoft.com/office/word/2010/wordml" w:rsidRPr="00F26ACD" w:rsidR="0023276C" w:rsidTr="4D4A9660" w14:paraId="67C3A5F1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23276C" w:rsidRDefault="0023276C" w14:paraId="61A79F78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8</w:t>
            </w:r>
          </w:p>
        </w:tc>
        <w:tc>
          <w:tcPr>
            <w:tcW w:w="1275" w:type="dxa"/>
            <w:shd w:val="clear" w:color="auto" w:fill="auto"/>
            <w:tcMar/>
          </w:tcPr>
          <w:p w:rsidR="0023276C" w:rsidRDefault="0023276C" w14:paraId="7B9F6461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산책 사용자 정보</w:t>
            </w:r>
          </w:p>
        </w:tc>
        <w:tc>
          <w:tcPr>
            <w:tcW w:w="1560" w:type="dxa"/>
            <w:shd w:val="clear" w:color="auto" w:fill="auto"/>
            <w:tcMar/>
          </w:tcPr>
          <w:p w:rsidR="0023276C" w:rsidRDefault="0023276C" w14:paraId="5C3B715C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74</w:t>
            </w:r>
          </w:p>
          <w:p w:rsidRPr="00450521" w:rsidR="0023276C" w:rsidRDefault="0023276C" w14:paraId="2AE7C358" wp14:textId="77777777">
            <w:pPr>
              <w:jc w:val="center"/>
              <w:rPr>
                <w:rStyle w:val="a9"/>
                <w:rFonts w:hint="eastAsia"/>
                <w:color w:val="000000"/>
              </w:rPr>
            </w:pPr>
            <w:r>
              <w:rPr>
                <w:rStyle w:val="a9"/>
                <w:rFonts w:hint="eastAsia"/>
                <w:color w:val="000000"/>
              </w:rPr>
              <w:t>U</w:t>
            </w:r>
            <w:r>
              <w:rPr>
                <w:rStyle w:val="a9"/>
                <w:color w:val="000000"/>
              </w:rPr>
              <w:t>C075</w:t>
            </w:r>
          </w:p>
        </w:tc>
        <w:tc>
          <w:tcPr>
            <w:tcW w:w="4727" w:type="dxa"/>
            <w:shd w:val="clear" w:color="auto" w:fill="auto"/>
            <w:tcMar/>
          </w:tcPr>
          <w:p w:rsidR="0023276C" w:rsidRDefault="0023276C" w14:paraId="5F1A1ADB" wp14:textId="77777777">
            <w:pPr>
              <w:jc w:val="left"/>
              <w:rPr>
                <w:rFonts w:hint="eastAsia" w:ascii="Dotum" w:hAnsi="Dotum" w:eastAsia="Dotum"/>
              </w:rPr>
            </w:pPr>
          </w:p>
        </w:tc>
      </w:tr>
      <w:tr xmlns:wp14="http://schemas.microsoft.com/office/word/2010/wordml" w:rsidRPr="00F26ACD" w:rsidR="00457384" w:rsidTr="4D4A9660" w14:paraId="36F01945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457384" w:rsidRDefault="0033001B" w14:paraId="7B330F29" wp14:textId="77777777">
            <w:pPr>
              <w:jc w:val="center"/>
              <w:rPr>
                <w:rFonts w:hint="eastAsia" w:ascii="Dotum" w:hAnsi="Dotum" w:eastAsia="Dotum"/>
              </w:rPr>
            </w:pPr>
            <w:r w:rsidRPr="00F26ACD">
              <w:rPr>
                <w:rStyle w:val="a9"/>
                <w:rFonts w:hint="eastAsia"/>
                <w:color w:val="auto"/>
              </w:rPr>
              <w:t>SC00</w:t>
            </w:r>
            <w:r w:rsidR="0023276C">
              <w:rPr>
                <w:rStyle w:val="a9"/>
                <w:color w:val="auto"/>
              </w:rPr>
              <w:t>9</w:t>
            </w:r>
          </w:p>
        </w:tc>
        <w:tc>
          <w:tcPr>
            <w:tcW w:w="1275" w:type="dxa"/>
            <w:shd w:val="clear" w:color="auto" w:fill="auto"/>
            <w:tcMar/>
          </w:tcPr>
          <w:p w:rsidRPr="00F26ACD" w:rsidR="00457384" w:rsidRDefault="0023276C" w14:paraId="7A3290B0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마이페이지</w:t>
            </w:r>
          </w:p>
        </w:tc>
        <w:tc>
          <w:tcPr>
            <w:tcW w:w="1560" w:type="dxa"/>
            <w:shd w:val="clear" w:color="auto" w:fill="auto"/>
            <w:tcMar/>
          </w:tcPr>
          <w:p w:rsidR="0023276C" w:rsidRDefault="0023276C" w14:paraId="1218E71E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61</w:t>
            </w:r>
          </w:p>
          <w:p w:rsidRPr="00F26ACD" w:rsidR="00457384" w:rsidRDefault="0023276C" w14:paraId="52B80E32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73</w:t>
            </w:r>
          </w:p>
        </w:tc>
        <w:tc>
          <w:tcPr>
            <w:tcW w:w="4727" w:type="dxa"/>
            <w:shd w:val="clear" w:color="auto" w:fill="auto"/>
            <w:tcMar/>
          </w:tcPr>
          <w:p w:rsidRPr="00F26ACD" w:rsidR="00457384" w:rsidRDefault="0023276C" w14:paraId="3EB62181" wp14:textId="12E11251">
            <w:pPr>
              <w:jc w:val="left"/>
              <w:rPr>
                <w:rFonts w:ascii="Dotum" w:hAnsi="Dotum" w:eastAsia="Dotum"/>
              </w:rPr>
            </w:pPr>
            <w:r w:rsidRPr="4D4A9660" w:rsidR="0023276C">
              <w:rPr>
                <w:rFonts w:ascii="Dotum" w:hAnsi="Dotum" w:eastAsia="Dotum"/>
              </w:rPr>
              <w:t>산책로그,</w:t>
            </w:r>
            <w:r w:rsidRPr="4D4A9660" w:rsidR="0023276C">
              <w:rPr>
                <w:rFonts w:ascii="Dotum" w:hAnsi="Dotum" w:eastAsia="Dotum"/>
              </w:rPr>
              <w:t xml:space="preserve"> </w:t>
            </w:r>
            <w:r w:rsidRPr="4D4A9660" w:rsidR="0023276C">
              <w:rPr>
                <w:rFonts w:ascii="Dotum" w:hAnsi="Dotum" w:eastAsia="Dotum"/>
              </w:rPr>
              <w:t>나만의 산책로,</w:t>
            </w:r>
            <w:r w:rsidRPr="4D4A9660" w:rsidR="0023276C">
              <w:rPr>
                <w:rFonts w:ascii="Dotum" w:hAnsi="Dotum" w:eastAsia="Dotum"/>
              </w:rPr>
              <w:t xml:space="preserve"> </w:t>
            </w:r>
            <w:r w:rsidRPr="4D4A9660" w:rsidR="0023276C">
              <w:rPr>
                <w:rFonts w:ascii="Dotum" w:hAnsi="Dotum" w:eastAsia="Dotum"/>
              </w:rPr>
              <w:t>설정</w:t>
            </w:r>
            <w:r w:rsidRPr="4D4A9660" w:rsidR="0F9E4F91">
              <w:rPr>
                <w:rFonts w:ascii="Dotum" w:hAnsi="Dotum" w:eastAsia="Dotum"/>
              </w:rPr>
              <w:t xml:space="preserve"> </w:t>
            </w:r>
            <w:r w:rsidRPr="4D4A9660" w:rsidR="0023276C">
              <w:rPr>
                <w:rFonts w:ascii="Dotum" w:hAnsi="Dotum" w:eastAsia="Dotum"/>
              </w:rPr>
              <w:t>등을</w:t>
            </w:r>
            <w:r w:rsidRPr="4D4A9660" w:rsidR="0023276C">
              <w:rPr>
                <w:rFonts w:ascii="Dotum" w:hAnsi="Dotum" w:eastAsia="Dotum"/>
              </w:rPr>
              <w:t xml:space="preserve"> 볼 수 있는 페이지</w:t>
            </w:r>
          </w:p>
        </w:tc>
      </w:tr>
      <w:tr xmlns:wp14="http://schemas.microsoft.com/office/word/2010/wordml" w:rsidRPr="00F26ACD" w:rsidR="00457384" w:rsidTr="4D4A9660" w14:paraId="055CA137" wp14:textId="77777777">
        <w:trPr>
          <w:trHeight w:val="356"/>
        </w:trPr>
        <w:tc>
          <w:tcPr>
            <w:tcW w:w="923" w:type="dxa"/>
            <w:shd w:val="clear" w:color="auto" w:fill="auto"/>
            <w:tcMar/>
          </w:tcPr>
          <w:p w:rsidRPr="00F26ACD" w:rsidR="00457384" w:rsidRDefault="0033001B" w14:paraId="62FADE63" wp14:textId="77777777">
            <w:pPr>
              <w:jc w:val="center"/>
              <w:rPr>
                <w:rFonts w:hint="eastAsia" w:ascii="Dotum" w:hAnsi="Dotum" w:eastAsia="Dotum"/>
              </w:rPr>
            </w:pPr>
            <w:r w:rsidRPr="00F26ACD">
              <w:rPr>
                <w:rStyle w:val="a9"/>
                <w:rFonts w:hint="eastAsia"/>
                <w:color w:val="auto"/>
              </w:rPr>
              <w:t>SC0</w:t>
            </w:r>
            <w:r w:rsidR="0023276C">
              <w:rPr>
                <w:rStyle w:val="a9"/>
                <w:color w:val="auto"/>
              </w:rPr>
              <w:t>10</w:t>
            </w:r>
          </w:p>
        </w:tc>
        <w:tc>
          <w:tcPr>
            <w:tcW w:w="1275" w:type="dxa"/>
            <w:shd w:val="clear" w:color="auto" w:fill="auto"/>
            <w:tcMar/>
          </w:tcPr>
          <w:p w:rsidRPr="00F26ACD" w:rsidR="00457384" w:rsidRDefault="0023276C" w14:paraId="17B7C01F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프로필 등록/수정</w:t>
            </w:r>
          </w:p>
        </w:tc>
        <w:tc>
          <w:tcPr>
            <w:tcW w:w="1560" w:type="dxa"/>
            <w:shd w:val="clear" w:color="auto" w:fill="auto"/>
            <w:tcMar/>
          </w:tcPr>
          <w:p w:rsidR="00457384" w:rsidRDefault="0023276C" w14:paraId="7E02EDE6" wp14:textId="77777777">
            <w:pPr>
              <w:jc w:val="center"/>
              <w:rPr>
                <w:rStyle w:val="a9"/>
                <w:color w:val="000000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21</w:t>
            </w:r>
          </w:p>
          <w:p w:rsidRPr="00F26ACD" w:rsidR="0023276C" w:rsidRDefault="0023276C" w14:paraId="11C0E9E4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Pr="00450521">
              <w:rPr>
                <w:rStyle w:val="a9"/>
                <w:rFonts w:hint="eastAsia"/>
                <w:color w:val="000000"/>
              </w:rPr>
              <w:t>UC0</w:t>
            </w:r>
            <w:r>
              <w:rPr>
                <w:rStyle w:val="a9"/>
                <w:color w:val="000000"/>
              </w:rPr>
              <w:t>22</w:t>
            </w:r>
          </w:p>
        </w:tc>
        <w:tc>
          <w:tcPr>
            <w:tcW w:w="4727" w:type="dxa"/>
            <w:shd w:val="clear" w:color="auto" w:fill="auto"/>
            <w:tcMar/>
          </w:tcPr>
          <w:p w:rsidRPr="00F26ACD" w:rsidR="00457384" w:rsidRDefault="00457384" w14:paraId="6D013848" wp14:textId="77777777">
            <w:pPr>
              <w:jc w:val="left"/>
              <w:rPr>
                <w:rFonts w:hint="eastAsia" w:ascii="Dotum" w:hAnsi="Dotum" w:eastAsia="Dotum"/>
              </w:rPr>
            </w:pPr>
          </w:p>
        </w:tc>
      </w:tr>
      <w:tr xmlns:wp14="http://schemas.microsoft.com/office/word/2010/wordml" w:rsidRPr="00F26ACD" w:rsidR="00457384" w:rsidTr="4D4A9660" w14:paraId="0D9C5406" wp14:textId="77777777">
        <w:trPr>
          <w:trHeight w:val="372"/>
        </w:trPr>
        <w:tc>
          <w:tcPr>
            <w:tcW w:w="923" w:type="dxa"/>
            <w:shd w:val="clear" w:color="auto" w:fill="auto"/>
            <w:tcMar/>
          </w:tcPr>
          <w:p w:rsidRPr="00F26ACD" w:rsidR="00457384" w:rsidP="0023276C" w:rsidRDefault="00117570" w14:paraId="5FCA9566" wp14:textId="77777777">
            <w:pPr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>S</w:t>
            </w:r>
            <w:r>
              <w:rPr>
                <w:rFonts w:ascii="Dotum" w:hAnsi="Dotum" w:eastAsia="Dotum"/>
              </w:rPr>
              <w:t>C01</w:t>
            </w:r>
            <w:r w:rsidR="000C31BE">
              <w:rPr>
                <w:rFonts w:ascii="Dotum" w:hAnsi="Dotum" w:eastAsia="Dotum"/>
              </w:rPr>
              <w:t>1</w:t>
            </w:r>
          </w:p>
        </w:tc>
        <w:tc>
          <w:tcPr>
            <w:tcW w:w="1275" w:type="dxa"/>
            <w:shd w:val="clear" w:color="auto" w:fill="auto"/>
            <w:tcMar/>
          </w:tcPr>
          <w:p w:rsidRPr="00F26ACD" w:rsidR="00457384" w:rsidRDefault="00117570" w14:paraId="5BB8A480" wp14:textId="77777777">
            <w:pPr>
              <w:jc w:val="center"/>
              <w:rPr>
                <w:rFonts w:hint="eastAsia" w:ascii="Dotum" w:hAnsi="Dotum" w:eastAsia="Dotum"/>
              </w:rPr>
            </w:pPr>
            <w:r>
              <w:rPr>
                <w:rFonts w:hint="eastAsia" w:ascii="Dotum" w:hAnsi="Dotum" w:eastAsia="Dotum"/>
              </w:rPr>
              <w:t xml:space="preserve">산책이용자 </w:t>
            </w:r>
            <w:r w:rsidR="000C31BE">
              <w:rPr>
                <w:rFonts w:hint="eastAsia" w:ascii="Dotum" w:hAnsi="Dotum" w:eastAsia="Dotum"/>
              </w:rPr>
              <w:t>분석</w:t>
            </w:r>
          </w:p>
        </w:tc>
        <w:tc>
          <w:tcPr>
            <w:tcW w:w="1560" w:type="dxa"/>
            <w:shd w:val="clear" w:color="auto" w:fill="auto"/>
            <w:tcMar/>
          </w:tcPr>
          <w:p w:rsidRPr="00F26ACD" w:rsidR="00457384" w:rsidRDefault="00457384" w14:paraId="104D497C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  <w:tc>
          <w:tcPr>
            <w:tcW w:w="4727" w:type="dxa"/>
            <w:shd w:val="clear" w:color="auto" w:fill="auto"/>
            <w:tcMar/>
          </w:tcPr>
          <w:p w:rsidRPr="00F26ACD" w:rsidR="00457384" w:rsidRDefault="00457384" w14:paraId="2C344184" wp14:textId="77777777">
            <w:pPr>
              <w:jc w:val="left"/>
              <w:rPr>
                <w:rFonts w:hint="eastAsia" w:ascii="Dotum" w:hAnsi="Dotum" w:eastAsia="Dotum"/>
              </w:rPr>
            </w:pPr>
          </w:p>
        </w:tc>
      </w:tr>
    </w:tbl>
    <w:p xmlns:wp14="http://schemas.microsoft.com/office/word/2010/wordml" w:rsidRPr="00F26ACD" w:rsidR="00457384" w:rsidRDefault="00457384" w14:paraId="13AA0B87" wp14:textId="77777777"/>
    <w:p xmlns:wp14="http://schemas.microsoft.com/office/word/2010/wordml" w:rsidRPr="00F26ACD" w:rsidR="00457384" w:rsidRDefault="00457384" w14:paraId="0E474E68" wp14:textId="77777777">
      <w:r w:rsidRPr="00F26ACD">
        <w:br w:type="page"/>
      </w:r>
    </w:p>
    <w:p xmlns:wp14="http://schemas.microsoft.com/office/word/2010/wordml" w:rsidR="00457384" w:rsidRDefault="00457384" w14:paraId="6799EB78" wp14:textId="77777777">
      <w:pPr>
        <w:pStyle w:val="3"/>
        <w:tabs>
          <w:tab w:val="clear" w:pos="1647"/>
          <w:tab w:val="num" w:pos="200"/>
        </w:tabs>
        <w:ind w:left="567"/>
      </w:pPr>
      <w:r>
        <w:rPr>
          <w:rFonts w:hint="eastAsia"/>
        </w:rPr>
        <w:t>화면 기술</w:t>
      </w:r>
      <w:r w:rsidR="0023276C">
        <w:rPr>
          <w:rFonts w:hint="eastAsia"/>
        </w:rPr>
        <w:t xml:space="preserve"> </w:t>
      </w:r>
      <w:r w:rsidR="0023276C">
        <w:rPr>
          <w:rFonts w:hint="eastAsia" w:ascii="Batang" w:hAnsi="Batang" w:eastAsia="Batang" w:cs="Batang"/>
        </w:rPr>
        <w:t>–</w:t>
      </w:r>
      <w:r w:rsidR="0023276C">
        <w:t xml:space="preserve"> </w:t>
      </w:r>
      <w:r w:rsidR="0023276C">
        <w:rPr>
          <w:rFonts w:hint="eastAsia"/>
        </w:rPr>
        <w:t xml:space="preserve">얘도 </w:t>
      </w:r>
      <w:r w:rsidR="0023276C">
        <w:t>3.19</w:t>
      </w:r>
      <w:r w:rsidR="0023276C">
        <w:rPr>
          <w:rFonts w:hint="eastAsia"/>
        </w:rPr>
        <w:t>까지 상세히.</w:t>
      </w:r>
      <w:r w:rsidR="0023276C">
        <w:t>.</w:t>
      </w:r>
      <w:r w:rsidR="0023276C">
        <w:rPr>
          <w:rFonts w:hint="eastAsia"/>
        </w:rPr>
        <w:t>하겠습니다</w:t>
      </w:r>
      <w:r w:rsidR="0023276C">
        <w:t>…</w:t>
      </w:r>
    </w:p>
    <w:p xmlns:wp14="http://schemas.microsoft.com/office/word/2010/wordml" w:rsidR="00457384" w:rsidRDefault="00457384" w14:paraId="50DF6546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457384" w:rsidTr="775F3794" w14:paraId="4175F572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457384" w:rsidRDefault="00457384" w14:paraId="146A5783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457384" w:rsidRDefault="00457384" w14:paraId="39AD1DEF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457384" w:rsidRDefault="00457384" w14:paraId="22D5A295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  <w:tcMar/>
          </w:tcPr>
          <w:p w:rsidRPr="0023276C" w:rsidR="00457384" w:rsidRDefault="0023276C" w14:paraId="542DF9C4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로그인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  <w:r w:rsidRPr="0023276C">
              <w:rPr>
                <w:rStyle w:val="a9"/>
                <w:rFonts w:hint="eastAsia"/>
                <w:color w:val="auto"/>
              </w:rPr>
              <w:t>및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  <w:r w:rsidRPr="0023276C">
              <w:rPr>
                <w:rStyle w:val="a9"/>
                <w:rFonts w:hint="eastAsia"/>
                <w:color w:val="auto"/>
              </w:rPr>
              <w:t>회원가입</w:t>
            </w:r>
          </w:p>
        </w:tc>
      </w:tr>
      <w:tr xmlns:wp14="http://schemas.microsoft.com/office/word/2010/wordml" w:rsidR="00457384" w:rsidTr="775F3794" w14:paraId="0F638817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457384" w:rsidRDefault="00457384" w14:paraId="1CD2A121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457384" w:rsidRDefault="004570FC" w14:paraId="740FBA26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200D92A9" wp14:anchorId="1B680BA0">
                  <wp:extent cx="5391152" cy="3038475"/>
                  <wp:effectExtent l="0" t="0" r="0" b="0"/>
                  <wp:docPr id="14" name="그림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5"/>
                          <pic:cNvPicPr/>
                        </pic:nvPicPr>
                        <pic:blipFill>
                          <a:blip r:embed="R45752c3d6bc74c8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57384" w:rsidTr="775F3794" w14:paraId="3A1B8969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457384" w:rsidRDefault="00457384" w14:paraId="6BA36348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457384" w:rsidRDefault="00457384" w14:paraId="43A6C99E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457384" w:rsidRDefault="00457384" w14:paraId="025E7F4C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457384" w:rsidRDefault="00457384" w14:paraId="526139AB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60A5ECF6" wp14:textId="77777777"/>
    <w:p xmlns:wp14="http://schemas.microsoft.com/office/word/2010/wordml" w:rsidR="0023276C" w:rsidP="0023276C" w:rsidRDefault="0023276C" w14:paraId="07B15200" wp14:textId="77777777"/>
    <w:p xmlns:wp14="http://schemas.microsoft.com/office/word/2010/wordml" w:rsidR="0023276C" w:rsidP="0023276C" w:rsidRDefault="0023276C" w14:paraId="490E2721" wp14:textId="77777777"/>
    <w:p xmlns:wp14="http://schemas.microsoft.com/office/word/2010/wordml" w:rsidR="0023276C" w:rsidP="0023276C" w:rsidRDefault="0023276C" w14:paraId="5AE6D6BE" wp14:textId="77777777"/>
    <w:p xmlns:wp14="http://schemas.microsoft.com/office/word/2010/wordml" w:rsidR="0023276C" w:rsidP="0023276C" w:rsidRDefault="0023276C" w14:paraId="064791A8" wp14:textId="77777777"/>
    <w:p xmlns:wp14="http://schemas.microsoft.com/office/word/2010/wordml" w:rsidR="0023276C" w:rsidP="0023276C" w:rsidRDefault="0023276C" w14:paraId="4BF6756B" wp14:textId="77777777"/>
    <w:p xmlns:wp14="http://schemas.microsoft.com/office/word/2010/wordml" w:rsidR="0023276C" w:rsidP="0023276C" w:rsidRDefault="0023276C" w14:paraId="587D3BE7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683DC078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23276C" w:rsidTr="775F3794" w14:paraId="43E3BCE1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6A52B4BC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23276C" w:rsidP="00CC4708" w:rsidRDefault="0023276C" w14:paraId="5BD598C0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 w:rsidR="000C31BE">
              <w:rPr>
                <w:rStyle w:val="a9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23276C" w:rsidP="00CC4708" w:rsidRDefault="0023276C" w14:paraId="4AC64998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  <w:tcMar/>
          </w:tcPr>
          <w:p w:rsidRPr="0023276C" w:rsidR="0023276C" w:rsidP="00CC4708" w:rsidRDefault="000C31BE" w14:paraId="27B049D4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메인 화면</w:t>
            </w:r>
          </w:p>
        </w:tc>
      </w:tr>
      <w:tr xmlns:wp14="http://schemas.microsoft.com/office/word/2010/wordml" w:rsidR="0023276C" w:rsidTr="775F3794" w14:paraId="1313CC02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47C407D7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23276C" w:rsidP="00CC4708" w:rsidRDefault="004570FC" w14:paraId="69678E1F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31B74E44" wp14:anchorId="1219B19B">
                  <wp:extent cx="5391152" cy="3038475"/>
                  <wp:effectExtent l="0" t="0" r="0" b="0"/>
                  <wp:docPr id="13" name="그림 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6"/>
                          <pic:cNvPicPr/>
                        </pic:nvPicPr>
                        <pic:blipFill>
                          <a:blip r:embed="Raa1277b887a24e5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3276C" w:rsidTr="775F3794" w14:paraId="389A221E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6F533535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23276C" w:rsidP="00CC4708" w:rsidRDefault="0023276C" w14:paraId="478E4014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23276C" w:rsidP="00CC4708" w:rsidRDefault="0023276C" w14:paraId="08C1FDAD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23276C" w:rsidP="0023276C" w:rsidRDefault="0023276C" w14:paraId="1084E6F5" wp14:textId="77777777"/>
    <w:p xmlns:wp14="http://schemas.microsoft.com/office/word/2010/wordml" w:rsidR="000C31BE" w:rsidP="0023276C" w:rsidRDefault="000C31BE" w14:paraId="364B0712" wp14:textId="77777777"/>
    <w:p xmlns:wp14="http://schemas.microsoft.com/office/word/2010/wordml" w:rsidR="000C31BE" w:rsidP="0023276C" w:rsidRDefault="000C31BE" w14:paraId="38A4CB42" wp14:textId="77777777"/>
    <w:p xmlns:wp14="http://schemas.microsoft.com/office/word/2010/wordml" w:rsidR="000C31BE" w:rsidP="0023276C" w:rsidRDefault="000C31BE" w14:paraId="46F391E9" wp14:textId="77777777"/>
    <w:p xmlns:wp14="http://schemas.microsoft.com/office/word/2010/wordml" w:rsidR="000C31BE" w:rsidP="0023276C" w:rsidRDefault="000C31BE" w14:paraId="28AC1B28" wp14:textId="77777777"/>
    <w:p xmlns:wp14="http://schemas.microsoft.com/office/word/2010/wordml" w:rsidR="004E00A4" w:rsidP="0023276C" w:rsidRDefault="004E00A4" w14:paraId="59DE7374" wp14:textId="77777777"/>
    <w:p xmlns:wp14="http://schemas.microsoft.com/office/word/2010/wordml" w:rsidR="004E00A4" w:rsidP="0023276C" w:rsidRDefault="004E00A4" w14:paraId="7CB7E4D9" wp14:textId="77777777"/>
    <w:p xmlns:wp14="http://schemas.microsoft.com/office/word/2010/wordml" w:rsidR="004E00A4" w:rsidP="0023276C" w:rsidRDefault="004E00A4" w14:paraId="7E62752A" wp14:textId="77777777"/>
    <w:p xmlns:wp14="http://schemas.microsoft.com/office/word/2010/wordml" w:rsidR="004E00A4" w:rsidP="0023276C" w:rsidRDefault="004E00A4" w14:paraId="5822CD19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6D47760A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23276C" w:rsidTr="775F3794" w14:paraId="200E404C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5696AFCE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23276C" w:rsidP="00CC4708" w:rsidRDefault="0023276C" w14:paraId="160BFF50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 w:rsidR="004E00A4">
              <w:rPr>
                <w:rStyle w:val="a9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23276C" w:rsidP="00CC4708" w:rsidRDefault="0023276C" w14:paraId="199950C7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  <w:tcMar/>
          </w:tcPr>
          <w:p w:rsidRPr="0023276C" w:rsidR="0023276C" w:rsidP="00CC4708" w:rsidRDefault="004E00A4" w14:paraId="63B9681B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주변 산책로</w:t>
            </w:r>
          </w:p>
        </w:tc>
      </w:tr>
      <w:tr xmlns:wp14="http://schemas.microsoft.com/office/word/2010/wordml" w:rsidR="0023276C" w:rsidTr="775F3794" w14:paraId="3FA484F9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70F3CA88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23276C" w:rsidP="00CC4708" w:rsidRDefault="004570FC" w14:paraId="46541FEE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1E5D3354" wp14:anchorId="7F056841">
                  <wp:extent cx="5391152" cy="3038475"/>
                  <wp:effectExtent l="0" t="0" r="0" b="0"/>
                  <wp:docPr id="7" name="그림 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7"/>
                          <pic:cNvPicPr/>
                        </pic:nvPicPr>
                        <pic:blipFill>
                          <a:blip r:embed="R930a890e3209489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3276C" w:rsidTr="775F3794" w14:paraId="23C67FD2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2A64F752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23276C" w:rsidP="00CC4708" w:rsidRDefault="0023276C" w14:paraId="3CA7FF90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23276C" w:rsidP="00CC4708" w:rsidRDefault="0023276C" w14:paraId="3D0A7634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23276C" w:rsidP="0023276C" w:rsidRDefault="0023276C" w14:paraId="480AAAE3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615D263B" wp14:textId="77777777"/>
    <w:p xmlns:wp14="http://schemas.microsoft.com/office/word/2010/wordml" w:rsidR="004E00A4" w:rsidP="0023276C" w:rsidRDefault="004E00A4" w14:paraId="5FE46C25" wp14:textId="77777777"/>
    <w:p xmlns:wp14="http://schemas.microsoft.com/office/word/2010/wordml" w:rsidR="004E00A4" w:rsidP="0023276C" w:rsidRDefault="004E00A4" w14:paraId="662E2991" wp14:textId="77777777"/>
    <w:p xmlns:wp14="http://schemas.microsoft.com/office/word/2010/wordml" w:rsidR="004E00A4" w:rsidP="0023276C" w:rsidRDefault="004E00A4" w14:paraId="6F6DCEE7" wp14:textId="77777777"/>
    <w:p xmlns:wp14="http://schemas.microsoft.com/office/word/2010/wordml" w:rsidR="004E00A4" w:rsidP="0023276C" w:rsidRDefault="004E00A4" w14:paraId="738F6CFE" wp14:textId="77777777"/>
    <w:p xmlns:wp14="http://schemas.microsoft.com/office/word/2010/wordml" w:rsidR="004E00A4" w:rsidP="0023276C" w:rsidRDefault="004E00A4" w14:paraId="0E3612C3" wp14:textId="77777777"/>
    <w:p xmlns:wp14="http://schemas.microsoft.com/office/word/2010/wordml" w:rsidR="004E00A4" w:rsidP="0023276C" w:rsidRDefault="004E00A4" w14:paraId="1428F0A7" wp14:textId="77777777"/>
    <w:p xmlns:wp14="http://schemas.microsoft.com/office/word/2010/wordml" w:rsidR="004E00A4" w:rsidP="0023276C" w:rsidRDefault="004E00A4" w14:paraId="2050BD55" wp14:textId="77777777"/>
    <w:p xmlns:wp14="http://schemas.microsoft.com/office/word/2010/wordml" w:rsidR="004E00A4" w:rsidP="0023276C" w:rsidRDefault="004E00A4" w14:paraId="6A22A52B" wp14:textId="77777777"/>
    <w:p xmlns:wp14="http://schemas.microsoft.com/office/word/2010/wordml" w:rsidR="004E00A4" w:rsidP="0023276C" w:rsidRDefault="004E00A4" w14:paraId="45C09875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4E00A4" w:rsidTr="775F3794" w14:paraId="2B2EC821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4E00A4" w:rsidRDefault="004E00A4" w14:paraId="0BB7EC46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4E00A4" w:rsidP="004E00A4" w:rsidRDefault="004E00A4" w14:paraId="7224D96A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4E00A4" w:rsidP="004E00A4" w:rsidRDefault="004E00A4" w14:paraId="6A925821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  <w:tcMar/>
          </w:tcPr>
          <w:p w:rsidRPr="0023276C" w:rsidR="004E00A4" w:rsidP="004E00A4" w:rsidRDefault="004E00A4" w14:paraId="4C7B07C5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검색 화면</w:t>
            </w:r>
          </w:p>
        </w:tc>
      </w:tr>
      <w:tr xmlns:wp14="http://schemas.microsoft.com/office/word/2010/wordml" w:rsidR="0023276C" w:rsidTr="775F3794" w14:paraId="18BED55B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6D95D3A4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23276C" w:rsidP="004E00A4" w:rsidRDefault="004570FC" w14:paraId="6CDC65EB" wp14:textId="77777777">
            <w:pPr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5643DDA5" wp14:anchorId="7F2AC1A4">
                  <wp:extent cx="5391152" cy="3038475"/>
                  <wp:effectExtent l="0" t="0" r="0" b="0"/>
                  <wp:docPr id="8" name="그림 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8"/>
                          <pic:cNvPicPr/>
                        </pic:nvPicPr>
                        <pic:blipFill>
                          <a:blip r:embed="Rc93cb97ee0da4d3f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3276C" w:rsidTr="775F3794" w14:paraId="0D221ED8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5ED4338D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23276C" w:rsidP="00CC4708" w:rsidRDefault="0023276C" w14:paraId="39E3764E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23276C" w:rsidP="00CC4708" w:rsidRDefault="0023276C" w14:paraId="2D50532D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23276C" w:rsidP="0023276C" w:rsidRDefault="0023276C" w14:paraId="26746B7D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418800B0" wp14:textId="77777777"/>
    <w:p xmlns:wp14="http://schemas.microsoft.com/office/word/2010/wordml" w:rsidR="004E00A4" w:rsidP="0023276C" w:rsidRDefault="004E00A4" w14:paraId="562855B0" wp14:textId="77777777"/>
    <w:p xmlns:wp14="http://schemas.microsoft.com/office/word/2010/wordml" w:rsidR="004E00A4" w:rsidP="0023276C" w:rsidRDefault="004E00A4" w14:paraId="7E7AB69A" wp14:textId="77777777"/>
    <w:p xmlns:wp14="http://schemas.microsoft.com/office/word/2010/wordml" w:rsidR="004E00A4" w:rsidP="0023276C" w:rsidRDefault="004E00A4" w14:paraId="38775929" wp14:textId="77777777"/>
    <w:p xmlns:wp14="http://schemas.microsoft.com/office/word/2010/wordml" w:rsidR="004E00A4" w:rsidP="0023276C" w:rsidRDefault="004E00A4" w14:paraId="0E0ED9E8" wp14:textId="77777777"/>
    <w:p xmlns:wp14="http://schemas.microsoft.com/office/word/2010/wordml" w:rsidR="004E00A4" w:rsidP="0023276C" w:rsidRDefault="004E00A4" w14:paraId="5A4345F3" wp14:textId="77777777"/>
    <w:p xmlns:wp14="http://schemas.microsoft.com/office/word/2010/wordml" w:rsidR="004E00A4" w:rsidP="0023276C" w:rsidRDefault="004E00A4" w14:paraId="472CC082" wp14:textId="77777777"/>
    <w:p xmlns:wp14="http://schemas.microsoft.com/office/word/2010/wordml" w:rsidR="004E00A4" w:rsidP="0023276C" w:rsidRDefault="004E00A4" w14:paraId="3675C73A" wp14:textId="77777777"/>
    <w:p xmlns:wp14="http://schemas.microsoft.com/office/word/2010/wordml" w:rsidR="004E00A4" w:rsidP="0023276C" w:rsidRDefault="004E00A4" w14:paraId="7277ECC7" wp14:textId="77777777"/>
    <w:p xmlns:wp14="http://schemas.microsoft.com/office/word/2010/wordml" w:rsidR="004E00A4" w:rsidP="0023276C" w:rsidRDefault="004E00A4" w14:paraId="71AE6454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4E00A4" w:rsidTr="775F3794" w14:paraId="72E1B752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4E00A4" w:rsidRDefault="004E00A4" w14:paraId="50AC40F7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4E00A4" w:rsidP="004E00A4" w:rsidRDefault="004E00A4" w14:paraId="5F3AAB1A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4E00A4" w:rsidP="004E00A4" w:rsidRDefault="004E00A4" w14:paraId="6189EED7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  <w:tcMar/>
          </w:tcPr>
          <w:p w:rsidRPr="0023276C" w:rsidR="004E00A4" w:rsidP="004E00A4" w:rsidRDefault="004E00A4" w14:paraId="40A57E3C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산책로 상세</w:t>
            </w:r>
          </w:p>
        </w:tc>
      </w:tr>
      <w:tr xmlns:wp14="http://schemas.microsoft.com/office/word/2010/wordml" w:rsidR="0023276C" w:rsidTr="775F3794" w14:paraId="52079789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48FA937D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23276C" w:rsidP="00CC4708" w:rsidRDefault="004570FC" w14:paraId="43136B93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44CDBEC2" wp14:anchorId="1B3090E9">
                  <wp:extent cx="5391152" cy="3038475"/>
                  <wp:effectExtent l="0" t="0" r="0" b="0"/>
                  <wp:docPr id="9" name="그림 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9"/>
                          <pic:cNvPicPr/>
                        </pic:nvPicPr>
                        <pic:blipFill>
                          <a:blip r:embed="Ra8db60c4d6fc459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3276C" w:rsidTr="775F3794" w14:paraId="28FB5A75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23276C" w:rsidP="00CC4708" w:rsidRDefault="0023276C" w14:paraId="79798269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23276C" w:rsidP="00CC4708" w:rsidRDefault="0023276C" w14:paraId="5884D436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23276C" w:rsidP="00CC4708" w:rsidRDefault="0023276C" w14:paraId="2135056F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23276C" w:rsidP="0023276C" w:rsidRDefault="0023276C" w14:paraId="00ECADE2" wp14:textId="77777777"/>
    <w:p xmlns:wp14="http://schemas.microsoft.com/office/word/2010/wordml" w:rsidR="004E00A4" w:rsidP="0023276C" w:rsidRDefault="004E00A4" w14:paraId="60461305" wp14:textId="77777777"/>
    <w:p xmlns:wp14="http://schemas.microsoft.com/office/word/2010/wordml" w:rsidR="004E00A4" w:rsidP="0023276C" w:rsidRDefault="004E00A4" w14:paraId="570A21AC" wp14:textId="77777777"/>
    <w:p xmlns:wp14="http://schemas.microsoft.com/office/word/2010/wordml" w:rsidR="004E00A4" w:rsidP="0023276C" w:rsidRDefault="004E00A4" w14:paraId="6E52D402" wp14:textId="77777777"/>
    <w:p xmlns:wp14="http://schemas.microsoft.com/office/word/2010/wordml" w:rsidR="004E00A4" w:rsidP="0023276C" w:rsidRDefault="004E00A4" w14:paraId="0F516707" wp14:textId="77777777"/>
    <w:p xmlns:wp14="http://schemas.microsoft.com/office/word/2010/wordml" w:rsidR="004E00A4" w:rsidP="0023276C" w:rsidRDefault="004E00A4" w14:paraId="6313D4C8" wp14:textId="77777777"/>
    <w:p xmlns:wp14="http://schemas.microsoft.com/office/word/2010/wordml" w:rsidR="004E00A4" w:rsidP="0023276C" w:rsidRDefault="004E00A4" w14:paraId="183D9767" wp14:textId="77777777"/>
    <w:p xmlns:wp14="http://schemas.microsoft.com/office/word/2010/wordml" w:rsidR="004E00A4" w:rsidP="0023276C" w:rsidRDefault="004E00A4" w14:paraId="2C821F3A" wp14:textId="77777777"/>
    <w:p xmlns:wp14="http://schemas.microsoft.com/office/word/2010/wordml" w:rsidR="004E00A4" w:rsidP="0023276C" w:rsidRDefault="004E00A4" w14:paraId="118136F6" wp14:textId="77777777"/>
    <w:p xmlns:wp14="http://schemas.microsoft.com/office/word/2010/wordml" w:rsidR="004E00A4" w:rsidP="0023276C" w:rsidRDefault="004E00A4" w14:paraId="3A6CA74B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46FE412C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2"/>
        <w:gridCol w:w="2270"/>
        <w:gridCol w:w="1409"/>
        <w:gridCol w:w="3125"/>
      </w:tblGrid>
      <w:tr xmlns:wp14="http://schemas.microsoft.com/office/word/2010/wordml" w:rsidR="004E00A4" w:rsidTr="004E00A4" w14:paraId="5AAB9525" wp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4E00A4" w:rsidP="004E00A4" w:rsidRDefault="004E00A4" w14:paraId="39C39729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:rsidRPr="0023276C" w:rsidR="004E00A4" w:rsidP="004E00A4" w:rsidRDefault="004E00A4" w14:paraId="5A830420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:rsidRPr="0023276C" w:rsidR="004E00A4" w:rsidP="004E00A4" w:rsidRDefault="004E00A4" w14:paraId="5804D159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</w:tcPr>
          <w:p w:rsidRPr="0023276C" w:rsidR="004E00A4" w:rsidP="004E00A4" w:rsidRDefault="004E00A4" w14:paraId="4B025A22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강아지 친구 찾기</w:t>
            </w:r>
          </w:p>
        </w:tc>
      </w:tr>
      <w:tr xmlns:wp14="http://schemas.microsoft.com/office/word/2010/wordml" w:rsidR="0023276C" w:rsidTr="00CC4708" w14:paraId="626ECC15" wp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23276C" w:rsidP="00CC4708" w:rsidRDefault="0023276C" w14:paraId="7A7B0F2D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Pr="0023276C" w:rsidR="0023276C" w:rsidP="00CC4708" w:rsidRDefault="0023276C" w14:paraId="76F7E902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="0023276C" w:rsidTr="00CC4708" w14:paraId="5A160DBA" wp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23276C" w:rsidP="00CC4708" w:rsidRDefault="0023276C" w14:paraId="7A212B2A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Pr="0023276C" w:rsidR="0023276C" w:rsidP="00CC4708" w:rsidRDefault="0023276C" w14:paraId="730311D5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23276C" w:rsidP="00CC4708" w:rsidRDefault="0023276C" w14:paraId="1A64B853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23276C" w:rsidP="0023276C" w:rsidRDefault="0023276C" w14:paraId="670EA63D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22C5B2D8" wp14:textId="77777777"/>
    <w:p xmlns:wp14="http://schemas.microsoft.com/office/word/2010/wordml" w:rsidR="004E00A4" w:rsidP="0023276C" w:rsidRDefault="004E00A4" w14:paraId="7829CC3B" wp14:textId="77777777"/>
    <w:p xmlns:wp14="http://schemas.microsoft.com/office/word/2010/wordml" w:rsidR="004E00A4" w:rsidP="0023276C" w:rsidRDefault="004E00A4" w14:paraId="1E0D2375" wp14:textId="77777777"/>
    <w:p xmlns:wp14="http://schemas.microsoft.com/office/word/2010/wordml" w:rsidR="004E00A4" w:rsidP="0023276C" w:rsidRDefault="004E00A4" w14:paraId="16BD86AF" wp14:textId="77777777"/>
    <w:p xmlns:wp14="http://schemas.microsoft.com/office/word/2010/wordml" w:rsidR="004E00A4" w:rsidP="0023276C" w:rsidRDefault="004E00A4" w14:paraId="692CE51E" wp14:textId="77777777"/>
    <w:p xmlns:wp14="http://schemas.microsoft.com/office/word/2010/wordml" w:rsidR="004E00A4" w:rsidP="0023276C" w:rsidRDefault="004E00A4" w14:paraId="45C3DCF2" wp14:textId="77777777"/>
    <w:p xmlns:wp14="http://schemas.microsoft.com/office/word/2010/wordml" w:rsidR="004E00A4" w:rsidP="0023276C" w:rsidRDefault="004E00A4" w14:paraId="762D34F9" wp14:textId="77777777"/>
    <w:p xmlns:wp14="http://schemas.microsoft.com/office/word/2010/wordml" w:rsidR="004E00A4" w:rsidP="0023276C" w:rsidRDefault="004E00A4" w14:paraId="6A270B90" wp14:textId="77777777"/>
    <w:p xmlns:wp14="http://schemas.microsoft.com/office/word/2010/wordml" w:rsidR="004E00A4" w:rsidP="0023276C" w:rsidRDefault="004E00A4" w14:paraId="1F6C9E98" wp14:textId="77777777"/>
    <w:p xmlns:wp14="http://schemas.microsoft.com/office/word/2010/wordml" w:rsidR="004E00A4" w:rsidP="0023276C" w:rsidRDefault="004E00A4" w14:paraId="115C1B2A" wp14:textId="77777777"/>
    <w:p xmlns:wp14="http://schemas.microsoft.com/office/word/2010/wordml" w:rsidR="004E00A4" w:rsidP="0023276C" w:rsidRDefault="004E00A4" w14:paraId="6D05CB64" wp14:textId="77777777"/>
    <w:p xmlns:wp14="http://schemas.microsoft.com/office/word/2010/wordml" w:rsidR="004E00A4" w:rsidP="0023276C" w:rsidRDefault="004E00A4" w14:paraId="2BD07051" wp14:textId="77777777"/>
    <w:p xmlns:wp14="http://schemas.microsoft.com/office/word/2010/wordml" w:rsidR="004E00A4" w:rsidP="0023276C" w:rsidRDefault="004E00A4" w14:paraId="3621239F" wp14:textId="77777777"/>
    <w:p xmlns:wp14="http://schemas.microsoft.com/office/word/2010/wordml" w:rsidR="004E00A4" w:rsidP="0023276C" w:rsidRDefault="004E00A4" w14:paraId="1FD5FA50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2"/>
        <w:gridCol w:w="2270"/>
        <w:gridCol w:w="1409"/>
        <w:gridCol w:w="3125"/>
      </w:tblGrid>
      <w:tr xmlns:wp14="http://schemas.microsoft.com/office/word/2010/wordml" w:rsidR="0023276C" w:rsidTr="00CC4708" w14:paraId="74552ACD" wp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23276C" w:rsidP="00CC4708" w:rsidRDefault="0023276C" w14:paraId="7D20DB81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:rsidRPr="0023276C" w:rsidR="0023276C" w:rsidP="00CC4708" w:rsidRDefault="0023276C" w14:paraId="6A9F1112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 w:rsidR="004E00A4">
              <w:rPr>
                <w:rStyle w:val="a9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:rsidRPr="0023276C" w:rsidR="0023276C" w:rsidP="00CC4708" w:rsidRDefault="0023276C" w14:paraId="05FE8E02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Pr="0023276C" w:rsidR="0023276C" w:rsidP="00CC4708" w:rsidRDefault="004E00A4" w14:paraId="5273BC3B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채팅</w:t>
            </w:r>
          </w:p>
        </w:tc>
      </w:tr>
      <w:tr xmlns:wp14="http://schemas.microsoft.com/office/word/2010/wordml" w:rsidR="0023276C" w:rsidTr="00CC4708" w14:paraId="1924F9DA" wp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23276C" w:rsidP="00CC4708" w:rsidRDefault="0023276C" w14:paraId="40B09A10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Pr="0023276C" w:rsidR="0023276C" w:rsidP="00CC4708" w:rsidRDefault="0023276C" w14:paraId="217B0238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="0023276C" w:rsidTr="00CC4708" w14:paraId="758EAF63" wp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23276C" w:rsidP="00CC4708" w:rsidRDefault="0023276C" w14:paraId="3312D3D7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Pr="0023276C" w:rsidR="0023276C" w:rsidP="00CC4708" w:rsidRDefault="0023276C" w14:paraId="27CF12FC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23276C" w:rsidP="00CC4708" w:rsidRDefault="0023276C" w14:paraId="202FEFD9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23276C" w:rsidP="0023276C" w:rsidRDefault="0023276C" w14:paraId="05F814D9" wp14:textId="77777777">
      <w:pPr>
        <w:rPr>
          <w:rFonts w:hint="eastAsia"/>
        </w:rPr>
      </w:pPr>
    </w:p>
    <w:p xmlns:wp14="http://schemas.microsoft.com/office/word/2010/wordml" w:rsidR="0023276C" w:rsidP="0023276C" w:rsidRDefault="0023276C" w14:paraId="69596ACF" wp14:textId="77777777"/>
    <w:p xmlns:wp14="http://schemas.microsoft.com/office/word/2010/wordml" w:rsidR="004E00A4" w:rsidP="0023276C" w:rsidRDefault="004E00A4" w14:paraId="12116FDA" wp14:textId="77777777"/>
    <w:p xmlns:wp14="http://schemas.microsoft.com/office/word/2010/wordml" w:rsidR="004E00A4" w:rsidP="0023276C" w:rsidRDefault="004E00A4" w14:paraId="719ECEC9" wp14:textId="77777777"/>
    <w:p xmlns:wp14="http://schemas.microsoft.com/office/word/2010/wordml" w:rsidR="004E00A4" w:rsidP="0023276C" w:rsidRDefault="004E00A4" w14:paraId="407B23F1" wp14:textId="77777777"/>
    <w:p xmlns:wp14="http://schemas.microsoft.com/office/word/2010/wordml" w:rsidR="004E00A4" w:rsidP="0023276C" w:rsidRDefault="004E00A4" w14:paraId="429CDF30" wp14:textId="77777777"/>
    <w:p xmlns:wp14="http://schemas.microsoft.com/office/word/2010/wordml" w:rsidR="004E00A4" w:rsidP="0023276C" w:rsidRDefault="004E00A4" w14:paraId="631CDF97" wp14:textId="77777777"/>
    <w:p xmlns:wp14="http://schemas.microsoft.com/office/word/2010/wordml" w:rsidR="004E00A4" w:rsidP="0023276C" w:rsidRDefault="004E00A4" w14:paraId="31FE71E4" wp14:textId="77777777"/>
    <w:p xmlns:wp14="http://schemas.microsoft.com/office/word/2010/wordml" w:rsidR="004E00A4" w:rsidP="0023276C" w:rsidRDefault="004E00A4" w14:paraId="69BCABCD" wp14:textId="77777777"/>
    <w:p xmlns:wp14="http://schemas.microsoft.com/office/word/2010/wordml" w:rsidR="004E00A4" w:rsidP="0023276C" w:rsidRDefault="004E00A4" w14:paraId="2D28C23C" wp14:textId="77777777"/>
    <w:p xmlns:wp14="http://schemas.microsoft.com/office/word/2010/wordml" w:rsidR="004E00A4" w:rsidP="0023276C" w:rsidRDefault="004E00A4" w14:paraId="0F7357C3" wp14:textId="77777777"/>
    <w:p xmlns:wp14="http://schemas.microsoft.com/office/word/2010/wordml" w:rsidR="004E00A4" w:rsidP="0023276C" w:rsidRDefault="004E00A4" w14:paraId="0C23292F" wp14:textId="77777777"/>
    <w:p xmlns:wp14="http://schemas.microsoft.com/office/word/2010/wordml" w:rsidR="004E00A4" w:rsidP="0023276C" w:rsidRDefault="004E00A4" w14:paraId="1A2222D7" wp14:textId="77777777"/>
    <w:p xmlns:wp14="http://schemas.microsoft.com/office/word/2010/wordml" w:rsidR="004E00A4" w:rsidP="0023276C" w:rsidRDefault="004E00A4" w14:paraId="72189CBF" wp14:textId="77777777"/>
    <w:p xmlns:wp14="http://schemas.microsoft.com/office/word/2010/wordml" w:rsidR="004E00A4" w:rsidP="0023276C" w:rsidRDefault="004E00A4" w14:paraId="1AF4878C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512"/>
        <w:gridCol w:w="2270"/>
        <w:gridCol w:w="1409"/>
        <w:gridCol w:w="3125"/>
      </w:tblGrid>
      <w:tr xmlns:wp14="http://schemas.microsoft.com/office/word/2010/wordml" w:rsidR="004E00A4" w:rsidTr="004E00A4" w14:paraId="3B52E4D9" wp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4E00A4" w:rsidP="004E00A4" w:rsidRDefault="004E00A4" w14:paraId="4D7924C5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 w:rsidRPr="0023276C" w:rsidR="004E00A4" w:rsidP="004E00A4" w:rsidRDefault="004E00A4" w14:paraId="35541A06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:rsidRPr="0023276C" w:rsidR="004E00A4" w:rsidP="004E00A4" w:rsidRDefault="004E00A4" w14:paraId="617D52FE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</w:tcPr>
          <w:p w:rsidRPr="0023276C" w:rsidR="004E00A4" w:rsidP="004E00A4" w:rsidRDefault="004E00A4" w14:paraId="407E987F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산책 사용자 정보</w:t>
            </w:r>
          </w:p>
        </w:tc>
      </w:tr>
      <w:tr xmlns:wp14="http://schemas.microsoft.com/office/word/2010/wordml" w:rsidR="0023276C" w:rsidTr="00CC4708" w14:paraId="351E2994" wp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23276C" w:rsidP="00CC4708" w:rsidRDefault="0023276C" w14:paraId="2FD55F09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Pr="0023276C" w:rsidR="0023276C" w:rsidP="00CC4708" w:rsidRDefault="0023276C" w14:paraId="46AAD782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</w:p>
        </w:tc>
      </w:tr>
      <w:tr xmlns:wp14="http://schemas.microsoft.com/office/word/2010/wordml" w:rsidR="0023276C" w:rsidTr="00CC4708" w14:paraId="01D9BBA5" wp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23276C" w:rsidP="00CC4708" w:rsidRDefault="0023276C" w14:paraId="3A350FD6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Pr="0023276C" w:rsidR="0023276C" w:rsidP="00CC4708" w:rsidRDefault="0023276C" w14:paraId="7386D588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23276C" w:rsidP="00CC4708" w:rsidRDefault="0023276C" w14:paraId="1721097C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23276C" w:rsidP="0023276C" w:rsidRDefault="0023276C" w14:paraId="54998899" wp14:textId="77777777"/>
    <w:p xmlns:wp14="http://schemas.microsoft.com/office/word/2010/wordml" w:rsidR="004E00A4" w:rsidP="0023276C" w:rsidRDefault="004E00A4" w14:paraId="00AB4751" wp14:textId="77777777"/>
    <w:p xmlns:wp14="http://schemas.microsoft.com/office/word/2010/wordml" w:rsidR="004E00A4" w:rsidP="0023276C" w:rsidRDefault="004E00A4" w14:paraId="2D461D88" wp14:textId="77777777"/>
    <w:p xmlns:wp14="http://schemas.microsoft.com/office/word/2010/wordml" w:rsidR="004E00A4" w:rsidP="0023276C" w:rsidRDefault="004E00A4" w14:paraId="73F8DB4D" wp14:textId="77777777"/>
    <w:p xmlns:wp14="http://schemas.microsoft.com/office/word/2010/wordml" w:rsidR="004E00A4" w:rsidP="0023276C" w:rsidRDefault="004E00A4" w14:paraId="6BF20CEA" wp14:textId="77777777"/>
    <w:p xmlns:wp14="http://schemas.microsoft.com/office/word/2010/wordml" w:rsidR="004E00A4" w:rsidP="0023276C" w:rsidRDefault="004E00A4" w14:paraId="25F866C5" wp14:textId="77777777"/>
    <w:p xmlns:wp14="http://schemas.microsoft.com/office/word/2010/wordml" w:rsidR="004E00A4" w:rsidP="0023276C" w:rsidRDefault="004E00A4" w14:paraId="0210DD7E" wp14:textId="77777777"/>
    <w:p xmlns:wp14="http://schemas.microsoft.com/office/word/2010/wordml" w:rsidR="004E00A4" w:rsidP="0023276C" w:rsidRDefault="004E00A4" w14:paraId="3BF677DD" wp14:textId="77777777"/>
    <w:p xmlns:wp14="http://schemas.microsoft.com/office/word/2010/wordml" w:rsidR="004E00A4" w:rsidP="0023276C" w:rsidRDefault="004E00A4" w14:paraId="6A778EA0" wp14:textId="77777777"/>
    <w:p xmlns:wp14="http://schemas.microsoft.com/office/word/2010/wordml" w:rsidR="004E00A4" w:rsidP="0023276C" w:rsidRDefault="004E00A4" w14:paraId="25F15E76" wp14:textId="77777777"/>
    <w:p xmlns:wp14="http://schemas.microsoft.com/office/word/2010/wordml" w:rsidR="004E00A4" w:rsidP="0023276C" w:rsidRDefault="004E00A4" w14:paraId="4F3E644B" wp14:textId="77777777"/>
    <w:p xmlns:wp14="http://schemas.microsoft.com/office/word/2010/wordml" w:rsidR="004E00A4" w:rsidP="0023276C" w:rsidRDefault="004E00A4" w14:paraId="69C5AB75" wp14:textId="77777777"/>
    <w:p xmlns:wp14="http://schemas.microsoft.com/office/word/2010/wordml" w:rsidR="004E00A4" w:rsidP="0023276C" w:rsidRDefault="004E00A4" w14:paraId="096E06FE" wp14:textId="77777777"/>
    <w:p xmlns:wp14="http://schemas.microsoft.com/office/word/2010/wordml" w:rsidR="004E00A4" w:rsidP="0023276C" w:rsidRDefault="004E00A4" w14:paraId="27286A95" wp14:textId="77777777"/>
    <w:p xmlns:wp14="http://schemas.microsoft.com/office/word/2010/wordml" w:rsidR="004E00A4" w:rsidP="0023276C" w:rsidRDefault="004E00A4" w14:paraId="64AB2A5A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4E00A4" w:rsidTr="775F3794" w14:paraId="1015F4D5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CC4708" w:rsidRDefault="004E00A4" w14:paraId="4D437A0C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4E00A4" w:rsidP="00CC4708" w:rsidRDefault="004E00A4" w14:paraId="597B6C9D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SC00</w:t>
            </w:r>
            <w:r>
              <w:rPr>
                <w:rStyle w:val="a9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4E00A4" w:rsidP="00CC4708" w:rsidRDefault="004E00A4" w14:paraId="2BA13209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  <w:tcMar/>
          </w:tcPr>
          <w:p w:rsidRPr="0023276C" w:rsidR="004E00A4" w:rsidP="00CC4708" w:rsidRDefault="004E00A4" w14:paraId="25250566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Style w:val="a9"/>
                <w:rFonts w:hint="eastAsia"/>
                <w:color w:val="auto"/>
              </w:rPr>
              <w:t>마이페이지</w:t>
            </w:r>
          </w:p>
        </w:tc>
      </w:tr>
      <w:tr xmlns:wp14="http://schemas.microsoft.com/office/word/2010/wordml" w:rsidR="004E00A4" w:rsidTr="775F3794" w14:paraId="634AC1B9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CC4708" w:rsidRDefault="004E00A4" w14:paraId="04A4F147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4E00A4" w:rsidP="00CC4708" w:rsidRDefault="004570FC" w14:paraId="4159FAB9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38B5AB6E" wp14:anchorId="1C5A5BF4">
                  <wp:extent cx="5391152" cy="3114675"/>
                  <wp:effectExtent l="0" t="0" r="0" b="0"/>
                  <wp:docPr id="10" name="그림 1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10"/>
                          <pic:cNvPicPr/>
                        </pic:nvPicPr>
                        <pic:blipFill>
                          <a:blip r:embed="R3bae9f77ad8f434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E00A4" w:rsidTr="775F3794" w14:paraId="3EBFBE4D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CC4708" w:rsidRDefault="004E00A4" w14:paraId="077E4EE7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4E00A4" w:rsidP="00CC4708" w:rsidRDefault="004E00A4" w14:paraId="50B900E3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4E00A4" w:rsidP="00CC4708" w:rsidRDefault="004E00A4" w14:paraId="0A56BDC6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4E00A4" w:rsidP="004E00A4" w:rsidRDefault="004E00A4" w14:paraId="7FE267A1" wp14:textId="77777777">
      <w:pPr>
        <w:rPr>
          <w:rFonts w:hint="eastAsia"/>
        </w:rPr>
      </w:pPr>
    </w:p>
    <w:p xmlns:wp14="http://schemas.microsoft.com/office/word/2010/wordml" w:rsidR="004E00A4" w:rsidRDefault="004E00A4" w14:paraId="39AA02EC" wp14:textId="77777777"/>
    <w:p xmlns:wp14="http://schemas.microsoft.com/office/word/2010/wordml" w:rsidR="004E00A4" w:rsidRDefault="004E00A4" w14:paraId="328E887E" wp14:textId="77777777"/>
    <w:p xmlns:wp14="http://schemas.microsoft.com/office/word/2010/wordml" w:rsidR="004E00A4" w:rsidRDefault="004E00A4" w14:paraId="5A4440EE" wp14:textId="77777777"/>
    <w:p xmlns:wp14="http://schemas.microsoft.com/office/word/2010/wordml" w:rsidR="004E00A4" w:rsidRDefault="004E00A4" w14:paraId="71E86D4E" wp14:textId="77777777"/>
    <w:p xmlns:wp14="http://schemas.microsoft.com/office/word/2010/wordml" w:rsidR="004E00A4" w:rsidRDefault="004E00A4" w14:paraId="4AF50F37" wp14:textId="77777777"/>
    <w:p xmlns:wp14="http://schemas.microsoft.com/office/word/2010/wordml" w:rsidR="004E00A4" w:rsidRDefault="004E00A4" w14:paraId="747CF5AC" wp14:textId="77777777"/>
    <w:p xmlns:wp14="http://schemas.microsoft.com/office/word/2010/wordml" w:rsidR="004E00A4" w:rsidRDefault="004E00A4" w14:paraId="5E454F11" wp14:textId="77777777"/>
    <w:p xmlns:wp14="http://schemas.microsoft.com/office/word/2010/wordml" w:rsidR="004E00A4" w:rsidRDefault="004E00A4" w14:paraId="2334F3C2" wp14:textId="77777777"/>
    <w:p xmlns:wp14="http://schemas.microsoft.com/office/word/2010/wordml" w:rsidR="004E00A4" w:rsidRDefault="004E00A4" w14:paraId="6688C5E5" wp14:textId="77777777"/>
    <w:p xmlns:wp14="http://schemas.microsoft.com/office/word/2010/wordml" w:rsidR="004E00A4" w:rsidRDefault="004E00A4" w14:paraId="4AE424E0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4E00A4" w:rsidTr="775F3794" w14:paraId="39606B75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4E00A4" w:rsidRDefault="004E00A4" w14:paraId="28F50569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4E00A4" w:rsidP="004E00A4" w:rsidRDefault="004E00A4" w14:paraId="32A75675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</w:t>
            </w:r>
            <w:r>
              <w:rPr>
                <w:rStyle w:val="a9"/>
                <w:color w:val="auto"/>
              </w:rPr>
              <w:t>10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4E00A4" w:rsidP="004E00A4" w:rsidRDefault="004E00A4" w14:paraId="585286BB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  <w:tcMar/>
          </w:tcPr>
          <w:p w:rsidRPr="0023276C" w:rsidR="004E00A4" w:rsidP="004E00A4" w:rsidRDefault="004E00A4" w14:paraId="718E64E7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프로필 등록/수정</w:t>
            </w:r>
          </w:p>
        </w:tc>
      </w:tr>
      <w:tr xmlns:wp14="http://schemas.microsoft.com/office/word/2010/wordml" w:rsidR="004E00A4" w:rsidTr="775F3794" w14:paraId="6B5B4C89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CC4708" w:rsidRDefault="004E00A4" w14:paraId="65F3A7FF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4E00A4" w:rsidP="00CC4708" w:rsidRDefault="004570FC" w14:paraId="5FB90CE9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5E432FAB" wp14:anchorId="38867AEB">
                  <wp:extent cx="5391152" cy="3114675"/>
                  <wp:effectExtent l="0" t="0" r="0" b="0"/>
                  <wp:docPr id="11" name="그림 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11"/>
                          <pic:cNvPicPr/>
                        </pic:nvPicPr>
                        <pic:blipFill>
                          <a:blip r:embed="Rfb2ca6e32018499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E00A4" w:rsidTr="775F3794" w14:paraId="7704A1F0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CC4708" w:rsidRDefault="004E00A4" w14:paraId="658F9287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4E00A4" w:rsidP="00CC4708" w:rsidRDefault="004E00A4" w14:paraId="77343DEF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4E00A4" w:rsidP="00CC4708" w:rsidRDefault="004E00A4" w14:paraId="23A7C8A6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4E00A4" w:rsidP="004E00A4" w:rsidRDefault="004E00A4" w14:paraId="236FC237" wp14:textId="77777777"/>
    <w:p xmlns:wp14="http://schemas.microsoft.com/office/word/2010/wordml" w:rsidR="004E00A4" w:rsidP="004E00A4" w:rsidRDefault="004E00A4" w14:paraId="064FF0C9" wp14:textId="77777777"/>
    <w:p xmlns:wp14="http://schemas.microsoft.com/office/word/2010/wordml" w:rsidR="004E00A4" w:rsidP="004E00A4" w:rsidRDefault="004E00A4" w14:paraId="619E7DCA" wp14:textId="77777777"/>
    <w:p xmlns:wp14="http://schemas.microsoft.com/office/word/2010/wordml" w:rsidR="004E00A4" w:rsidP="004E00A4" w:rsidRDefault="004E00A4" w14:paraId="3D72BBB8" wp14:textId="77777777"/>
    <w:p xmlns:wp14="http://schemas.microsoft.com/office/word/2010/wordml" w:rsidR="004E00A4" w:rsidP="004E00A4" w:rsidRDefault="004E00A4" w14:paraId="0FE0AA04" wp14:textId="77777777"/>
    <w:p xmlns:wp14="http://schemas.microsoft.com/office/word/2010/wordml" w:rsidR="004E00A4" w:rsidP="004E00A4" w:rsidRDefault="004E00A4" w14:paraId="05FFD593" wp14:textId="77777777"/>
    <w:p xmlns:wp14="http://schemas.microsoft.com/office/word/2010/wordml" w:rsidR="004E00A4" w:rsidP="004E00A4" w:rsidRDefault="004E00A4" w14:paraId="7618A91F" wp14:textId="77777777"/>
    <w:p xmlns:wp14="http://schemas.microsoft.com/office/word/2010/wordml" w:rsidR="004E00A4" w:rsidP="004E00A4" w:rsidRDefault="004E00A4" w14:paraId="250806ED" wp14:textId="77777777"/>
    <w:p xmlns:wp14="http://schemas.microsoft.com/office/word/2010/wordml" w:rsidR="004E00A4" w:rsidP="004E00A4" w:rsidRDefault="004E00A4" w14:paraId="3D35B4DD" wp14:textId="77777777"/>
    <w:p xmlns:wp14="http://schemas.microsoft.com/office/word/2010/wordml" w:rsidR="004E00A4" w:rsidP="004E00A4" w:rsidRDefault="004E00A4" w14:paraId="6098C37B" wp14:textId="77777777"/>
    <w:p xmlns:wp14="http://schemas.microsoft.com/office/word/2010/wordml" w:rsidR="004E00A4" w:rsidP="004E00A4" w:rsidRDefault="004E00A4" w14:paraId="24A2EE5C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397"/>
        <w:gridCol w:w="2899"/>
        <w:gridCol w:w="1712"/>
        <w:gridCol w:w="3308"/>
      </w:tblGrid>
      <w:tr xmlns:wp14="http://schemas.microsoft.com/office/word/2010/wordml" w:rsidR="004E00A4" w:rsidTr="775F3794" w14:paraId="08616736" wp14:textId="77777777">
        <w:trPr>
          <w:trHeight w:val="354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4E00A4" w:rsidRDefault="004E00A4" w14:paraId="7D97BE13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  <w:tcMar/>
          </w:tcPr>
          <w:p w:rsidRPr="0023276C" w:rsidR="004E00A4" w:rsidP="004E00A4" w:rsidRDefault="004E00A4" w14:paraId="5B4AB696" wp14:textId="77777777">
            <w:pPr>
              <w:rPr>
                <w:rStyle w:val="a9"/>
                <w:rFonts w:hint="eastAsia"/>
                <w:color w:val="auto"/>
              </w:rPr>
            </w:pPr>
            <w:r w:rsidRPr="0023276C">
              <w:rPr>
                <w:rStyle w:val="a9"/>
                <w:rFonts w:hint="eastAsia"/>
                <w:color w:val="auto"/>
              </w:rPr>
              <w:t>SC0</w:t>
            </w:r>
            <w:r>
              <w:rPr>
                <w:rStyle w:val="a9"/>
                <w:color w:val="auto"/>
              </w:rPr>
              <w:t>11</w:t>
            </w:r>
          </w:p>
        </w:tc>
        <w:tc>
          <w:tcPr>
            <w:tcW w:w="1420" w:type="dxa"/>
            <w:shd w:val="clear" w:color="auto" w:fill="BFBFBF" w:themeFill="background1" w:themeFillShade="BF"/>
            <w:tcMar/>
          </w:tcPr>
          <w:p w:rsidRPr="0023276C" w:rsidR="004E00A4" w:rsidP="004E00A4" w:rsidRDefault="004E00A4" w14:paraId="4F68BC72" wp14:textId="77777777">
            <w:pPr>
              <w:pStyle w:val="aa"/>
              <w:rPr>
                <w:rFonts w:hint="eastAsia"/>
              </w:rPr>
            </w:pPr>
            <w:r w:rsidRPr="0023276C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  <w:tcMar/>
          </w:tcPr>
          <w:p w:rsidRPr="0023276C" w:rsidR="004E00A4" w:rsidP="004E00A4" w:rsidRDefault="004E00A4" w14:paraId="73BF3D9A" wp14:textId="77777777">
            <w:pPr>
              <w:rPr>
                <w:rStyle w:val="a9"/>
                <w:rFonts w:hint="eastAsia"/>
                <w:color w:val="auto"/>
              </w:rPr>
            </w:pPr>
            <w:r>
              <w:rPr>
                <w:rFonts w:hint="eastAsia" w:ascii="Dotum" w:hAnsi="Dotum" w:eastAsia="Dotum"/>
              </w:rPr>
              <w:t>산책이용자 분석</w:t>
            </w:r>
          </w:p>
        </w:tc>
      </w:tr>
      <w:tr xmlns:wp14="http://schemas.microsoft.com/office/word/2010/wordml" w:rsidR="004E00A4" w:rsidTr="775F3794" w14:paraId="45B84B62" wp14:textId="77777777">
        <w:trPr>
          <w:trHeight w:val="6505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CC4708" w:rsidRDefault="004E00A4" w14:paraId="2DB40535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tcMar/>
            <w:vAlign w:val="center"/>
          </w:tcPr>
          <w:p w:rsidRPr="0023276C" w:rsidR="004E00A4" w:rsidP="00CC4708" w:rsidRDefault="004570FC" w14:paraId="0233563C" wp14:textId="77777777">
            <w:pPr>
              <w:jc w:val="center"/>
              <w:rPr>
                <w:rStyle w:val="a9"/>
                <w:rFonts w:hint="eastAsia"/>
                <w:color w:val="auto"/>
              </w:rPr>
            </w:pPr>
            <w:r w:rsidR="004570FC">
              <w:drawing>
                <wp:inline xmlns:wp14="http://schemas.microsoft.com/office/word/2010/wordprocessingDrawing" wp14:editId="50880B28" wp14:anchorId="2F6F3217">
                  <wp:extent cx="5391152" cy="3038475"/>
                  <wp:effectExtent l="0" t="0" r="0" b="0"/>
                  <wp:docPr id="12" name="그림 1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그림 12"/>
                          <pic:cNvPicPr/>
                        </pic:nvPicPr>
                        <pic:blipFill>
                          <a:blip r:embed="R80f67f9cfcfa42ff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91152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E00A4" w:rsidTr="775F3794" w14:paraId="3D87292E" wp14:textId="77777777">
        <w:trPr>
          <w:trHeight w:val="368"/>
        </w:trPr>
        <w:tc>
          <w:tcPr>
            <w:tcW w:w="1525" w:type="dxa"/>
            <w:shd w:val="clear" w:color="auto" w:fill="CCCCCC"/>
            <w:tcMar/>
            <w:vAlign w:val="center"/>
          </w:tcPr>
          <w:p w:rsidR="004E00A4" w:rsidP="00CC4708" w:rsidRDefault="004E00A4" w14:paraId="5A7E5F26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  <w:tcMar/>
          </w:tcPr>
          <w:p w:rsidRPr="0023276C" w:rsidR="004E00A4" w:rsidP="00CC4708" w:rsidRDefault="004E00A4" w14:paraId="5B6B5262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color w:val="auto"/>
              </w:rPr>
            </w:pPr>
            <w:r w:rsidRPr="0023276C">
              <w:rPr>
                <w:rStyle w:val="a9"/>
                <w:color w:val="auto"/>
              </w:rPr>
              <w:t>…</w:t>
            </w:r>
            <w:r w:rsidRPr="0023276C">
              <w:rPr>
                <w:rStyle w:val="a9"/>
                <w:rFonts w:hint="eastAsia"/>
                <w:color w:val="auto"/>
              </w:rPr>
              <w:t xml:space="preserve"> </w:t>
            </w:r>
          </w:p>
          <w:p w:rsidRPr="0023276C" w:rsidR="004E00A4" w:rsidP="00CC4708" w:rsidRDefault="004E00A4" w14:paraId="5947B4EE" wp14:textId="77777777">
            <w:pPr>
              <w:numPr>
                <w:ilvl w:val="0"/>
                <w:numId w:val="2"/>
              </w:numPr>
              <w:ind w:left="282" w:hanging="142"/>
              <w:rPr>
                <w:rStyle w:val="a9"/>
                <w:rFonts w:hint="eastAsia"/>
                <w:color w:val="auto"/>
              </w:rPr>
            </w:pPr>
          </w:p>
        </w:tc>
      </w:tr>
    </w:tbl>
    <w:p xmlns:wp14="http://schemas.microsoft.com/office/word/2010/wordml" w:rsidR="00457384" w:rsidRDefault="00457384" w14:paraId="61C81E77" wp14:textId="77777777"/>
    <w:p xmlns:wp14="http://schemas.microsoft.com/office/word/2010/wordml" w:rsidR="004E00A4" w:rsidRDefault="004E00A4" w14:paraId="7999C2FD" wp14:textId="77777777"/>
    <w:p xmlns:wp14="http://schemas.microsoft.com/office/word/2010/wordml" w:rsidR="004E00A4" w:rsidRDefault="004E00A4" w14:paraId="7B7C8C32" wp14:textId="77777777"/>
    <w:p xmlns:wp14="http://schemas.microsoft.com/office/word/2010/wordml" w:rsidR="004E00A4" w:rsidRDefault="004E00A4" w14:paraId="27758D73" wp14:textId="77777777"/>
    <w:p xmlns:wp14="http://schemas.microsoft.com/office/word/2010/wordml" w:rsidR="004E00A4" w:rsidRDefault="004E00A4" w14:paraId="1AF35F8B" wp14:textId="77777777"/>
    <w:p xmlns:wp14="http://schemas.microsoft.com/office/word/2010/wordml" w:rsidR="004E00A4" w:rsidRDefault="004E00A4" w14:paraId="0DA819DD" wp14:textId="77777777"/>
    <w:p xmlns:wp14="http://schemas.microsoft.com/office/word/2010/wordml" w:rsidR="004E00A4" w:rsidRDefault="004E00A4" w14:paraId="521832CA" wp14:textId="77777777"/>
    <w:p xmlns:wp14="http://schemas.microsoft.com/office/word/2010/wordml" w:rsidR="004E00A4" w:rsidRDefault="004E00A4" w14:paraId="689978F1" wp14:textId="77777777"/>
    <w:p xmlns:wp14="http://schemas.microsoft.com/office/word/2010/wordml" w:rsidR="004E00A4" w:rsidRDefault="004E00A4" w14:paraId="621AFB6B" wp14:textId="77777777"/>
    <w:p xmlns:wp14="http://schemas.microsoft.com/office/word/2010/wordml" w:rsidR="004E00A4" w:rsidRDefault="004E00A4" w14:paraId="2E471027" wp14:textId="77777777"/>
    <w:p xmlns:wp14="http://schemas.microsoft.com/office/word/2010/wordml" w:rsidR="004E00A4" w:rsidRDefault="004E00A4" w14:paraId="0915588A" wp14:textId="77777777">
      <w:pPr>
        <w:rPr>
          <w:rFonts w:hint="eastAsia"/>
        </w:rPr>
      </w:pPr>
    </w:p>
    <w:p xmlns:wp14="http://schemas.microsoft.com/office/word/2010/wordml" w:rsidR="00457384" w:rsidRDefault="00457384" w14:paraId="328684FD" wp14:textId="77777777">
      <w:pPr>
        <w:pStyle w:val="1"/>
        <w:rPr>
          <w:rFonts w:hint="eastAsia"/>
        </w:rPr>
      </w:pP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</w:p>
    <w:p xmlns:wp14="http://schemas.microsoft.com/office/word/2010/wordml" w:rsidR="00457384" w:rsidRDefault="00457384" w14:paraId="567625D5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8316"/>
      </w:tblGrid>
      <w:tr xmlns:wp14="http://schemas.microsoft.com/office/word/2010/wordml" w:rsidR="00457384" w14:paraId="3530E361" wp14:textId="77777777">
        <w:tc>
          <w:tcPr>
            <w:tcW w:w="8524" w:type="dxa"/>
            <w:shd w:val="clear" w:color="auto" w:fill="auto"/>
          </w:tcPr>
          <w:p w:rsidR="00457384" w:rsidRDefault="00457384" w14:paraId="729EBC0D" wp14:textId="77777777">
            <w:pPr>
              <w:rPr>
                <w:rFonts w:hint="eastAsia"/>
              </w:rPr>
            </w:pPr>
            <w:r>
              <w:rPr>
                <w:rStyle w:val="a9"/>
                <w:rFonts w:hint="eastAsia"/>
              </w:rPr>
              <w:t>시스템의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성능</w:t>
            </w:r>
            <w:r>
              <w:rPr>
                <w:rStyle w:val="a9"/>
                <w:rFonts w:hint="eastAsia"/>
              </w:rPr>
              <w:t xml:space="preserve">, </w:t>
            </w:r>
            <w:r>
              <w:rPr>
                <w:rStyle w:val="a9"/>
                <w:rFonts w:hint="eastAsia"/>
              </w:rPr>
              <w:t>보안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등의</w:t>
            </w:r>
            <w:r>
              <w:rPr>
                <w:rStyle w:val="a9"/>
                <w:rFonts w:hint="eastAsia"/>
              </w:rPr>
              <w:t xml:space="preserve"> </w:t>
            </w:r>
            <w:bookmarkStart w:name="_Toc287096159" w:id="9"/>
            <w:r>
              <w:rPr>
                <w:rStyle w:val="a9"/>
                <w:rFonts w:hint="eastAsia"/>
              </w:rPr>
              <w:t>기</w:t>
            </w:r>
            <w:bookmarkStart w:name="_Toc287096163" w:id="10"/>
            <w:bookmarkStart w:name="_Toc447209014" w:id="11"/>
            <w:bookmarkEnd w:id="9"/>
            <w:r>
              <w:rPr>
                <w:rStyle w:val="a9"/>
                <w:rFonts w:hint="eastAsia"/>
              </w:rPr>
              <w:t>능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외의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요구되</w:t>
            </w:r>
            <w:bookmarkEnd w:id="10"/>
            <w:bookmarkEnd w:id="11"/>
            <w:r>
              <w:rPr>
                <w:rStyle w:val="a9"/>
                <w:rFonts w:hint="eastAsia"/>
              </w:rPr>
              <w:t>는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사항을</w:t>
            </w:r>
            <w:r>
              <w:rPr>
                <w:rStyle w:val="a9"/>
                <w:rFonts w:hint="eastAsia"/>
              </w:rPr>
              <w:t xml:space="preserve"> </w:t>
            </w:r>
            <w:r>
              <w:rPr>
                <w:rStyle w:val="a9"/>
                <w:rFonts w:hint="eastAsia"/>
              </w:rPr>
              <w:t>기술한다</w:t>
            </w:r>
            <w:r>
              <w:rPr>
                <w:rStyle w:val="a9"/>
                <w:rFonts w:hint="eastAsia"/>
              </w:rPr>
              <w:t>.</w:t>
            </w:r>
          </w:p>
        </w:tc>
      </w:tr>
    </w:tbl>
    <w:p xmlns:wp14="http://schemas.microsoft.com/office/word/2010/wordml" w:rsidR="00457384" w:rsidRDefault="00457384" w14:paraId="22739900" wp14:textId="77777777">
      <w:pPr>
        <w:rPr>
          <w:rFonts w:hint="eastAsia"/>
        </w:rPr>
      </w:pPr>
    </w:p>
    <w:tbl>
      <w:tblPr>
        <w:tblW w:w="0" w:type="auto"/>
        <w:tblInd w:w="1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2395"/>
        <w:gridCol w:w="5921"/>
      </w:tblGrid>
      <w:tr xmlns:wp14="http://schemas.microsoft.com/office/word/2010/wordml" w:rsidR="00457384" w14:paraId="5B8E60E6" wp14:textId="77777777">
        <w:tc>
          <w:tcPr>
            <w:tcW w:w="2450" w:type="dxa"/>
            <w:shd w:val="clear" w:color="auto" w:fill="CCCCCC"/>
          </w:tcPr>
          <w:p w:rsidR="00457384" w:rsidRDefault="00457384" w14:paraId="336F6E59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:rsidR="00457384" w:rsidRDefault="00457384" w14:paraId="265704CB" wp14:textId="77777777">
            <w:pPr>
              <w:pStyle w:val="aa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xmlns:wp14="http://schemas.microsoft.com/office/word/2010/wordml" w:rsidR="00457384" w14:paraId="563E7600" wp14:textId="77777777">
        <w:tc>
          <w:tcPr>
            <w:tcW w:w="2450" w:type="dxa"/>
            <w:shd w:val="clear" w:color="auto" w:fill="auto"/>
          </w:tcPr>
          <w:p w:rsidR="00457384" w:rsidRDefault="00457384" w14:paraId="57DB30B1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7E70EDB5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18D76BA2" wp14:textId="77777777">
        <w:tc>
          <w:tcPr>
            <w:tcW w:w="2450" w:type="dxa"/>
            <w:shd w:val="clear" w:color="auto" w:fill="auto"/>
          </w:tcPr>
          <w:p w:rsidR="00457384" w:rsidRDefault="00457384" w14:paraId="23660C18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6B82FBB0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72337203" wp14:textId="77777777">
        <w:tc>
          <w:tcPr>
            <w:tcW w:w="2450" w:type="dxa"/>
            <w:shd w:val="clear" w:color="auto" w:fill="auto"/>
          </w:tcPr>
          <w:p w:rsidR="00457384" w:rsidRDefault="00457384" w14:paraId="0A9D056E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780C8507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70EA92A7" wp14:textId="77777777">
        <w:tc>
          <w:tcPr>
            <w:tcW w:w="2450" w:type="dxa"/>
            <w:shd w:val="clear" w:color="auto" w:fill="auto"/>
          </w:tcPr>
          <w:p w:rsidR="00457384" w:rsidRDefault="00457384" w14:paraId="56B38645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54E926FA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782F4E45" wp14:textId="77777777">
        <w:tc>
          <w:tcPr>
            <w:tcW w:w="2450" w:type="dxa"/>
            <w:shd w:val="clear" w:color="auto" w:fill="auto"/>
          </w:tcPr>
          <w:p w:rsidR="00457384" w:rsidRDefault="00457384" w14:paraId="754BFDB0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3B2FA98D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7D907026" wp14:textId="77777777">
        <w:tc>
          <w:tcPr>
            <w:tcW w:w="2450" w:type="dxa"/>
            <w:shd w:val="clear" w:color="auto" w:fill="auto"/>
          </w:tcPr>
          <w:p w:rsidR="00457384" w:rsidRDefault="00457384" w14:paraId="07610692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17773534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5814E077" wp14:textId="77777777">
        <w:tc>
          <w:tcPr>
            <w:tcW w:w="2450" w:type="dxa"/>
            <w:shd w:val="clear" w:color="auto" w:fill="auto"/>
          </w:tcPr>
          <w:p w:rsidR="00457384" w:rsidRDefault="00457384" w14:paraId="5F5FE86C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14F1DBAD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71B4DA0F" wp14:textId="77777777">
        <w:tc>
          <w:tcPr>
            <w:tcW w:w="2450" w:type="dxa"/>
            <w:shd w:val="clear" w:color="auto" w:fill="auto"/>
          </w:tcPr>
          <w:p w:rsidR="00457384" w:rsidRDefault="00457384" w14:paraId="6B663432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08AAA810" wp14:textId="77777777">
            <w:pPr>
              <w:rPr>
                <w:rFonts w:hint="eastAsia"/>
              </w:rPr>
            </w:pPr>
          </w:p>
        </w:tc>
      </w:tr>
      <w:tr xmlns:wp14="http://schemas.microsoft.com/office/word/2010/wordml" w:rsidR="00457384" w14:paraId="39BF548E" wp14:textId="77777777">
        <w:tc>
          <w:tcPr>
            <w:tcW w:w="2450" w:type="dxa"/>
            <w:shd w:val="clear" w:color="auto" w:fill="auto"/>
          </w:tcPr>
          <w:p w:rsidR="00457384" w:rsidRDefault="00457384" w14:paraId="6F7F107B" wp14:textId="77777777">
            <w:pPr>
              <w:jc w:val="center"/>
              <w:rPr>
                <w:rFonts w:hint="eastAsia" w:ascii="Dotum" w:hAnsi="Dotum" w:eastAsia="Dotum"/>
              </w:rPr>
            </w:pPr>
          </w:p>
        </w:tc>
        <w:tc>
          <w:tcPr>
            <w:tcW w:w="6074" w:type="dxa"/>
            <w:shd w:val="clear" w:color="auto" w:fill="auto"/>
          </w:tcPr>
          <w:p w:rsidR="00457384" w:rsidRDefault="00457384" w14:paraId="4224ED7C" wp14:textId="77777777">
            <w:pPr>
              <w:rPr>
                <w:rFonts w:hint="eastAsia"/>
              </w:rPr>
            </w:pPr>
          </w:p>
        </w:tc>
      </w:tr>
    </w:tbl>
    <w:p xmlns:wp14="http://schemas.microsoft.com/office/word/2010/wordml" w:rsidR="00457384" w:rsidRDefault="00457384" w14:paraId="330838BD" wp14:textId="77777777"/>
    <w:sectPr w:rsidR="0045738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1906" w:h="16838" w:orient="portrait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rgValue=""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xmlns:wp14="http://schemas.microsoft.com/office/word/2010/wordml" w:rsidR="00D74D47" w:rsidRDefault="00D74D47" w14:paraId="18AF15B3" wp14:textId="77777777">
      <w:r>
        <w:separator/>
      </w:r>
    </w:p>
  </w:endnote>
  <w:endnote w:type="continuationSeparator" w:id="0">
    <w:p xmlns:wp14="http://schemas.microsoft.com/office/word/2010/wordml" w:rsidR="00D74D47" w:rsidRDefault="00D74D47" w14:paraId="44EC7652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HeadLine-Mediu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Gothic-Extra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25581A" w:rsidRDefault="0025581A" w14:paraId="7D813A5F" wp14:textId="77777777">
    <w:pPr>
      <w:framePr w:wrap="around" w:hAnchor="margin" w:vAnchor="text" w:xAlign="center" w:y="1"/>
    </w:pPr>
    <w:r>
      <w:fldChar w:fldCharType="begin"/>
    </w:r>
    <w:r>
      <w:instrText xml:space="preserve">PAGE  </w:instrText>
    </w:r>
    <w:r>
      <w:fldChar w:fldCharType="end"/>
    </w:r>
  </w:p>
  <w:p xmlns:wp14="http://schemas.microsoft.com/office/word/2010/wordml" w:rsidR="0025581A" w:rsidRDefault="0025581A" w14:paraId="11AD48F1" wp14:textId="77777777"/>
  <w:p xmlns:wp14="http://schemas.microsoft.com/office/word/2010/wordml" w:rsidR="0025581A" w:rsidRDefault="0025581A" w14:paraId="3547A4C1" wp14:textId="77777777"/>
  <w:p xmlns:wp14="http://schemas.microsoft.com/office/word/2010/wordml" w:rsidR="0025581A" w:rsidRDefault="0025581A" w14:paraId="6F1FF6B7" wp14:textId="77777777"/>
  <w:p xmlns:wp14="http://schemas.microsoft.com/office/word/2010/wordml" w:rsidR="0025581A" w:rsidRDefault="0025581A" w14:paraId="08D2AF85" wp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p14">
  <w:p xmlns:wp14="http://schemas.microsoft.com/office/word/2010/wordml" w:rsidR="0025581A" w:rsidRDefault="0025581A" w14:paraId="51737494" wp14:textId="77777777"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xmlns:wp14="http://schemas.microsoft.com/office/word/2010/wordml" w:rsidR="0025581A" w:rsidRDefault="004570FC" w14:paraId="2C7F6FC2" wp14:textId="77777777">
    <w:pPr>
      <w:tabs>
        <w:tab w:val="right" w:pos="8504"/>
      </w:tabs>
      <w:rPr>
        <w:rFonts w:hint="eastAsia"/>
      </w:rPr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7216" behindDoc="0" locked="0" layoutInCell="1" allowOverlap="1" wp14:anchorId="138FDC8C" wp14:editId="777777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33A7FCD">
            <v:rect id="Rectangle 4" style="position:absolute;left:0;text-align:left;margin-left:0;margin-top:-11pt;width:423pt;height:5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4AEDC1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"/>
          </w:pict>
        </mc:Fallback>
      </mc:AlternateContent>
    </w:r>
    <w:r>
      <w:rPr>
        <w:rFonts w:hint="eastAsia"/>
        <w:noProof/>
      </w:rPr>
      <w:drawing>
        <wp:inline xmlns:wp14="http://schemas.microsoft.com/office/word/2010/wordprocessingDrawing" distT="0" distB="0" distL="0" distR="0" wp14:anchorId="40436298" wp14:editId="7777777">
          <wp:extent cx="2057400" cy="238125"/>
          <wp:effectExtent l="0" t="0" r="0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5581A">
      <w:tab/>
    </w:r>
    <w:r w:rsidRPr="37D997D3" w:rsidR="775F3794">
      <w:rPr/>
      <w:t>고객사</w:t>
    </w:r>
    <w:r w:rsidRPr="37D997D3" w:rsidR="775F3794">
      <w:rPr/>
      <w:t xml:space="preserve"> Logo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25581A" w:rsidRDefault="0025581A" w14:paraId="53928121" wp14:textId="77777777">
    <w:pPr>
      <w:framePr w:wrap="around" w:hAnchor="margin" w:vAnchor="text" w:xAlign="center" w:y="1"/>
    </w:pPr>
    <w:r>
      <w:fldChar w:fldCharType="begin"/>
    </w:r>
    <w:r>
      <w:instrText xml:space="preserve">PAGE  </w:instrText>
    </w:r>
    <w:r>
      <w:fldChar w:fldCharType="end"/>
    </w:r>
  </w:p>
  <w:p xmlns:wp14="http://schemas.microsoft.com/office/word/2010/wordml" w:rsidR="0025581A" w:rsidRDefault="0025581A" w14:paraId="2DB483DF" wp14:textId="77777777"/>
  <w:p xmlns:wp14="http://schemas.microsoft.com/office/word/2010/wordml" w:rsidR="0025581A" w:rsidRDefault="0025581A" w14:paraId="0994303C" wp14:textId="77777777"/>
  <w:p xmlns:wp14="http://schemas.microsoft.com/office/word/2010/wordml" w:rsidR="0025581A" w:rsidRDefault="0025581A" w14:paraId="0613CC25" wp14:textId="77777777"/>
  <w:p xmlns:wp14="http://schemas.microsoft.com/office/word/2010/wordml" w:rsidR="0025581A" w:rsidRDefault="0025581A" w14:paraId="7836CA9C" wp14:textId="777777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p14">
  <w:p xmlns:wp14="http://schemas.microsoft.com/office/word/2010/wordml" w:rsidR="0025581A" w:rsidRDefault="0025581A" w14:paraId="01D892C3" wp14:textId="77777777"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- 1 -</w:t>
    </w:r>
    <w:r>
      <w:fldChar w:fldCharType="end"/>
    </w:r>
  </w:p>
  <w:p xmlns:wp14="http://schemas.microsoft.com/office/word/2010/wordml" w:rsidR="0025581A" w:rsidRDefault="004570FC" w14:paraId="15FA3351" wp14:textId="77777777">
    <w:pPr>
      <w:tabs>
        <w:tab w:val="right" w:pos="8504"/>
      </w:tabs>
      <w:rPr>
        <w:rFonts w:hint="eastAsia"/>
      </w:rPr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9264" behindDoc="0" locked="0" layoutInCell="1" allowOverlap="1" wp14:anchorId="0E00B8E8" wp14:editId="777777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3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B95A64A">
            <v:rect id="Rectangle 6" style="position:absolute;left:0;text-align:left;margin-left:0;margin-top:-11pt;width:423pt;height: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06501E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"/>
          </w:pict>
        </mc:Fallback>
      </mc:AlternateContent>
    </w:r>
    <w:r>
      <w:rPr>
        <w:rFonts w:hint="eastAsia"/>
        <w:noProof/>
      </w:rPr>
      <w:drawing>
        <wp:inline xmlns:wp14="http://schemas.microsoft.com/office/word/2010/wordprocessingDrawing" distT="0" distB="0" distL="0" distR="0" wp14:anchorId="64CD1BC6" wp14:editId="7777777">
          <wp:extent cx="2057400" cy="238125"/>
          <wp:effectExtent l="0" t="0" r="0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5581A">
      <w:tab/>
    </w:r>
    <w:r w:rsidRPr="37D997D3" w:rsidR="775F3794">
      <w:rPr/>
      <w:t>고객사</w:t>
    </w:r>
    <w:r w:rsidRPr="37D997D3" w:rsidR="775F3794">
      <w:rPr/>
      <w:t xml:space="preserve"> Logo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25581A" w:rsidRDefault="0025581A" w14:paraId="18113A09" wp14:textId="7777777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25581A" w:rsidRDefault="0025581A" w14:paraId="42E3FBC2" wp14:textId="77777777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25581A" w:rsidRDefault="0025581A" w14:paraId="3ADFD508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xmlns:wp14="http://schemas.microsoft.com/office/word/2010/wordml" w:rsidR="00D74D47" w:rsidRDefault="00D74D47" w14:paraId="1935F1DB" wp14:textId="77777777">
      <w:r>
        <w:separator/>
      </w:r>
    </w:p>
  </w:footnote>
  <w:footnote w:type="continuationSeparator" w:id="0">
    <w:p xmlns:wp14="http://schemas.microsoft.com/office/word/2010/wordml" w:rsidR="00D74D47" w:rsidRDefault="00D74D47" w14:paraId="63F7BA64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p14">
  <w:tbl>
    <w:tblPr>
      <w:tblW w:w="0" w:type="auto"/>
      <w:tblInd w:w="108" w:type="dxa"/>
      <w:tblBorders>
        <w:top w:val="single" w:color="auto" w:sz="18" w:space="0"/>
        <w:left w:val="single" w:color="auto" w:sz="18" w:space="0"/>
        <w:bottom w:val="single" w:color="auto" w:sz="18" w:space="0"/>
        <w:right w:val="single" w:color="auto" w:sz="18" w:space="0"/>
        <w:insideH w:val="single" w:color="auto" w:sz="8" w:space="0"/>
        <w:insideV w:val="single" w:color="auto" w:sz="8" w:space="0"/>
      </w:tblBorders>
      <w:tblLook w:val="01E0" w:firstRow="1" w:lastRow="1" w:firstColumn="1" w:lastColumn="1" w:noHBand="0" w:noVBand="0"/>
    </w:tblPr>
    <w:tblGrid>
      <w:gridCol w:w="1583"/>
      <w:gridCol w:w="2558"/>
      <w:gridCol w:w="1659"/>
      <w:gridCol w:w="2550"/>
    </w:tblGrid>
    <w:tr xmlns:wp14="http://schemas.microsoft.com/office/word/2010/wordml" w:rsidR="0025581A" w14:paraId="41FE6C45" wp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:rsidR="0025581A" w:rsidRDefault="0025581A" w14:paraId="45D3C6E3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:rsidR="0025581A" w:rsidRDefault="0025581A" w14:paraId="620C22F6" wp14:textId="77777777">
          <w:pPr>
            <w:jc w:val="center"/>
            <w:rPr>
              <w:rFonts w:hint="eastAsia" w:ascii="Dotum" w:hAnsi="Dotum" w:eastAsia="Dotum"/>
            </w:rPr>
          </w:pPr>
          <w:proofErr w:type="spellStart"/>
          <w:r>
            <w:rPr>
              <w:rFonts w:hint="eastAsia" w:ascii="Dotum" w:hAnsi="Dotum" w:eastAsia="Dotum"/>
            </w:rPr>
            <w:t>산책갈까</w:t>
          </w:r>
          <w:proofErr w:type="spellEnd"/>
          <w:r>
            <w:rPr>
              <w:rFonts w:hint="eastAsia" w:ascii="Dotum" w:hAnsi="Dotum" w:eastAsia="Dotum"/>
            </w:rPr>
            <w:t>?</w:t>
          </w:r>
        </w:p>
      </w:tc>
      <w:tc>
        <w:tcPr>
          <w:tcW w:w="1698" w:type="dxa"/>
          <w:shd w:val="clear" w:color="auto" w:fill="E6E6E6"/>
          <w:vAlign w:val="center"/>
        </w:tcPr>
        <w:p w:rsidR="0025581A" w:rsidRDefault="0025581A" w14:paraId="066438DB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:rsidR="0025581A" w:rsidRDefault="0025581A" w14:paraId="72EF2A6C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2</w:t>
          </w:r>
          <w:r>
            <w:rPr>
              <w:rFonts w:ascii="Dotum" w:hAnsi="Dotum" w:eastAsia="Dotum"/>
            </w:rPr>
            <w:t>1.03~21.10</w:t>
          </w:r>
        </w:p>
      </w:tc>
    </w:tr>
    <w:tr xmlns:wp14="http://schemas.microsoft.com/office/word/2010/wordml" w:rsidR="0025581A" w14:paraId="589B9245" wp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:rsidR="0025581A" w:rsidRDefault="0025581A" w14:paraId="28CBCB81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:rsidR="0025581A" w:rsidRDefault="0025581A" w14:paraId="3941A625" wp14:textId="77777777">
          <w:pPr>
            <w:jc w:val="center"/>
            <w:rPr>
              <w:rFonts w:hint="eastAsia" w:ascii="Dotum" w:hAnsi="Dotum" w:eastAsia="Dotum"/>
            </w:rPr>
          </w:pPr>
        </w:p>
      </w:tc>
      <w:tc>
        <w:tcPr>
          <w:tcW w:w="1698" w:type="dxa"/>
          <w:shd w:val="clear" w:color="auto" w:fill="E6E6E6"/>
          <w:vAlign w:val="center"/>
        </w:tcPr>
        <w:p w:rsidR="0025581A" w:rsidRDefault="0025581A" w14:paraId="5C803B0E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:rsidR="0025581A" w:rsidRDefault="0025581A" w14:paraId="1BF5E8EE" wp14:textId="77777777">
          <w:pPr>
            <w:jc w:val="center"/>
            <w:rPr>
              <w:rFonts w:hint="eastAsia" w:ascii="Dotum" w:hAnsi="Dotum" w:eastAsia="Dotum"/>
            </w:rPr>
          </w:pPr>
        </w:p>
      </w:tc>
    </w:tr>
  </w:tbl>
  <w:p xmlns:wp14="http://schemas.microsoft.com/office/word/2010/wordml" w:rsidR="0025581A" w:rsidRDefault="004570FC" w14:paraId="4706D880" wp14:textId="77777777">
    <w:pPr>
      <w:rPr>
        <w:rFonts w:hint="eastAsia"/>
      </w:rPr>
    </w:pPr>
    <w:r>
      <w:rPr>
        <w:rFonts w:ascii="HYHeadLine-Medium" w:eastAsia="HYHeadLine-Medium"/>
        <w:noProof/>
        <w:szCs w:val="20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6192" behindDoc="0" locked="0" layoutInCell="1" allowOverlap="1" wp14:anchorId="1100A2D2" wp14:editId="7777777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42DD335">
            <v:rect id="Rectangle 3" style="position:absolute;left:0;text-align:left;margin-left:-2.1pt;margin-top:8.9pt;width:428.45pt;height:8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79C41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p14">
  <w:tbl>
    <w:tblPr>
      <w:tblW w:w="0" w:type="auto"/>
      <w:tblInd w:w="108" w:type="dxa"/>
      <w:tblBorders>
        <w:top w:val="single" w:color="auto" w:sz="18" w:space="0"/>
        <w:left w:val="single" w:color="auto" w:sz="18" w:space="0"/>
        <w:bottom w:val="single" w:color="auto" w:sz="18" w:space="0"/>
        <w:right w:val="single" w:color="auto" w:sz="18" w:space="0"/>
        <w:insideH w:val="single" w:color="auto" w:sz="8" w:space="0"/>
        <w:insideV w:val="single" w:color="auto" w:sz="8" w:space="0"/>
      </w:tblBorders>
      <w:tblLook w:val="01E0" w:firstRow="1" w:lastRow="1" w:firstColumn="1" w:lastColumn="1" w:noHBand="0" w:noVBand="0"/>
    </w:tblPr>
    <w:tblGrid>
      <w:gridCol w:w="1583"/>
      <w:gridCol w:w="2558"/>
      <w:gridCol w:w="1659"/>
      <w:gridCol w:w="2550"/>
    </w:tblGrid>
    <w:tr xmlns:wp14="http://schemas.microsoft.com/office/word/2010/wordml" w:rsidR="0025581A" w14:paraId="3BB2497D" wp14:textId="77777777">
      <w:trPr>
        <w:trHeight w:val="339"/>
      </w:trPr>
      <w:tc>
        <w:tcPr>
          <w:tcW w:w="1620" w:type="dxa"/>
          <w:shd w:val="clear" w:color="auto" w:fill="E6E6E6"/>
          <w:vAlign w:val="center"/>
        </w:tcPr>
        <w:p w:rsidR="0025581A" w:rsidRDefault="0025581A" w14:paraId="7E6569BA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:rsidR="0025581A" w:rsidRDefault="0025581A" w14:paraId="36BA1E6F" wp14:textId="77777777">
          <w:pPr>
            <w:jc w:val="center"/>
            <w:rPr>
              <w:rFonts w:hint="eastAsia" w:ascii="Dotum" w:hAnsi="Dotum" w:eastAsia="Dotum"/>
            </w:rPr>
          </w:pPr>
          <w:proofErr w:type="spellStart"/>
          <w:r>
            <w:rPr>
              <w:rFonts w:hint="eastAsia" w:ascii="Dotum" w:hAnsi="Dotum" w:eastAsia="Dotum"/>
            </w:rPr>
            <w:t>산책갈까</w:t>
          </w:r>
          <w:proofErr w:type="spellEnd"/>
          <w:r>
            <w:rPr>
              <w:rFonts w:hint="eastAsia" w:ascii="Dotum" w:hAnsi="Dotum" w:eastAsia="Dotum"/>
            </w:rPr>
            <w:t>?</w:t>
          </w:r>
        </w:p>
      </w:tc>
      <w:tc>
        <w:tcPr>
          <w:tcW w:w="1698" w:type="dxa"/>
          <w:shd w:val="clear" w:color="auto" w:fill="E6E6E6"/>
          <w:vAlign w:val="center"/>
        </w:tcPr>
        <w:p w:rsidR="0025581A" w:rsidRDefault="0025581A" w14:paraId="0062102D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:rsidR="0025581A" w:rsidRDefault="0025581A" w14:paraId="4D324727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2</w:t>
          </w:r>
          <w:r>
            <w:rPr>
              <w:rFonts w:ascii="Dotum" w:hAnsi="Dotum" w:eastAsia="Dotum"/>
            </w:rPr>
            <w:t>1.03~21.10</w:t>
          </w:r>
        </w:p>
      </w:tc>
    </w:tr>
    <w:tr xmlns:wp14="http://schemas.microsoft.com/office/word/2010/wordml" w:rsidR="0025581A" w14:paraId="754C77F9" wp14:textId="77777777">
      <w:trPr>
        <w:trHeight w:val="340"/>
      </w:trPr>
      <w:tc>
        <w:tcPr>
          <w:tcW w:w="1620" w:type="dxa"/>
          <w:shd w:val="clear" w:color="auto" w:fill="E6E6E6"/>
          <w:vAlign w:val="center"/>
        </w:tcPr>
        <w:p w:rsidR="0025581A" w:rsidRDefault="0025581A" w14:paraId="53C2EDF9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:rsidR="0025581A" w:rsidRDefault="0025581A" w14:paraId="140836A0" wp14:textId="77777777">
          <w:pPr>
            <w:jc w:val="center"/>
            <w:rPr>
              <w:rFonts w:hint="eastAsia" w:ascii="Dotum" w:hAnsi="Dotum" w:eastAsia="Dotum"/>
            </w:rPr>
          </w:pPr>
        </w:p>
      </w:tc>
      <w:tc>
        <w:tcPr>
          <w:tcW w:w="1698" w:type="dxa"/>
          <w:shd w:val="clear" w:color="auto" w:fill="E6E6E6"/>
          <w:vAlign w:val="center"/>
        </w:tcPr>
        <w:p w:rsidR="0025581A" w:rsidRDefault="0025581A" w14:paraId="18E5B677" wp14:textId="77777777">
          <w:pPr>
            <w:jc w:val="center"/>
            <w:rPr>
              <w:rFonts w:hint="eastAsia" w:ascii="Dotum" w:hAnsi="Dotum" w:eastAsia="Dotum"/>
            </w:rPr>
          </w:pPr>
          <w:r>
            <w:rPr>
              <w:rFonts w:hint="eastAsia" w:ascii="Dotum" w:hAnsi="Dotum" w:eastAsia="Dotum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:rsidR="0025581A" w:rsidRDefault="0025581A" w14:paraId="14A57484" wp14:textId="77777777">
          <w:pPr>
            <w:jc w:val="center"/>
            <w:rPr>
              <w:rFonts w:hint="eastAsia" w:ascii="Dotum" w:hAnsi="Dotum" w:eastAsia="Dotum"/>
            </w:rPr>
          </w:pPr>
        </w:p>
      </w:tc>
    </w:tr>
  </w:tbl>
  <w:p xmlns:wp14="http://schemas.microsoft.com/office/word/2010/wordml" w:rsidR="0025581A" w:rsidRDefault="004570FC" w14:paraId="02032747" wp14:textId="77777777">
    <w:pPr>
      <w:rPr>
        <w:rFonts w:hint="eastAsia"/>
      </w:rPr>
    </w:pPr>
    <w:r>
      <w:rPr>
        <w:rFonts w:ascii="HYHeadLine-Medium" w:eastAsia="HYHeadLine-Medium"/>
        <w:noProof/>
        <w:szCs w:val="20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8240" behindDoc="0" locked="0" layoutInCell="1" allowOverlap="1" wp14:anchorId="53BFD76D" wp14:editId="7777777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DBB296D">
            <v:rect id="Rectangle 5" style="position:absolute;left:0;text-align:left;margin-left:-2.1pt;margin-top:8.9pt;width:428.45pt;height:8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6DA3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25581A" w:rsidRDefault="0025581A" w14:paraId="7B3403DF" wp14:textId="777777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Pr="000B5209" w:rsidR="0025581A" w:rsidP="000B5209" w:rsidRDefault="0025581A" w14:paraId="5A259495" wp14:textId="77777777">
    <w:pPr>
      <w:pStyle w:val="a3"/>
      <w:rPr>
        <w:rFonts w:hint="eastAsia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xmlns:wp14="http://schemas.microsoft.com/office/word/2010/wordml" w:rsidR="0025581A" w:rsidRDefault="0025581A" w14:paraId="676C0DDA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vanish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 w:ascii="HYHeadLine-Medium" w:eastAsia="HYHeadLine-Medium"/>
        <w:b w:val="0"/>
        <w:i w:val="0"/>
        <w:caps w:val="0"/>
        <w:strike w:val="0"/>
        <w:dstrike w:val="0"/>
        <w:vanish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hint="eastAsia" w:ascii="HYHeadLine-Medium" w:eastAsia="HYHeadLine-Medium"/>
        <w:b w:val="0"/>
        <w:i w:val="0"/>
        <w:caps w:val="0"/>
        <w:strike w:val="0"/>
        <w:dstrike w:val="0"/>
        <w:vanish w:val="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hint="eastAsia" w:ascii="HYHeadLine-Medium" w:eastAsia="HYHeadLine-Medium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hint="eastAsia" w:ascii="HYHeadLine-Medium" w:eastAsia="HYHeadLine-Medium"/>
        <w:b w:val="0"/>
        <w:i w:val="0"/>
        <w:caps w:val="0"/>
        <w:strike w:val="0"/>
        <w:dstrike w:val="0"/>
        <w:vanish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 w15:restartNumberingAfterBreak="0">
    <w:nsid w:val="00000002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hint="eastAsia" w:ascii="Batang" w:hAnsi="Batang" w:eastAsia="Batang" w:cs="Times New Roman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" w15:restartNumberingAfterBreak="0">
    <w:nsid w:val="050A0B1A"/>
    <w:multiLevelType w:val="hybridMultilevel"/>
    <w:tmpl w:val="407C471C"/>
    <w:lvl w:ilvl="0" w:tplc="50C4DE72">
      <w:start w:val="21"/>
      <w:numFmt w:val="bullet"/>
      <w:lvlText w:val=""/>
      <w:lvlJc w:val="left"/>
      <w:pPr>
        <w:ind w:left="760" w:hanging="360"/>
      </w:pPr>
      <w:rPr>
        <w:rFonts w:hint="default" w:ascii="Wingdings" w:hAnsi="Wingdings" w:eastAsia="Malgun Gothic" w:cs="Times New Roman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1156381A"/>
    <w:multiLevelType w:val="hybridMultilevel"/>
    <w:tmpl w:val="9ACCEB36"/>
    <w:lvl w:ilvl="0" w:tplc="12A49222">
      <w:start w:val="21"/>
      <w:numFmt w:val="bullet"/>
      <w:lvlText w:val=""/>
      <w:lvlJc w:val="left"/>
      <w:pPr>
        <w:ind w:left="760" w:hanging="360"/>
      </w:pPr>
      <w:rPr>
        <w:rFonts w:hint="default" w:ascii="Wingdings" w:hAnsi="Wingdings" w:eastAsia="Malgun Gothic" w:cs="Times New Roman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4" w15:restartNumberingAfterBreak="0">
    <w:nsid w:val="266E75CE"/>
    <w:multiLevelType w:val="hybridMultilevel"/>
    <w:tmpl w:val="9AE4C3FE"/>
    <w:lvl w:ilvl="0" w:tplc="A39060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6102740"/>
    <w:multiLevelType w:val="hybridMultilevel"/>
    <w:tmpl w:val="9A8EDDEE"/>
    <w:lvl w:ilvl="0" w:tplc="5E0E9CFA">
      <w:start w:val="1"/>
      <w:numFmt w:val="decimalZero"/>
      <w:lvlText w:val="%1."/>
      <w:lvlJc w:val="left"/>
      <w:pPr>
        <w:ind w:left="4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6" w15:restartNumberingAfterBreak="0">
    <w:nsid w:val="4D0634BD"/>
    <w:multiLevelType w:val="hybridMultilevel"/>
    <w:tmpl w:val="AF64FB24"/>
    <w:lvl w:ilvl="0" w:tplc="7D442A28">
      <w:numFmt w:val="bullet"/>
      <w:lvlText w:val="-"/>
      <w:lvlJc w:val="left"/>
      <w:pPr>
        <w:ind w:left="465" w:hanging="360"/>
      </w:pPr>
      <w:rPr>
        <w:rFonts w:hint="eastAsia" w:ascii="Batang" w:hAnsi="Batang" w:eastAsia="Batang" w:cs="Times New Roman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hint="default" w:ascii="Wingdings" w:hAnsi="Wingdings"/>
      </w:rPr>
    </w:lvl>
  </w:abstractNum>
  <w:abstractNum w:abstractNumId="7" w15:restartNumberingAfterBreak="0">
    <w:nsid w:val="58027EFE"/>
    <w:multiLevelType w:val="hybridMultilevel"/>
    <w:tmpl w:val="04D0F326"/>
    <w:lvl w:ilvl="0" w:tplc="4398895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FFA3B34"/>
    <w:multiLevelType w:val="hybridMultilevel"/>
    <w:tmpl w:val="2468F7CE"/>
    <w:lvl w:ilvl="0" w:tplc="701658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99E285D"/>
    <w:multiLevelType w:val="hybridMultilevel"/>
    <w:tmpl w:val="3C3C57AE"/>
    <w:lvl w:ilvl="0" w:tplc="6CCA1B00">
      <w:start w:val="2"/>
      <w:numFmt w:val="bullet"/>
      <w:lvlText w:val="-"/>
      <w:lvlJc w:val="left"/>
      <w:pPr>
        <w:ind w:left="465" w:hanging="360"/>
      </w:pPr>
      <w:rPr>
        <w:rFonts w:hint="eastAsia" w:ascii="Batang" w:hAnsi="Batang" w:eastAsia="Batang" w:cs="Times New Roman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hint="default" w:ascii="Wingdings" w:hAnsi="Wingdings"/>
      </w:rPr>
    </w:lvl>
  </w:abstractNum>
  <w:num w:numId="22">
    <w:abstractNumId w:val="19"/>
  </w:num>
  <w:num w:numId="21">
    <w:abstractNumId w:val="18"/>
  </w:num>
  <w:num w:numId="20">
    <w:abstractNumId w:val="17"/>
  </w:num>
  <w:num w:numId="19">
    <w:abstractNumId w:val="16"/>
  </w:num>
  <w:num w:numId="18">
    <w:abstractNumId w:val="15"/>
  </w:num>
  <w:num w:numId="17">
    <w:abstractNumId w:val="14"/>
  </w:num>
  <w:num w:numId="16">
    <w:abstractNumId w:val="13"/>
  </w:num>
  <w:num w:numId="15">
    <w:abstractNumId w:val="12"/>
  </w:num>
  <w:num w:numId="14">
    <w:abstractNumId w:val="11"/>
  </w:num>
  <w:num w:numId="13">
    <w:abstractNumId w:val="10"/>
  </w: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7"/>
  </w:num>
  <w:num w:numId="9">
    <w:abstractNumId w:val="9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bordersDoNotSurroundHeader/>
  <w:bordersDoNotSurroundFooter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trackRevisions w:val="false"/>
  <w:doNotTrackFormatting/>
  <w:defaultTabStop w:val="800"/>
  <w:defaultTableStyle w:val="a"/>
  <w:displayVerticalDrawingGridEvery w:val="2"/>
  <w:noPunctuationKerning/>
  <w:characterSpacingControl w:val="doNotCompress"/>
  <w:doNotDemarcateInvalidXml/>
  <w:hdrShapeDefaults>
    <o:shapedefaults v:ext="edit" spidmax="3074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A53"/>
    <w:rsid w:val="00000816"/>
    <w:rsid w:val="000030B7"/>
    <w:rsid w:val="0000379F"/>
    <w:rsid w:val="00003A55"/>
    <w:rsid w:val="00003D6D"/>
    <w:rsid w:val="000046E5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4F6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A7BB3"/>
    <w:rsid w:val="000B06A4"/>
    <w:rsid w:val="000B25C4"/>
    <w:rsid w:val="000B5209"/>
    <w:rsid w:val="000B5629"/>
    <w:rsid w:val="000B75B3"/>
    <w:rsid w:val="000C1642"/>
    <w:rsid w:val="000C1C63"/>
    <w:rsid w:val="000C2157"/>
    <w:rsid w:val="000C31BE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17570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071D3"/>
    <w:rsid w:val="00210632"/>
    <w:rsid w:val="0021133A"/>
    <w:rsid w:val="00211DBA"/>
    <w:rsid w:val="00212E81"/>
    <w:rsid w:val="0021371B"/>
    <w:rsid w:val="00213DA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76C"/>
    <w:rsid w:val="00232BD8"/>
    <w:rsid w:val="00233570"/>
    <w:rsid w:val="00233FC0"/>
    <w:rsid w:val="00234217"/>
    <w:rsid w:val="00235CC6"/>
    <w:rsid w:val="00235DFA"/>
    <w:rsid w:val="002378D8"/>
    <w:rsid w:val="0024010A"/>
    <w:rsid w:val="00240618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81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3AF1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27BC1"/>
    <w:rsid w:val="0033001B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2289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0C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34C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93D"/>
    <w:rsid w:val="00441AE2"/>
    <w:rsid w:val="00442FFC"/>
    <w:rsid w:val="00445C33"/>
    <w:rsid w:val="00445D9D"/>
    <w:rsid w:val="00446C21"/>
    <w:rsid w:val="00450521"/>
    <w:rsid w:val="00450744"/>
    <w:rsid w:val="00450E40"/>
    <w:rsid w:val="004511CA"/>
    <w:rsid w:val="00452DCC"/>
    <w:rsid w:val="00453716"/>
    <w:rsid w:val="004542E7"/>
    <w:rsid w:val="00456E9F"/>
    <w:rsid w:val="004570FC"/>
    <w:rsid w:val="00457384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283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2FB2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00A4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06DE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0BA6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2CF5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2CA9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5C1"/>
    <w:rsid w:val="00603950"/>
    <w:rsid w:val="00604780"/>
    <w:rsid w:val="0060515D"/>
    <w:rsid w:val="00605820"/>
    <w:rsid w:val="00605F89"/>
    <w:rsid w:val="00606138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829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594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B8C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C080B"/>
    <w:rsid w:val="008C0DD4"/>
    <w:rsid w:val="008C1191"/>
    <w:rsid w:val="008C30A4"/>
    <w:rsid w:val="008C3B4F"/>
    <w:rsid w:val="008C4271"/>
    <w:rsid w:val="008C4BA6"/>
    <w:rsid w:val="008C6145"/>
    <w:rsid w:val="008D1A3E"/>
    <w:rsid w:val="008D311E"/>
    <w:rsid w:val="008D4806"/>
    <w:rsid w:val="008D59DB"/>
    <w:rsid w:val="008D5A75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451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0598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3E26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2FB3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284F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1AFF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33E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A9"/>
    <w:rsid w:val="00A70AC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163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1D06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5F67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73B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7B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0A84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4D5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58F01"/>
    <w:rsid w:val="00C6047D"/>
    <w:rsid w:val="00C60AFE"/>
    <w:rsid w:val="00C61355"/>
    <w:rsid w:val="00C62007"/>
    <w:rsid w:val="00C62A53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7A555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70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57A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074BC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D47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05B7"/>
    <w:rsid w:val="00DD1B9C"/>
    <w:rsid w:val="00DD1E46"/>
    <w:rsid w:val="00DD284F"/>
    <w:rsid w:val="00DD36A8"/>
    <w:rsid w:val="00DD3C39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1DC1D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1C2"/>
    <w:rsid w:val="00E57387"/>
    <w:rsid w:val="00E57AFC"/>
    <w:rsid w:val="00E57BBE"/>
    <w:rsid w:val="00E60C8F"/>
    <w:rsid w:val="00E60E34"/>
    <w:rsid w:val="00E60E51"/>
    <w:rsid w:val="00E610AA"/>
    <w:rsid w:val="00E61421"/>
    <w:rsid w:val="00E6193A"/>
    <w:rsid w:val="00E6323A"/>
    <w:rsid w:val="00E6348B"/>
    <w:rsid w:val="00E64B65"/>
    <w:rsid w:val="00E64FE3"/>
    <w:rsid w:val="00E65D83"/>
    <w:rsid w:val="00E66992"/>
    <w:rsid w:val="00E669BA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9B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ACD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76F1"/>
    <w:rsid w:val="012344F2"/>
    <w:rsid w:val="0165339E"/>
    <w:rsid w:val="020EC645"/>
    <w:rsid w:val="021B5F11"/>
    <w:rsid w:val="0278DA55"/>
    <w:rsid w:val="0292F867"/>
    <w:rsid w:val="02F8BD65"/>
    <w:rsid w:val="03AB0956"/>
    <w:rsid w:val="03DF5265"/>
    <w:rsid w:val="04285AD1"/>
    <w:rsid w:val="04710B1E"/>
    <w:rsid w:val="04C4FBE2"/>
    <w:rsid w:val="05B54D40"/>
    <w:rsid w:val="05C4EB13"/>
    <w:rsid w:val="05F24D6E"/>
    <w:rsid w:val="05F9B470"/>
    <w:rsid w:val="067FD955"/>
    <w:rsid w:val="075D55B2"/>
    <w:rsid w:val="076652E8"/>
    <w:rsid w:val="08528F96"/>
    <w:rsid w:val="087417F4"/>
    <w:rsid w:val="08D0E188"/>
    <w:rsid w:val="09174BB5"/>
    <w:rsid w:val="0983A58F"/>
    <w:rsid w:val="09E30342"/>
    <w:rsid w:val="09EE5FF7"/>
    <w:rsid w:val="0A0AE158"/>
    <w:rsid w:val="0A295DDB"/>
    <w:rsid w:val="0A92818D"/>
    <w:rsid w:val="0AEB0CEF"/>
    <w:rsid w:val="0B39E595"/>
    <w:rsid w:val="0B5EB8A8"/>
    <w:rsid w:val="0B8A3058"/>
    <w:rsid w:val="0C2ECE97"/>
    <w:rsid w:val="0C45A007"/>
    <w:rsid w:val="0C626C3E"/>
    <w:rsid w:val="0D104329"/>
    <w:rsid w:val="0D4F3505"/>
    <w:rsid w:val="0DDACA06"/>
    <w:rsid w:val="0E43B6A6"/>
    <w:rsid w:val="0EAECAFE"/>
    <w:rsid w:val="0EB67465"/>
    <w:rsid w:val="0EFA3C64"/>
    <w:rsid w:val="0F60F5DE"/>
    <w:rsid w:val="0F9E4F91"/>
    <w:rsid w:val="0FAA3758"/>
    <w:rsid w:val="0FC70AF8"/>
    <w:rsid w:val="105244C6"/>
    <w:rsid w:val="10EAB916"/>
    <w:rsid w:val="11144F72"/>
    <w:rsid w:val="11E80434"/>
    <w:rsid w:val="11F602AD"/>
    <w:rsid w:val="11FFAC9F"/>
    <w:rsid w:val="123F295C"/>
    <w:rsid w:val="12B260FB"/>
    <w:rsid w:val="12F28616"/>
    <w:rsid w:val="13072918"/>
    <w:rsid w:val="134E331D"/>
    <w:rsid w:val="13B45F12"/>
    <w:rsid w:val="14388A4E"/>
    <w:rsid w:val="14F17DB1"/>
    <w:rsid w:val="1574FFA7"/>
    <w:rsid w:val="15A904AA"/>
    <w:rsid w:val="15C84401"/>
    <w:rsid w:val="15CEF247"/>
    <w:rsid w:val="15E4787D"/>
    <w:rsid w:val="16556B61"/>
    <w:rsid w:val="16CB6C0E"/>
    <w:rsid w:val="17734837"/>
    <w:rsid w:val="18C53382"/>
    <w:rsid w:val="198F035C"/>
    <w:rsid w:val="19EC8A54"/>
    <w:rsid w:val="1A228CE1"/>
    <w:rsid w:val="1AC8D15F"/>
    <w:rsid w:val="1AFC8874"/>
    <w:rsid w:val="1B774AFC"/>
    <w:rsid w:val="1C7B8811"/>
    <w:rsid w:val="1DC3A9E9"/>
    <w:rsid w:val="1E585CA7"/>
    <w:rsid w:val="1EBB5D58"/>
    <w:rsid w:val="1F5F7A4A"/>
    <w:rsid w:val="20965CCB"/>
    <w:rsid w:val="20D04567"/>
    <w:rsid w:val="217C0648"/>
    <w:rsid w:val="2209D42A"/>
    <w:rsid w:val="2310D58F"/>
    <w:rsid w:val="23357FE6"/>
    <w:rsid w:val="234085CE"/>
    <w:rsid w:val="2356DE3E"/>
    <w:rsid w:val="240738AF"/>
    <w:rsid w:val="24323BE5"/>
    <w:rsid w:val="243CA1DB"/>
    <w:rsid w:val="244E382B"/>
    <w:rsid w:val="24643C84"/>
    <w:rsid w:val="25398766"/>
    <w:rsid w:val="25A0CC9C"/>
    <w:rsid w:val="25CBA448"/>
    <w:rsid w:val="26DF0ABA"/>
    <w:rsid w:val="27BE4DEC"/>
    <w:rsid w:val="27C31DBE"/>
    <w:rsid w:val="27D95730"/>
    <w:rsid w:val="28E70E10"/>
    <w:rsid w:val="297E6EEF"/>
    <w:rsid w:val="2980A6E1"/>
    <w:rsid w:val="29A4EFB2"/>
    <w:rsid w:val="2AF889D7"/>
    <w:rsid w:val="2B5BC468"/>
    <w:rsid w:val="2BB0B670"/>
    <w:rsid w:val="2BEFCF7D"/>
    <w:rsid w:val="2C4461D9"/>
    <w:rsid w:val="2D3556B2"/>
    <w:rsid w:val="2D35B0C1"/>
    <w:rsid w:val="2D52C562"/>
    <w:rsid w:val="2E7A1F71"/>
    <w:rsid w:val="2EDA489A"/>
    <w:rsid w:val="2FC619A3"/>
    <w:rsid w:val="3002E175"/>
    <w:rsid w:val="3021DA62"/>
    <w:rsid w:val="30773747"/>
    <w:rsid w:val="3156D4A3"/>
    <w:rsid w:val="31BA3F3A"/>
    <w:rsid w:val="32E3BC7A"/>
    <w:rsid w:val="343A2701"/>
    <w:rsid w:val="34A79DC2"/>
    <w:rsid w:val="34BE5923"/>
    <w:rsid w:val="34F5A594"/>
    <w:rsid w:val="3540C2A6"/>
    <w:rsid w:val="35993119"/>
    <w:rsid w:val="36569211"/>
    <w:rsid w:val="36F36917"/>
    <w:rsid w:val="36F8668C"/>
    <w:rsid w:val="36F8A99E"/>
    <w:rsid w:val="372E4771"/>
    <w:rsid w:val="37D997D3"/>
    <w:rsid w:val="385540B5"/>
    <w:rsid w:val="388D35A7"/>
    <w:rsid w:val="38AB5053"/>
    <w:rsid w:val="390CC7AE"/>
    <w:rsid w:val="3952F43F"/>
    <w:rsid w:val="3990F9D0"/>
    <w:rsid w:val="39E5E019"/>
    <w:rsid w:val="3A96398A"/>
    <w:rsid w:val="3AD437B1"/>
    <w:rsid w:val="3AE954E4"/>
    <w:rsid w:val="3B16DF46"/>
    <w:rsid w:val="3B571B70"/>
    <w:rsid w:val="3BA09A53"/>
    <w:rsid w:val="3BA65CCA"/>
    <w:rsid w:val="3C536266"/>
    <w:rsid w:val="3C852545"/>
    <w:rsid w:val="3D62AA9B"/>
    <w:rsid w:val="3D898B97"/>
    <w:rsid w:val="3DBAA333"/>
    <w:rsid w:val="3E10A1BE"/>
    <w:rsid w:val="3FA062F4"/>
    <w:rsid w:val="4017DE3F"/>
    <w:rsid w:val="403AD9C0"/>
    <w:rsid w:val="412F2324"/>
    <w:rsid w:val="4171274D"/>
    <w:rsid w:val="41773840"/>
    <w:rsid w:val="419F42A5"/>
    <w:rsid w:val="422993AF"/>
    <w:rsid w:val="42B8B204"/>
    <w:rsid w:val="435D70BC"/>
    <w:rsid w:val="4369E80A"/>
    <w:rsid w:val="438B1F49"/>
    <w:rsid w:val="459D227A"/>
    <w:rsid w:val="45A37060"/>
    <w:rsid w:val="46449870"/>
    <w:rsid w:val="47507C0E"/>
    <w:rsid w:val="47D7372B"/>
    <w:rsid w:val="47DC39F1"/>
    <w:rsid w:val="47E679C4"/>
    <w:rsid w:val="47F52F7D"/>
    <w:rsid w:val="480559C5"/>
    <w:rsid w:val="49710F4E"/>
    <w:rsid w:val="49780A52"/>
    <w:rsid w:val="49824A25"/>
    <w:rsid w:val="4982AECC"/>
    <w:rsid w:val="49C00131"/>
    <w:rsid w:val="4AB48D72"/>
    <w:rsid w:val="4CA9859E"/>
    <w:rsid w:val="4CAA8110"/>
    <w:rsid w:val="4CD14C15"/>
    <w:rsid w:val="4CE16738"/>
    <w:rsid w:val="4CFB6167"/>
    <w:rsid w:val="4D4A9660"/>
    <w:rsid w:val="4DC5B5C3"/>
    <w:rsid w:val="4DF58C91"/>
    <w:rsid w:val="4E4555FF"/>
    <w:rsid w:val="4E7A7F5A"/>
    <w:rsid w:val="4E884E62"/>
    <w:rsid w:val="4ECF78B8"/>
    <w:rsid w:val="4FD8634C"/>
    <w:rsid w:val="5035C926"/>
    <w:rsid w:val="50404023"/>
    <w:rsid w:val="505901A6"/>
    <w:rsid w:val="50979D6B"/>
    <w:rsid w:val="5183C848"/>
    <w:rsid w:val="518B09BD"/>
    <w:rsid w:val="52288BFF"/>
    <w:rsid w:val="525623A2"/>
    <w:rsid w:val="53A2E629"/>
    <w:rsid w:val="53A917DF"/>
    <w:rsid w:val="54A2452F"/>
    <w:rsid w:val="54B3C1F5"/>
    <w:rsid w:val="55A955E8"/>
    <w:rsid w:val="56383AF9"/>
    <w:rsid w:val="5683862D"/>
    <w:rsid w:val="56D1A8D9"/>
    <w:rsid w:val="570B6AB7"/>
    <w:rsid w:val="57632F88"/>
    <w:rsid w:val="576AAFF7"/>
    <w:rsid w:val="57C2037D"/>
    <w:rsid w:val="587D24D6"/>
    <w:rsid w:val="58E11DE8"/>
    <w:rsid w:val="58F0D113"/>
    <w:rsid w:val="5943110A"/>
    <w:rsid w:val="59FFA98C"/>
    <w:rsid w:val="5A1CE983"/>
    <w:rsid w:val="5BFA91AA"/>
    <w:rsid w:val="5BFBD65F"/>
    <w:rsid w:val="5CA5AB7D"/>
    <w:rsid w:val="5D93EA9A"/>
    <w:rsid w:val="5DA97ED1"/>
    <w:rsid w:val="5DD9E916"/>
    <w:rsid w:val="5DE86053"/>
    <w:rsid w:val="5E01D6D2"/>
    <w:rsid w:val="5E5851EE"/>
    <w:rsid w:val="5E828251"/>
    <w:rsid w:val="5ED8F180"/>
    <w:rsid w:val="5F4679A8"/>
    <w:rsid w:val="5F90BD1E"/>
    <w:rsid w:val="60D09664"/>
    <w:rsid w:val="6133FE73"/>
    <w:rsid w:val="61B3A1E6"/>
    <w:rsid w:val="626770A1"/>
    <w:rsid w:val="62C1B79E"/>
    <w:rsid w:val="62DF121B"/>
    <w:rsid w:val="634D1A1E"/>
    <w:rsid w:val="638F6859"/>
    <w:rsid w:val="63907709"/>
    <w:rsid w:val="639499EF"/>
    <w:rsid w:val="642BA34F"/>
    <w:rsid w:val="6475B877"/>
    <w:rsid w:val="64D7454A"/>
    <w:rsid w:val="656D9D0F"/>
    <w:rsid w:val="65B4218D"/>
    <w:rsid w:val="65CA227B"/>
    <w:rsid w:val="65FCB18F"/>
    <w:rsid w:val="66308A74"/>
    <w:rsid w:val="6650A253"/>
    <w:rsid w:val="674050B6"/>
    <w:rsid w:val="67E498E3"/>
    <w:rsid w:val="69D6DF0E"/>
    <w:rsid w:val="6B471485"/>
    <w:rsid w:val="6B485267"/>
    <w:rsid w:val="6BA1041A"/>
    <w:rsid w:val="6C2C9027"/>
    <w:rsid w:val="6C4711CF"/>
    <w:rsid w:val="6C598216"/>
    <w:rsid w:val="6CBABD15"/>
    <w:rsid w:val="6E40B885"/>
    <w:rsid w:val="6EC92453"/>
    <w:rsid w:val="6F833FFA"/>
    <w:rsid w:val="6F88463A"/>
    <w:rsid w:val="6FA19461"/>
    <w:rsid w:val="6FAE31AE"/>
    <w:rsid w:val="6FD5A659"/>
    <w:rsid w:val="707F7269"/>
    <w:rsid w:val="70E34280"/>
    <w:rsid w:val="70F44266"/>
    <w:rsid w:val="71136D1E"/>
    <w:rsid w:val="7119FC08"/>
    <w:rsid w:val="713199C1"/>
    <w:rsid w:val="7147224D"/>
    <w:rsid w:val="71594F95"/>
    <w:rsid w:val="71D0B61C"/>
    <w:rsid w:val="7270839D"/>
    <w:rsid w:val="7374F503"/>
    <w:rsid w:val="739FD4BD"/>
    <w:rsid w:val="73CDF741"/>
    <w:rsid w:val="73D206FE"/>
    <w:rsid w:val="73D64752"/>
    <w:rsid w:val="744F08C2"/>
    <w:rsid w:val="74857E3A"/>
    <w:rsid w:val="750856DE"/>
    <w:rsid w:val="7555F387"/>
    <w:rsid w:val="75C73484"/>
    <w:rsid w:val="764188AD"/>
    <w:rsid w:val="7699DCD4"/>
    <w:rsid w:val="775F3794"/>
    <w:rsid w:val="776B46BF"/>
    <w:rsid w:val="78123A91"/>
    <w:rsid w:val="7814414D"/>
    <w:rsid w:val="787A517A"/>
    <w:rsid w:val="78D3A309"/>
    <w:rsid w:val="78F244E1"/>
    <w:rsid w:val="7938A489"/>
    <w:rsid w:val="7B334ADC"/>
    <w:rsid w:val="7B840DDC"/>
    <w:rsid w:val="7B8C20EB"/>
    <w:rsid w:val="7B9F525E"/>
    <w:rsid w:val="7CD2EB00"/>
    <w:rsid w:val="7CD98688"/>
    <w:rsid w:val="7D191A81"/>
    <w:rsid w:val="7D4E900E"/>
    <w:rsid w:val="7D7B1022"/>
    <w:rsid w:val="7DEB7B02"/>
    <w:rsid w:val="7E28CAA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oNotEmbedSmartTags/>
  <w:decimalSymbol w:val="."/>
  <w:listSeparator w:val=","/>
  <w14:docId w14:val="1D18A43F"/>
  <w15:chartTrackingRefBased/>
  <w15:docId w15:val="{1CA62F15-B3E4-4EFB-AD90-DBC0422522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Batang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aliases w:val="Normal"/>
    <w:qFormat/>
    <w:rsid w:val="00BB5B7B"/>
    <w:pPr>
      <w:widowControl w:val="0"/>
      <w:wordWrap w:val="0"/>
      <w:autoSpaceDE w:val="0"/>
      <w:autoSpaceDN w:val="0"/>
      <w:jc w:val="both"/>
    </w:pPr>
    <w:rPr>
      <w:rFonts w:ascii="Batang" w:eastAsia="Malgun Gothic"/>
      <w:kern w:val="2"/>
      <w:szCs w:val="24"/>
    </w:rPr>
  </w:style>
  <w:style w:type="paragraph" w:styleId="1">
    <w:name w:val="heading 1"/>
    <w:aliases w:val="heading 1"/>
    <w:basedOn w:val="a"/>
    <w:next w:val="a"/>
    <w:link w:val="1Char"/>
    <w:autoRedefine/>
    <w:rsid w:val="004221DF"/>
    <w:pPr>
      <w:keepNext/>
      <w:numPr>
        <w:numId w:val="1"/>
      </w:numPr>
      <w:outlineLvl w:val="0"/>
    </w:pPr>
    <w:rPr>
      <w:rFonts w:ascii="HYHeadLine-Medium" w:hAnsi="Arial" w:eastAsia="HYHeadLine-Medium"/>
      <w:sz w:val="28"/>
      <w:szCs w:val="28"/>
    </w:rPr>
  </w:style>
  <w:style w:type="paragraph" w:styleId="2">
    <w:name w:val="heading 2"/>
    <w:aliases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HeadLine-Medium" w:hAnsi="Arial" w:eastAsia="HYHeadLine-Medium"/>
      <w:sz w:val="24"/>
      <w:szCs w:val="20"/>
    </w:rPr>
  </w:style>
  <w:style w:type="paragraph" w:styleId="3">
    <w:name w:val="heading 3"/>
    <w:aliases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HeadLine-Medium" w:hAnsi="HYHeadLine-Medium" w:eastAsia="HYHeadLine-Medium"/>
      <w:sz w:val="22"/>
      <w:szCs w:val="20"/>
    </w:rPr>
  </w:style>
  <w:style w:type="paragraph" w:styleId="4">
    <w:name w:val="heading 4"/>
    <w:aliases w:val="heading 4"/>
    <w:basedOn w:val="a"/>
    <w:next w:val="a"/>
    <w:link w:val="4Char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HeadLine-Medium" w:hAnsi="Arial" w:eastAsia="HYHeadLine-Medium"/>
      <w:bCs/>
      <w:szCs w:val="20"/>
    </w:rPr>
  </w:style>
  <w:style w:type="paragraph" w:styleId="6">
    <w:name w:val="heading 6"/>
    <w:aliases w:val="heading 6"/>
    <w:basedOn w:val="a"/>
    <w:next w:val="a"/>
    <w:link w:val="6Char"/>
    <w:uiPriority w:val="9"/>
    <w:semiHidden/>
    <w:unhideWhenUsed/>
    <w:qFormat/>
    <w:pPr>
      <w:keepNext/>
      <w:ind w:left="1701"/>
      <w:outlineLvl w:val="5"/>
    </w:pPr>
    <w:rPr>
      <w:b/>
      <w:bCs/>
    </w:rPr>
  </w:style>
  <w:style w:type="paragraph" w:styleId="7">
    <w:name w:val="heading 7"/>
    <w:aliases w:val="heading 7"/>
    <w:basedOn w:val="a"/>
    <w:next w:val="a"/>
    <w:link w:val="7Char"/>
    <w:uiPriority w:val="9"/>
    <w:semiHidden/>
    <w:unhideWhenUsed/>
    <w:qFormat/>
    <w:pPr>
      <w:keepNext/>
      <w:ind w:left="1701"/>
      <w:outlineLvl w:val="6"/>
    </w:pPr>
  </w:style>
  <w:style w:type="paragraph" w:styleId="8">
    <w:name w:val="heading 8"/>
    <w:aliases w:val="heading 8"/>
    <w:basedOn w:val="a"/>
    <w:next w:val="a"/>
    <w:link w:val="8Char"/>
    <w:uiPriority w:val="9"/>
    <w:semiHidden/>
    <w:unhideWhenUsed/>
    <w:qFormat/>
    <w:pPr>
      <w:keepNext/>
      <w:ind w:left="2551"/>
      <w:outlineLvl w:val="7"/>
    </w:pPr>
  </w:style>
  <w:style w:type="paragraph" w:styleId="9">
    <w:name w:val="heading 9"/>
    <w:aliases w:val="heading 9"/>
    <w:basedOn w:val="a"/>
    <w:next w:val="a"/>
    <w:link w:val="9Char"/>
    <w:uiPriority w:val="9"/>
    <w:semiHidden/>
    <w:unhideWhenUsed/>
    <w:qFormat/>
    <w:pPr>
      <w:keepNext/>
      <w:ind w:left="2551"/>
      <w:outlineLvl w:val="8"/>
    </w:pPr>
  </w:style>
  <w:style w:type="character" w:styleId="a0" w:default="1">
    <w:name w:val="Default Paragraph Font"/>
    <w:aliases w:val="Default Paragraph Font"/>
    <w:semiHidden/>
    <w:rsid w:val="00FF4B87"/>
  </w:style>
  <w:style w:type="table" w:styleId="a1" w:default="1">
    <w:name w:val="Normal Table"/>
    <w:aliases w:val="Normal Table"/>
    <w:semiHidden/>
    <w:rsid w:val="00FF4B8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aliases w:val="No List"/>
    <w:semiHidden/>
    <w:rsid w:val="00FF4B87"/>
  </w:style>
  <w:style w:type="character" w:styleId="1Char" w:customStyle="1">
    <w:name w:val="제목 1 Char"/>
    <w:link w:val="1"/>
    <w:rPr>
      <w:rFonts w:ascii="Cambria" w:hAnsi="Cambria"/>
      <w:sz w:val="28"/>
      <w:szCs w:val="28"/>
    </w:rPr>
  </w:style>
  <w:style w:type="character" w:styleId="2Char" w:customStyle="1">
    <w:name w:val="제목 2 Char"/>
    <w:link w:val="2"/>
    <w:uiPriority w:val="9"/>
    <w:rPr>
      <w:rFonts w:ascii="Cambria" w:hAnsi="Cambria"/>
    </w:rPr>
  </w:style>
  <w:style w:type="character" w:styleId="6Char" w:customStyle="1">
    <w:name w:val="제목 6 Char"/>
    <w:link w:val="6"/>
    <w:uiPriority w:val="9"/>
    <w:rPr>
      <w:b/>
      <w:bCs/>
    </w:rPr>
  </w:style>
  <w:style w:type="character" w:styleId="7Char" w:customStyle="1">
    <w:name w:val="제목 7 Char"/>
    <w:basedOn w:val="a0"/>
    <w:link w:val="7"/>
    <w:uiPriority w:val="9"/>
  </w:style>
  <w:style w:type="character" w:styleId="8Char" w:customStyle="1">
    <w:name w:val="제목 8 Char"/>
    <w:basedOn w:val="a0"/>
    <w:link w:val="8"/>
    <w:uiPriority w:val="9"/>
  </w:style>
  <w:style w:type="character" w:styleId="9Char" w:customStyle="1">
    <w:name w:val="제목 9 Char"/>
    <w:basedOn w:val="a0"/>
    <w:link w:val="9"/>
    <w:uiPriority w:val="9"/>
  </w:style>
  <w:style w:type="character" w:styleId="Char" w:customStyle="1">
    <w:name w:val="머리글 Char"/>
    <w:basedOn w:val="a0"/>
    <w:link w:val="a3"/>
    <w:uiPriority w:val="99"/>
  </w:style>
  <w:style w:type="paragraph" w:styleId="a3">
    <w:name w:val="header"/>
    <w:aliases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10">
    <w:name w:val="toc 1"/>
    <w:aliases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aliases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aliases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character" w:styleId="Char0" w:customStyle="1">
    <w:name w:val="바닥글 Char"/>
    <w:basedOn w:val="a0"/>
    <w:link w:val="a4"/>
    <w:uiPriority w:val="99"/>
  </w:style>
  <w:style w:type="paragraph" w:styleId="a4">
    <w:name w:val="footer"/>
    <w:aliases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paragraph" w:styleId="a5">
    <w:name w:val="Balloon Text"/>
    <w:aliases w:val="Balloon Text"/>
    <w:basedOn w:val="a"/>
    <w:semiHidden/>
    <w:rsid w:val="00FF4B87"/>
    <w:rPr>
      <w:rFonts w:ascii="Arial" w:hAnsi="Arial" w:eastAsia="Dotum"/>
      <w:sz w:val="18"/>
      <w:szCs w:val="18"/>
    </w:rPr>
  </w:style>
  <w:style w:type="character" w:styleId="a6">
    <w:name w:val="Hyperlink"/>
    <w:aliases w:val="Hyperlink"/>
    <w:uiPriority w:val="99"/>
    <w:rsid w:val="00DD36A8"/>
    <w:rPr>
      <w:color w:val="0000FF"/>
      <w:u w:val="single"/>
    </w:rPr>
  </w:style>
  <w:style w:type="paragraph" w:styleId="a7" w:customStyle="1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Gothic-Extra" w:hAnsi="Dotum" w:eastAsia="HYGothic-Extra" w:cs="Batang"/>
      <w:kern w:val="0"/>
      <w:sz w:val="40"/>
      <w:szCs w:val="20"/>
    </w:rPr>
  </w:style>
  <w:style w:type="paragraph" w:styleId="a8" w:customStyle="1">
    <w:name w:val="문서 제목"/>
    <w:basedOn w:val="a"/>
    <w:rsid w:val="00C24643"/>
    <w:pPr>
      <w:jc w:val="right"/>
    </w:pPr>
    <w:rPr>
      <w:rFonts w:ascii="HYHeadLine-Medium" w:eastAsia="HYHeadLine-Medium"/>
      <w:b/>
      <w:sz w:val="40"/>
      <w:szCs w:val="40"/>
    </w:rPr>
  </w:style>
  <w:style w:type="character" w:styleId="a9" w:customStyle="1">
    <w:name w:val="주석"/>
    <w:rsid w:val="005127C2"/>
    <w:rPr>
      <w:color w:val="C00000"/>
    </w:rPr>
  </w:style>
  <w:style w:type="paragraph" w:styleId="aa" w:customStyle="1">
    <w:name w:val="표 항목"/>
    <w:basedOn w:val="a"/>
    <w:rsid w:val="005A4497"/>
    <w:pPr>
      <w:jc w:val="center"/>
    </w:pPr>
    <w:rPr>
      <w:rFonts w:ascii="Dotum" w:hAnsi="Dotum" w:eastAsia="Dotum" w:cs="Batang"/>
      <w:b/>
      <w:szCs w:val="20"/>
    </w:rPr>
  </w:style>
  <w:style w:type="paragraph" w:styleId="ab" w:customStyle="1">
    <w:name w:val="표 제목"/>
    <w:basedOn w:val="a"/>
    <w:rsid w:val="008A302C"/>
    <w:pPr>
      <w:jc w:val="center"/>
    </w:pPr>
    <w:rPr>
      <w:rFonts w:ascii="Dotum" w:hAnsi="Dotum" w:eastAsia="Dotum" w:cs="Batang"/>
      <w:b/>
      <w:bCs/>
      <w:kern w:val="0"/>
      <w:szCs w:val="20"/>
    </w:rPr>
  </w:style>
  <w:style w:type="paragraph" w:styleId="ac" w:customStyle="1">
    <w:name w:val="팀명"/>
    <w:basedOn w:val="a"/>
    <w:rsid w:val="008A302C"/>
    <w:pPr>
      <w:jc w:val="right"/>
    </w:pPr>
    <w:rPr>
      <w:rFonts w:ascii="Dotum" w:hAnsi="Dotum" w:eastAsia="Dotum" w:cs="Batang"/>
      <w:sz w:val="48"/>
      <w:szCs w:val="20"/>
    </w:rPr>
  </w:style>
  <w:style w:type="character" w:styleId="4Char" w:customStyle="1">
    <w:name w:val="제목 4 Char"/>
    <w:link w:val="4"/>
    <w:rsid w:val="00AD1D06"/>
    <w:rPr>
      <w:rFonts w:ascii="HYHeadLine-Medium" w:hAnsi="Arial" w:eastAsia="HYHeadLine-Medium"/>
      <w:bCs/>
      <w:kern w:val="2"/>
    </w:rPr>
  </w:style>
  <w:style w:type="character" w:styleId="ad">
    <w:name w:val="Unresolved Mention"/>
    <w:uiPriority w:val="99"/>
    <w:semiHidden/>
    <w:unhideWhenUsed/>
    <w:rsid w:val="00A3333E"/>
    <w:rPr>
      <w:color w:val="605E5C"/>
      <w:shd w:val="clear" w:color="auto" w:fill="E1DFDD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26" Type="http://schemas.openxmlformats.org/officeDocument/2006/relationships/header" Target="header3.xml"/><Relationship Id="rId3" Type="http://schemas.openxmlformats.org/officeDocument/2006/relationships/customXml" Target="../customXml/item2.xml"/><Relationship Id="Rcd7827f9746d427b" Type="http://schemas.openxmlformats.org/officeDocument/2006/relationships/hyperlink" Target="https://parkhyeonchae.github.io/2020/03/30/django-project-12/" TargetMode="External"/><Relationship Id="R80f67f9cfcfa42ff" Type="http://schemas.openxmlformats.org/officeDocument/2006/relationships/image" Target="/media/image1c.png"/><Relationship Id="rId34" Type="http://schemas.openxmlformats.org/officeDocument/2006/relationships/customXml" Target="../customXml/item4.xml"/><Relationship Id="rId7" Type="http://schemas.openxmlformats.org/officeDocument/2006/relationships/settings" Target="settings.xml"/><Relationship Id="rId12" Type="http://schemas.openxmlformats.org/officeDocument/2006/relationships/hyperlink" Target="https://parkhyeonchae.github.io/2020/03/30/django-project-12/" TargetMode="External"/><Relationship Id="rId17" Type="http://schemas.openxmlformats.org/officeDocument/2006/relationships/footer" Target="footer3.xml"/><Relationship Id="rId33" Type="http://schemas.openxmlformats.org/officeDocument/2006/relationships/theme" Target="theme/theme1.xml"/><Relationship Id="Rc93cb97ee0da4d3f" Type="http://schemas.openxmlformats.org/officeDocument/2006/relationships/image" Target="/media/imagef.png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9" Type="http://schemas.openxmlformats.org/officeDocument/2006/relationships/footer" Target="footer6.xml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32" Type="http://schemas.openxmlformats.org/officeDocument/2006/relationships/fontTable" Target="fontTable.xml"/><Relationship Id="Raa1277b887a24e52" Type="http://schemas.openxmlformats.org/officeDocument/2006/relationships/image" Target="/media/imaged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8" Type="http://schemas.openxmlformats.org/officeDocument/2006/relationships/footer" Target="footer5.xml"/><Relationship Id="R45752c3d6bc74c8e" Type="http://schemas.openxmlformats.org/officeDocument/2006/relationships/image" Target="/media/imagec.png"/><Relationship Id="Ra8db60c4d6fc4597" Type="http://schemas.openxmlformats.org/officeDocument/2006/relationships/image" Target="/media/image10.png"/><Relationship Id="rId10" Type="http://schemas.openxmlformats.org/officeDocument/2006/relationships/endnotes" Target="endnotes.xml"/><Relationship Id="rId31" Type="http://schemas.openxmlformats.org/officeDocument/2006/relationships/footer" Target="footer7.xml"/><Relationship Id="Rba7d199f501341ad" Type="http://schemas.openxmlformats.org/officeDocument/2006/relationships/image" Target="/media/imageb.png"/><Relationship Id="R930a890e32094894" Type="http://schemas.openxmlformats.org/officeDocument/2006/relationships/image" Target="/media/imagee.png"/><Relationship Id="Rfb2ca6e320184994" Type="http://schemas.openxmlformats.org/officeDocument/2006/relationships/image" Target="/media/image12.png"/><Relationship Id="rId4" Type="http://schemas.openxmlformats.org/officeDocument/2006/relationships/customXml" Target="../customXml/item3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7" Type="http://schemas.openxmlformats.org/officeDocument/2006/relationships/header" Target="header4.xml"/><Relationship Id="rId30" Type="http://schemas.openxmlformats.org/officeDocument/2006/relationships/header" Target="header5.xml"/><Relationship Id="R3bae9f77ad8f434a" Type="http://schemas.openxmlformats.org/officeDocument/2006/relationships/image" Target="/media/image11.png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597331F09E9254CA0D365662D11A172" ma:contentTypeVersion="6" ma:contentTypeDescription="새 문서를 만듭니다." ma:contentTypeScope="" ma:versionID="dbc16d5f0f08939c7c1804a64863c43f">
  <xsd:schema xmlns:xsd="http://www.w3.org/2001/XMLSchema" xmlns:xs="http://www.w3.org/2001/XMLSchema" xmlns:p="http://schemas.microsoft.com/office/2006/metadata/properties" xmlns:ns2="f1f4c49a-bfdf-444e-b42e-b89a7a89714e" targetNamespace="http://schemas.microsoft.com/office/2006/metadata/properties" ma:root="true" ma:fieldsID="f9bec208a27f282cfdebd5fec7a714d2" ns2:_="">
    <xsd:import namespace="f1f4c49a-bfdf-444e-b42e-b89a7a8971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4c49a-bfdf-444e-b42e-b89a7a897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102A90-144F-4A58-B300-8B26101EBE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8A794D-FB76-4F81-81A3-6B9B0BA56B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E0F9CF1-0F0D-409E-B3F4-BA14A70A65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f4c49a-bfdf-444e-b42e-b89a7a897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A60565A-7679-4735-A496-A8FB2DB2B3E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지침서템플릿_Snowdrop.dot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ldy09</dc:creator>
  <cp:keywords/>
  <dc:description/>
  <cp:lastModifiedBy>hgywjd1</cp:lastModifiedBy>
  <cp:revision>30</cp:revision>
  <dcterms:created xsi:type="dcterms:W3CDTF">2021-05-06T07:09:00Z</dcterms:created>
  <dcterms:modified xsi:type="dcterms:W3CDTF">2021-05-13T09:34:19Z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0x0101007597331F09E9254CA0D365662D11A172</vt:lpwstr>
  </property>
</Properties>
</file>